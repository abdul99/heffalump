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926D61" w14:textId="15B41807" w:rsidR="00B84935" w:rsidRDefault="0046193B" w:rsidP="00743644">
      <w:pPr>
        <w:pStyle w:val="Heading1"/>
      </w:pPr>
      <w:r>
        <w:t>L</w:t>
      </w:r>
      <w:r w:rsidR="0063197F">
        <w:t>ab 1</w:t>
      </w:r>
      <w:r w:rsidR="001D7CB3">
        <w:t>:</w:t>
      </w:r>
      <w:r>
        <w:t xml:space="preserve"> Login to remote machine through a terminal</w:t>
      </w:r>
    </w:p>
    <w:p w14:paraId="60028551" w14:textId="5BC16A36" w:rsidR="0046193B" w:rsidRDefault="0046193B" w:rsidP="0046193B">
      <w:pPr>
        <w:pStyle w:val="Heading2"/>
      </w:pPr>
      <w:r>
        <w:t>Description:</w:t>
      </w:r>
    </w:p>
    <w:p w14:paraId="26148823" w14:textId="4D048E55" w:rsidR="0046193B" w:rsidRDefault="0046193B" w:rsidP="0046193B">
      <w:pPr>
        <w:pStyle w:val="ListParagraph"/>
        <w:numPr>
          <w:ilvl w:val="0"/>
          <w:numId w:val="11"/>
        </w:numPr>
      </w:pPr>
      <w:r>
        <w:t>Getting a terminal window</w:t>
      </w:r>
    </w:p>
    <w:p w14:paraId="445A087D" w14:textId="08497333" w:rsidR="0046193B" w:rsidRDefault="0046193B" w:rsidP="0046193B">
      <w:pPr>
        <w:pStyle w:val="ListParagraph"/>
        <w:numPr>
          <w:ilvl w:val="0"/>
          <w:numId w:val="11"/>
        </w:numPr>
      </w:pPr>
      <w:r>
        <w:t>Logging into lab</w:t>
      </w:r>
    </w:p>
    <w:p w14:paraId="42D53470" w14:textId="7EA32013" w:rsidR="0046193B" w:rsidRDefault="0046193B" w:rsidP="0046193B">
      <w:pPr>
        <w:pStyle w:val="ListParagraph"/>
        <w:numPr>
          <w:ilvl w:val="0"/>
          <w:numId w:val="11"/>
        </w:numPr>
      </w:pPr>
      <w:r>
        <w:t>Going to the right directory</w:t>
      </w:r>
    </w:p>
    <w:p w14:paraId="04D51C16" w14:textId="49004877" w:rsidR="0046193B" w:rsidRDefault="0046193B" w:rsidP="0046193B">
      <w:pPr>
        <w:pStyle w:val="Heading2"/>
      </w:pPr>
      <w:r>
        <w:t>Task 1: Opening a Terminal Window</w:t>
      </w:r>
    </w:p>
    <w:p w14:paraId="13C6B451" w14:textId="2AE8CA2F" w:rsidR="0046193B" w:rsidRDefault="0046193B" w:rsidP="0046193B">
      <w:pPr>
        <w:pStyle w:val="Heading3"/>
      </w:pPr>
      <w:r>
        <w:t>Activity Procedure</w:t>
      </w:r>
    </w:p>
    <w:p w14:paraId="3FA13575" w14:textId="268C8ED1" w:rsidR="0046193B" w:rsidRDefault="0046193B" w:rsidP="0046193B">
      <w:pPr>
        <w:pStyle w:val="Heading4"/>
      </w:pPr>
      <w:r>
        <w:t xml:space="preserve">For a Mac: </w:t>
      </w:r>
    </w:p>
    <w:p w14:paraId="4FF76685" w14:textId="77777777" w:rsidR="0046193B" w:rsidRDefault="0046193B" w:rsidP="0046193B">
      <w:pPr>
        <w:pStyle w:val="ListParagraph"/>
      </w:pPr>
      <w:r w:rsidRPr="00743644">
        <w:rPr>
          <w:b/>
        </w:rPr>
        <w:t>Step 1:</w:t>
      </w:r>
      <w:r>
        <w:t xml:space="preserve"> Go to the far upper right hand corner of your screen and click on the magnifying glass icon.</w:t>
      </w:r>
    </w:p>
    <w:p w14:paraId="5F604E44" w14:textId="652CD225" w:rsidR="0046193B" w:rsidRDefault="0046193B" w:rsidP="00D130EC">
      <w:pPr>
        <w:pStyle w:val="ListParagraph"/>
      </w:pPr>
      <w:r w:rsidRPr="00743644">
        <w:rPr>
          <w:b/>
        </w:rPr>
        <w:t>Step 2:</w:t>
      </w:r>
      <w:r>
        <w:t xml:space="preserve"> Type in terminal and select Terminal application.</w:t>
      </w:r>
    </w:p>
    <w:p w14:paraId="0CA76916" w14:textId="3196208C" w:rsidR="0046193B" w:rsidRDefault="0046193B" w:rsidP="0046193B">
      <w:pPr>
        <w:pStyle w:val="Heading4"/>
      </w:pPr>
      <w:r>
        <w:t>For a PC:</w:t>
      </w:r>
    </w:p>
    <w:p w14:paraId="0D77376E" w14:textId="263A3506" w:rsidR="0046193B" w:rsidRDefault="0046193B" w:rsidP="0046193B">
      <w:pPr>
        <w:pStyle w:val="ListParagraph"/>
      </w:pPr>
      <w:r w:rsidRPr="00743644">
        <w:rPr>
          <w:b/>
        </w:rPr>
        <w:t>Step 1:</w:t>
      </w:r>
      <w:r>
        <w:t xml:space="preserve"> You will need an SSH client like </w:t>
      </w:r>
      <w:r w:rsidRPr="0046193B">
        <w:rPr>
          <w:i/>
        </w:rPr>
        <w:t>putty</w:t>
      </w:r>
      <w:r>
        <w:t xml:space="preserve"> or </w:t>
      </w:r>
      <w:r w:rsidRPr="0046193B">
        <w:rPr>
          <w:i/>
        </w:rPr>
        <w:t>SecureCRT</w:t>
      </w:r>
      <w:r>
        <w:t>. Your instructor will direct you on the appropriate application on your machine.</w:t>
      </w:r>
    </w:p>
    <w:p w14:paraId="58EFA106" w14:textId="349EEBB1" w:rsidR="00743644" w:rsidRDefault="0046193B" w:rsidP="00D130EC">
      <w:pPr>
        <w:pStyle w:val="ListParagraph"/>
      </w:pPr>
      <w:r w:rsidRPr="00743644">
        <w:rPr>
          <w:b/>
        </w:rPr>
        <w:t>Step 2:</w:t>
      </w:r>
      <w:r>
        <w:t xml:space="preserve"> </w:t>
      </w:r>
      <w:r w:rsidR="00743644">
        <w:t>Invoke putty and specify an ssh connection to the remote machine.</w:t>
      </w:r>
    </w:p>
    <w:p w14:paraId="57CAEC43" w14:textId="1ED6A6C6" w:rsidR="00743644" w:rsidRDefault="00743644" w:rsidP="00743644">
      <w:pPr>
        <w:pStyle w:val="Heading3"/>
      </w:pPr>
      <w:r>
        <w:t>Activity Verification</w:t>
      </w:r>
    </w:p>
    <w:p w14:paraId="2BC8CB01" w14:textId="3FF8FA33" w:rsidR="00743644" w:rsidRDefault="00743644" w:rsidP="00743644">
      <w:pPr>
        <w:pStyle w:val="ListParagraph"/>
      </w:pPr>
      <w:r>
        <w:t>When the job completes, you will see a terminal window on your screen.</w:t>
      </w:r>
    </w:p>
    <w:p w14:paraId="44908BDB" w14:textId="77777777" w:rsidR="0020589D" w:rsidRDefault="0020589D" w:rsidP="00743644">
      <w:pPr>
        <w:pStyle w:val="ListParagraph"/>
      </w:pPr>
    </w:p>
    <w:p w14:paraId="781B076E" w14:textId="5ADD7383" w:rsidR="00743644" w:rsidRDefault="0020589D" w:rsidP="0020589D">
      <w:pPr>
        <w:pStyle w:val="Heading2"/>
      </w:pPr>
      <w:r>
        <w:t>Task 2: Logging into the lab</w:t>
      </w:r>
    </w:p>
    <w:p w14:paraId="7CA546EC" w14:textId="4433BCD5" w:rsidR="0020589D" w:rsidRDefault="0020589D" w:rsidP="0020589D">
      <w:pPr>
        <w:pStyle w:val="Heading3"/>
      </w:pPr>
      <w:r>
        <w:t>Activity Procedure</w:t>
      </w:r>
    </w:p>
    <w:p w14:paraId="6B9EBFDF" w14:textId="0FE003BC" w:rsidR="0020589D" w:rsidRDefault="0020589D" w:rsidP="0020589D">
      <w:pPr>
        <w:pStyle w:val="Heading4"/>
      </w:pPr>
      <w:r>
        <w:t>For a Mac:</w:t>
      </w:r>
    </w:p>
    <w:p w14:paraId="1FFBFA4C" w14:textId="3280ED32" w:rsidR="0020589D" w:rsidRDefault="0020589D" w:rsidP="006F1B40">
      <w:pPr>
        <w:pStyle w:val="ListParagraph"/>
      </w:pPr>
      <w:r w:rsidRPr="006F1B40">
        <w:rPr>
          <w:b/>
        </w:rPr>
        <w:t>Step 1.</w:t>
      </w:r>
      <w:r>
        <w:t xml:space="preserve"> In your terminal window type</w:t>
      </w:r>
    </w:p>
    <w:p w14:paraId="20BDF587" w14:textId="6B11BD08" w:rsidR="0020589D" w:rsidRPr="006F1B40" w:rsidRDefault="0020589D" w:rsidP="006F1B40">
      <w:pPr>
        <w:pStyle w:val="PlainText"/>
        <w:rPr>
          <w:rStyle w:val="HTMLAcronym"/>
        </w:rPr>
      </w:pPr>
      <w:r w:rsidRPr="006F1B40">
        <w:rPr>
          <w:rStyle w:val="HTMLAcronym"/>
        </w:rPr>
        <w:t>$</w:t>
      </w:r>
      <w:r w:rsidR="005E79C5" w:rsidRPr="006F1B40">
        <w:rPr>
          <w:rStyle w:val="HTMLAcronym"/>
        </w:rPr>
        <w:t xml:space="preserve"> </w:t>
      </w:r>
      <w:r w:rsidRPr="006F1B40">
        <w:rPr>
          <w:rStyle w:val="HTMLAcronym"/>
        </w:rPr>
        <w:t xml:space="preserve">ssh </w:t>
      </w:r>
      <w:r w:rsidR="005E79C5" w:rsidRPr="006F1B40">
        <w:t>shrek</w:t>
      </w:r>
      <w:r w:rsidR="005E79C5" w:rsidRPr="006F1B40">
        <w:rPr>
          <w:rStyle w:val="HTMLAcronym"/>
        </w:rPr>
        <w:t>@&lt;machinename&gt;</w:t>
      </w:r>
    </w:p>
    <w:p w14:paraId="03A24FE1" w14:textId="61FECEBC" w:rsidR="005E79C5" w:rsidRDefault="005E79C5" w:rsidP="006F1B40">
      <w:pPr>
        <w:pStyle w:val="ListParagraph"/>
      </w:pPr>
      <w:r>
        <w:t xml:space="preserve">Your instructor will tell you the </w:t>
      </w:r>
      <w:r w:rsidR="006F1B40">
        <w:t>&lt;machine</w:t>
      </w:r>
      <w:r>
        <w:t>name</w:t>
      </w:r>
      <w:r w:rsidR="006F1B40">
        <w:t>&gt;</w:t>
      </w:r>
      <w:r>
        <w:t xml:space="preserve"> allocated to you.</w:t>
      </w:r>
    </w:p>
    <w:p w14:paraId="0916CB3B" w14:textId="113FBD5C" w:rsidR="006F1B40" w:rsidRDefault="006F1B40" w:rsidP="006F1B40">
      <w:pPr>
        <w:pStyle w:val="ListParagraph"/>
      </w:pPr>
      <w:r w:rsidRPr="003E28E3">
        <w:rPr>
          <w:b/>
        </w:rPr>
        <w:t>Step 2:</w:t>
      </w:r>
      <w:r>
        <w:t xml:space="preserve"> To the question “Are you sure you want t</w:t>
      </w:r>
      <w:r w:rsidR="00E00C50">
        <w:t>o continue connecting?”, type</w:t>
      </w:r>
      <w:r>
        <w:t xml:space="preserve"> </w:t>
      </w:r>
      <w:r w:rsidRPr="00E00C50">
        <w:rPr>
          <w:rStyle w:val="PlainTextChar"/>
        </w:rPr>
        <w:t>yes</w:t>
      </w:r>
    </w:p>
    <w:p w14:paraId="7D3332EE" w14:textId="39389E31" w:rsidR="006F1B40" w:rsidRDefault="006F1B40" w:rsidP="006F1B40">
      <w:pPr>
        <w:pStyle w:val="ListParagraph"/>
      </w:pPr>
      <w:r w:rsidRPr="003E28E3">
        <w:rPr>
          <w:b/>
        </w:rPr>
        <w:t>Step 3:</w:t>
      </w:r>
      <w:r>
        <w:t xml:space="preserve"> Then type the password provided by your instructor.</w:t>
      </w:r>
    </w:p>
    <w:p w14:paraId="1C35061F" w14:textId="77777777" w:rsidR="006F1B40" w:rsidRDefault="006F1B40" w:rsidP="006F1B40">
      <w:pPr>
        <w:pStyle w:val="ListParagraph"/>
      </w:pPr>
    </w:p>
    <w:p w14:paraId="4C1989DA" w14:textId="0FA094C3" w:rsidR="006F1B40" w:rsidRDefault="006F1B40" w:rsidP="006F1B40">
      <w:pPr>
        <w:pStyle w:val="Heading4"/>
      </w:pPr>
      <w:r>
        <w:t>For a PC:</w:t>
      </w:r>
    </w:p>
    <w:p w14:paraId="10625C1C" w14:textId="66D1FAFD" w:rsidR="006F1B40" w:rsidRDefault="006F1B40" w:rsidP="006F1B40">
      <w:pPr>
        <w:pStyle w:val="ListParagraph"/>
      </w:pPr>
      <w:r w:rsidRPr="00E00C50">
        <w:rPr>
          <w:b/>
        </w:rPr>
        <w:t>Step 1</w:t>
      </w:r>
      <w:r>
        <w:t>: Bring up a terminal window in putty. To avoid typing in the machine name every time, you should save the configuration and load it next time.</w:t>
      </w:r>
    </w:p>
    <w:p w14:paraId="4861B10C" w14:textId="6588BD7D" w:rsidR="006F1B40" w:rsidRDefault="006F1B40" w:rsidP="006F1B40">
      <w:pPr>
        <w:pStyle w:val="ListParagraph"/>
      </w:pPr>
      <w:r w:rsidRPr="00E00C50">
        <w:rPr>
          <w:b/>
        </w:rPr>
        <w:t>Step 2</w:t>
      </w:r>
      <w:r>
        <w:t xml:space="preserve">: Enter the username </w:t>
      </w:r>
      <w:r w:rsidR="00E00C50" w:rsidRPr="00E00C50">
        <w:rPr>
          <w:rStyle w:val="PlainTextChar"/>
        </w:rPr>
        <w:t>shrek</w:t>
      </w:r>
    </w:p>
    <w:p w14:paraId="22BB0B78" w14:textId="754FB1A5" w:rsidR="00E00C50" w:rsidRDefault="00E00C50" w:rsidP="00E00C50">
      <w:pPr>
        <w:pStyle w:val="ListParagraph"/>
      </w:pPr>
      <w:r w:rsidRPr="00E00C50">
        <w:rPr>
          <w:b/>
        </w:rPr>
        <w:t>Step 3</w:t>
      </w:r>
      <w:r>
        <w:t>: Enter the password provided by your instructor.</w:t>
      </w:r>
    </w:p>
    <w:p w14:paraId="0D5EEC53" w14:textId="54DD44F0" w:rsidR="00E00C50" w:rsidRDefault="00E00C50" w:rsidP="00E00C50">
      <w:pPr>
        <w:pStyle w:val="Heading3"/>
      </w:pPr>
      <w:r>
        <w:lastRenderedPageBreak/>
        <w:t>Activity Verification</w:t>
      </w:r>
    </w:p>
    <w:p w14:paraId="0D9CD67E" w14:textId="6EFD468C" w:rsidR="00E00C50" w:rsidRDefault="00E00C50" w:rsidP="00E00C50">
      <w:pPr>
        <w:pStyle w:val="ListParagraph"/>
      </w:pPr>
      <w:r>
        <w:t>When the job completes you will be logged in to the remote machine and see the prompt</w:t>
      </w:r>
    </w:p>
    <w:p w14:paraId="5925AB52" w14:textId="1B9B62CA" w:rsidR="00E00C50" w:rsidRDefault="00E00C50" w:rsidP="00E00C50">
      <w:pPr>
        <w:pStyle w:val="PlainText"/>
      </w:pPr>
      <w:r w:rsidRPr="00E00C50">
        <w:t>shrek@</w:t>
      </w:r>
      <w:r>
        <w:t>&lt;machinename&gt;</w:t>
      </w:r>
      <w:r w:rsidRPr="00E00C50">
        <w:t>:[~]</w:t>
      </w:r>
    </w:p>
    <w:p w14:paraId="5EC070F5" w14:textId="77777777" w:rsidR="00E00C50" w:rsidRDefault="00E00C50" w:rsidP="00E00C50">
      <w:pPr>
        <w:pStyle w:val="ListParagraph"/>
      </w:pPr>
    </w:p>
    <w:p w14:paraId="17BA4E55" w14:textId="5F3BD0BD" w:rsidR="00E00C50" w:rsidRDefault="00E00C50" w:rsidP="00E00C50">
      <w:pPr>
        <w:pStyle w:val="ListParagraph"/>
      </w:pPr>
      <w:r w:rsidRPr="00E00C50">
        <w:rPr>
          <w:i/>
        </w:rPr>
        <w:t>&lt;machinename&gt;</w:t>
      </w:r>
      <w:r>
        <w:t xml:space="preserve"> will be replaced with the actual name of your machine.</w:t>
      </w:r>
    </w:p>
    <w:p w14:paraId="02AA6D9D" w14:textId="77777777" w:rsidR="00E00C50" w:rsidRDefault="00E00C50" w:rsidP="00E00C50">
      <w:pPr>
        <w:pStyle w:val="ListParagraph"/>
      </w:pPr>
    </w:p>
    <w:p w14:paraId="228DD1EC" w14:textId="34851EC7" w:rsidR="005E79C5" w:rsidRDefault="00E00C50" w:rsidP="009732BE">
      <w:pPr>
        <w:pStyle w:val="Heading2"/>
      </w:pPr>
      <w:r>
        <w:t>Task 3: Find out the contents of your home directory</w:t>
      </w:r>
    </w:p>
    <w:p w14:paraId="14C3BF0D" w14:textId="35578D6E" w:rsidR="00E00C50" w:rsidRDefault="00E00C50" w:rsidP="009732BE">
      <w:pPr>
        <w:pStyle w:val="Heading3"/>
      </w:pPr>
      <w:r>
        <w:t>Activity Procedure</w:t>
      </w:r>
    </w:p>
    <w:p w14:paraId="71FA95F3" w14:textId="0479807B" w:rsidR="00E00C50" w:rsidRDefault="00E00C50" w:rsidP="009732BE">
      <w:pPr>
        <w:pStyle w:val="ListParagraph"/>
      </w:pPr>
      <w:r w:rsidRPr="00982AB7">
        <w:rPr>
          <w:b/>
        </w:rPr>
        <w:t>Step 1:</w:t>
      </w:r>
      <w:r>
        <w:t xml:space="preserve"> Check your current directory</w:t>
      </w:r>
    </w:p>
    <w:p w14:paraId="7AD97C11" w14:textId="12D454D4" w:rsidR="00E00C50" w:rsidRDefault="00E00C50" w:rsidP="009732BE">
      <w:pPr>
        <w:pStyle w:val="PlainText"/>
      </w:pPr>
      <w:r>
        <w:t>$</w:t>
      </w:r>
      <w:r w:rsidR="000A26E6">
        <w:t xml:space="preserve"> </w:t>
      </w:r>
      <w:r>
        <w:t>pwd</w:t>
      </w:r>
    </w:p>
    <w:p w14:paraId="44429C2A" w14:textId="73740CCF" w:rsidR="00E00C50" w:rsidRDefault="00E00C50" w:rsidP="009732BE">
      <w:pPr>
        <w:pStyle w:val="ListParagraph"/>
      </w:pPr>
      <w:r>
        <w:t xml:space="preserve">Your directory should be </w:t>
      </w:r>
      <w:r w:rsidRPr="000A26E6">
        <w:rPr>
          <w:rStyle w:val="PlainTextChar"/>
        </w:rPr>
        <w:t>/home/shrek</w:t>
      </w:r>
    </w:p>
    <w:p w14:paraId="461C5E2E" w14:textId="7F0B4871" w:rsidR="00E00C50" w:rsidRDefault="00E00C50" w:rsidP="009732BE">
      <w:pPr>
        <w:pStyle w:val="ListParagraph"/>
      </w:pPr>
      <w:r w:rsidRPr="00982AB7">
        <w:rPr>
          <w:b/>
        </w:rPr>
        <w:t>Step 2:</w:t>
      </w:r>
      <w:r>
        <w:t xml:space="preserve"> Check the contents of your home directory</w:t>
      </w:r>
    </w:p>
    <w:p w14:paraId="4955E3A7" w14:textId="340C17FF" w:rsidR="00E00C50" w:rsidRDefault="00E00C50" w:rsidP="009732BE">
      <w:pPr>
        <w:pStyle w:val="PlainText"/>
      </w:pPr>
      <w:r>
        <w:t>$ ls</w:t>
      </w:r>
    </w:p>
    <w:p w14:paraId="6EE721E4" w14:textId="040C3E6E" w:rsidR="00E00C50" w:rsidRDefault="00E00C50" w:rsidP="009732BE">
      <w:pPr>
        <w:pStyle w:val="Heading3"/>
      </w:pPr>
      <w:r>
        <w:t>Activity Verification</w:t>
      </w:r>
    </w:p>
    <w:p w14:paraId="4F016854" w14:textId="40347C78" w:rsidR="00E00C50" w:rsidRDefault="00E00C50" w:rsidP="009732BE">
      <w:pPr>
        <w:pStyle w:val="ListParagraph"/>
      </w:pPr>
      <w:r>
        <w:t>When the job completes, you will see the contents of your home directory:</w:t>
      </w:r>
    </w:p>
    <w:p w14:paraId="74CA98A4" w14:textId="77777777" w:rsidR="009732BE" w:rsidRPr="009732BE" w:rsidRDefault="009732BE" w:rsidP="009732BE">
      <w:pPr>
        <w:pStyle w:val="PlainText"/>
      </w:pPr>
      <w:r w:rsidRPr="009732BE">
        <w:t>Desktop  Developer  Documents  Downloads  Music  Pictures  Public  Templates  Videos  workspace</w:t>
      </w:r>
    </w:p>
    <w:p w14:paraId="64C3A241" w14:textId="77777777" w:rsidR="00E00C50" w:rsidRDefault="00E00C50" w:rsidP="0020589D"/>
    <w:p w14:paraId="1B4EB348" w14:textId="3B98ACFF" w:rsidR="009732BE" w:rsidRDefault="009732BE" w:rsidP="00AF42F5">
      <w:pPr>
        <w:ind w:left="720"/>
      </w:pPr>
      <w:r>
        <w:t xml:space="preserve">Your source code is in the folder </w:t>
      </w:r>
      <w:r w:rsidRPr="009732BE">
        <w:rPr>
          <w:rStyle w:val="PlainTextChar"/>
        </w:rPr>
        <w:t>Developer</w:t>
      </w:r>
      <w:r w:rsidR="00AF42F5">
        <w:rPr>
          <w:rStyle w:val="PlainTextChar"/>
        </w:rPr>
        <w:t>/heffalump</w:t>
      </w:r>
      <w:r>
        <w:t xml:space="preserve">. Data files are in the folder </w:t>
      </w:r>
      <w:r w:rsidRPr="009732BE">
        <w:rPr>
          <w:rStyle w:val="PlainTextChar"/>
        </w:rPr>
        <w:t>D</w:t>
      </w:r>
      <w:r w:rsidR="00AF42F5">
        <w:rPr>
          <w:rStyle w:val="PlainTextChar"/>
        </w:rPr>
        <w:t>eveloper/heffalump/d</w:t>
      </w:r>
      <w:r w:rsidRPr="009732BE">
        <w:rPr>
          <w:rStyle w:val="PlainTextChar"/>
        </w:rPr>
        <w:t>ata</w:t>
      </w:r>
      <w:r>
        <w:t>.</w:t>
      </w:r>
    </w:p>
    <w:p w14:paraId="7BCA1E2F" w14:textId="2F708E6F" w:rsidR="000A26E6" w:rsidRDefault="001D7CB3" w:rsidP="008452BF">
      <w:pPr>
        <w:pStyle w:val="Heading1"/>
      </w:pPr>
      <w:r>
        <w:t>Lab 2:</w:t>
      </w:r>
      <w:r w:rsidR="008452BF">
        <w:t xml:space="preserve"> Get f</w:t>
      </w:r>
      <w:r w:rsidR="006217B7">
        <w:t>amiliar with HDFS</w:t>
      </w:r>
      <w:r>
        <w:t xml:space="preserve"> commands</w:t>
      </w:r>
    </w:p>
    <w:p w14:paraId="7FF592F0" w14:textId="77777777" w:rsidR="006217B7" w:rsidRDefault="006217B7"/>
    <w:p w14:paraId="6EF69D49" w14:textId="77777777" w:rsidR="001D7CB3" w:rsidRDefault="001D7CB3" w:rsidP="001D7CB3">
      <w:pPr>
        <w:pStyle w:val="Heading2"/>
      </w:pPr>
      <w:r>
        <w:t>Description:</w:t>
      </w:r>
    </w:p>
    <w:p w14:paraId="0179F9C8" w14:textId="7AA61D21" w:rsidR="001D7CB3" w:rsidRDefault="001D7CB3" w:rsidP="001D7CB3">
      <w:pPr>
        <w:pStyle w:val="ListParagraph"/>
        <w:numPr>
          <w:ilvl w:val="0"/>
          <w:numId w:val="11"/>
        </w:numPr>
      </w:pPr>
      <w:r>
        <w:t>Practice basic HDFS file-system commands</w:t>
      </w:r>
    </w:p>
    <w:p w14:paraId="3F701DFC" w14:textId="2CE4FDED" w:rsidR="001D7CB3" w:rsidRDefault="001D7CB3" w:rsidP="001D7CB3">
      <w:pPr>
        <w:pStyle w:val="Heading2"/>
      </w:pPr>
      <w:r>
        <w:t>Task 1: File listing related commands</w:t>
      </w:r>
    </w:p>
    <w:p w14:paraId="4B3B2C75" w14:textId="67EE3D92" w:rsidR="001D7CB3" w:rsidRDefault="001D7CB3" w:rsidP="001D7CB3">
      <w:pPr>
        <w:pStyle w:val="Heading3"/>
      </w:pPr>
      <w:r>
        <w:t>Activity Procedure and Verification</w:t>
      </w:r>
    </w:p>
    <w:p w14:paraId="0B7914F7" w14:textId="7BB18027" w:rsidR="001D7CB3" w:rsidRDefault="001D7CB3" w:rsidP="001D7CB3">
      <w:pPr>
        <w:pStyle w:val="ListParagraph"/>
      </w:pPr>
      <w:r w:rsidRPr="00743644">
        <w:rPr>
          <w:b/>
        </w:rPr>
        <w:t>Step 1:</w:t>
      </w:r>
      <w:r>
        <w:t xml:space="preserve"> Let’s browse the HDFS directory structure. Note that</w:t>
      </w:r>
      <w:r w:rsidR="00FD27A1">
        <w:t>,</w:t>
      </w:r>
      <w:r>
        <w:t xml:space="preserve"> by default</w:t>
      </w:r>
      <w:r w:rsidR="00FD27A1">
        <w:t>,</w:t>
      </w:r>
      <w:r>
        <w:t xml:space="preserve"> it shows the</w:t>
      </w:r>
      <w:r w:rsidR="00FD27A1">
        <w:t xml:space="preserve"> listing of your home directory -</w:t>
      </w:r>
      <w:r>
        <w:t xml:space="preserve"> which is </w:t>
      </w:r>
      <w:r w:rsidRPr="001D7CB3">
        <w:rPr>
          <w:rStyle w:val="PlainTextChar"/>
        </w:rPr>
        <w:t>/user/shrek</w:t>
      </w:r>
      <w:r>
        <w:t>.</w:t>
      </w:r>
    </w:p>
    <w:p w14:paraId="5E53FD59" w14:textId="77777777" w:rsidR="00C232D5" w:rsidRDefault="00C232D5" w:rsidP="001D7CB3">
      <w:pPr>
        <w:pStyle w:val="ListParagraph"/>
      </w:pPr>
    </w:p>
    <w:p w14:paraId="572B2F93" w14:textId="78B7914E" w:rsidR="00C232D5" w:rsidRDefault="00C232D5" w:rsidP="00C232D5">
      <w:pPr>
        <w:pStyle w:val="PlainText"/>
      </w:pPr>
      <w:r>
        <w:tab/>
        <w:t>$ hadoop fs –ls</w:t>
      </w:r>
    </w:p>
    <w:p w14:paraId="3B001AF3" w14:textId="77777777" w:rsidR="00C232D5" w:rsidRDefault="00C232D5" w:rsidP="001D7CB3">
      <w:pPr>
        <w:pStyle w:val="ListParagraph"/>
      </w:pPr>
    </w:p>
    <w:p w14:paraId="3F25FD3B" w14:textId="1961B493" w:rsidR="001D7CB3" w:rsidRDefault="001D7CB3" w:rsidP="001D7CB3">
      <w:pPr>
        <w:pStyle w:val="ListParagraph"/>
      </w:pPr>
      <w:r w:rsidRPr="00743644">
        <w:rPr>
          <w:b/>
        </w:rPr>
        <w:t>Step 2:</w:t>
      </w:r>
      <w:r>
        <w:t xml:space="preserve"> </w:t>
      </w:r>
      <w:r w:rsidR="00C232D5">
        <w:t>Check the root folder of the HDFS</w:t>
      </w:r>
      <w:r>
        <w:t>.</w:t>
      </w:r>
    </w:p>
    <w:p w14:paraId="54593C2D" w14:textId="77777777" w:rsidR="00C232D5" w:rsidRDefault="00C232D5" w:rsidP="001D7CB3">
      <w:pPr>
        <w:pStyle w:val="ListParagraph"/>
      </w:pPr>
    </w:p>
    <w:p w14:paraId="7E665CD7" w14:textId="19857987" w:rsidR="00C232D5" w:rsidRDefault="00C232D5" w:rsidP="00C232D5">
      <w:pPr>
        <w:pStyle w:val="PlainText"/>
      </w:pPr>
      <w:r>
        <w:tab/>
        <w:t>$ hadoop fs –ls /</w:t>
      </w:r>
    </w:p>
    <w:p w14:paraId="58F36BD0" w14:textId="77777777" w:rsidR="00933401" w:rsidRDefault="00933401" w:rsidP="00933401">
      <w:pPr>
        <w:pStyle w:val="ListParagraph"/>
        <w:rPr>
          <w:b/>
        </w:rPr>
      </w:pPr>
    </w:p>
    <w:p w14:paraId="3E2EE2E0" w14:textId="07EE2AEE" w:rsidR="00933401" w:rsidRDefault="00F62568" w:rsidP="00933401">
      <w:pPr>
        <w:pStyle w:val="ListParagraph"/>
      </w:pPr>
      <w:r>
        <w:rPr>
          <w:b/>
        </w:rPr>
        <w:t>Step 3</w:t>
      </w:r>
      <w:r w:rsidR="00933401" w:rsidRPr="00743644">
        <w:rPr>
          <w:b/>
        </w:rPr>
        <w:t>:</w:t>
      </w:r>
      <w:r w:rsidR="00933401">
        <w:t xml:space="preserve"> To check the directory structure recursively:</w:t>
      </w:r>
    </w:p>
    <w:p w14:paraId="27C28A63" w14:textId="77777777" w:rsidR="00933401" w:rsidRDefault="00933401" w:rsidP="00933401">
      <w:pPr>
        <w:pStyle w:val="ListParagraph"/>
      </w:pPr>
    </w:p>
    <w:p w14:paraId="1936A5A5" w14:textId="177E7EBC" w:rsidR="00933401" w:rsidRDefault="00213A9B" w:rsidP="00933401">
      <w:pPr>
        <w:pStyle w:val="PlainText"/>
      </w:pPr>
      <w:r>
        <w:tab/>
        <w:t>$ hadoop fs –ls -R</w:t>
      </w:r>
      <w:r w:rsidR="00933401">
        <w:t xml:space="preserve"> /user/shrek</w:t>
      </w:r>
    </w:p>
    <w:p w14:paraId="59EC4A83" w14:textId="77777777" w:rsidR="00933401" w:rsidRPr="0020589D" w:rsidRDefault="00933401" w:rsidP="00933401">
      <w:pPr>
        <w:pStyle w:val="ListParagraph"/>
      </w:pPr>
    </w:p>
    <w:p w14:paraId="109A9118" w14:textId="4B3E2C22" w:rsidR="00ED37D4" w:rsidRDefault="00ED37D4" w:rsidP="00ED37D4">
      <w:pPr>
        <w:pStyle w:val="Heading2"/>
      </w:pPr>
      <w:r>
        <w:t>Task 2: File/Directory creation/deletion commands</w:t>
      </w:r>
    </w:p>
    <w:p w14:paraId="14BCF06E" w14:textId="77777777" w:rsidR="00ED37D4" w:rsidRDefault="00ED37D4" w:rsidP="00ED37D4">
      <w:pPr>
        <w:pStyle w:val="Heading3"/>
      </w:pPr>
      <w:r>
        <w:t>Activity Procedure and Verification</w:t>
      </w:r>
    </w:p>
    <w:p w14:paraId="2F6073F8" w14:textId="5ED78EAB" w:rsidR="00ED37D4" w:rsidRDefault="00ED37D4" w:rsidP="00ED37D4">
      <w:pPr>
        <w:pStyle w:val="ListParagraph"/>
      </w:pPr>
      <w:r w:rsidRPr="00743644">
        <w:rPr>
          <w:b/>
        </w:rPr>
        <w:t>Step 1:</w:t>
      </w:r>
      <w:r>
        <w:t xml:space="preserve"> Make a new directory in HDFS</w:t>
      </w:r>
    </w:p>
    <w:p w14:paraId="6759106A" w14:textId="77777777" w:rsidR="00ED37D4" w:rsidRDefault="00ED37D4" w:rsidP="00ED37D4">
      <w:pPr>
        <w:pStyle w:val="ListParagraph"/>
      </w:pPr>
    </w:p>
    <w:p w14:paraId="0E892000" w14:textId="10541D9C" w:rsidR="00ED37D4" w:rsidRDefault="00ED37D4" w:rsidP="00213A9B">
      <w:pPr>
        <w:pStyle w:val="PlainText"/>
      </w:pPr>
      <w:r>
        <w:t>$ hadoop fs –mkdir test</w:t>
      </w:r>
    </w:p>
    <w:p w14:paraId="0600A000" w14:textId="77777777" w:rsidR="00ED37D4" w:rsidRDefault="00ED37D4" w:rsidP="00ED37D4">
      <w:pPr>
        <w:pStyle w:val="ListParagraph"/>
      </w:pPr>
    </w:p>
    <w:p w14:paraId="55CF769A" w14:textId="206A3F47" w:rsidR="00213A9B" w:rsidRDefault="00213A9B" w:rsidP="00213A9B">
      <w:pPr>
        <w:pStyle w:val="ListParagraph"/>
      </w:pPr>
      <w:r>
        <w:rPr>
          <w:b/>
        </w:rPr>
        <w:t>Step 2</w:t>
      </w:r>
      <w:r w:rsidRPr="00743644">
        <w:rPr>
          <w:b/>
        </w:rPr>
        <w:t>:</w:t>
      </w:r>
      <w:r>
        <w:t xml:space="preserve"> Make a new sub-directory in HDFS</w:t>
      </w:r>
    </w:p>
    <w:p w14:paraId="1305C5CB" w14:textId="77777777" w:rsidR="00213A9B" w:rsidRDefault="00213A9B" w:rsidP="00213A9B">
      <w:pPr>
        <w:pStyle w:val="ListParagraph"/>
      </w:pPr>
    </w:p>
    <w:p w14:paraId="5F81BA09" w14:textId="51E83284" w:rsidR="00213A9B" w:rsidRDefault="00213A9B" w:rsidP="00213A9B">
      <w:pPr>
        <w:pStyle w:val="PlainText"/>
      </w:pPr>
      <w:r>
        <w:t>$ hadoop fs –mkdir test/test1</w:t>
      </w:r>
    </w:p>
    <w:p w14:paraId="270A5193" w14:textId="72722838" w:rsidR="00213A9B" w:rsidRDefault="00213A9B" w:rsidP="00213A9B">
      <w:pPr>
        <w:pStyle w:val="PlainText"/>
      </w:pPr>
      <w:r>
        <w:t>$ Hadoop fs –mkdir test/test2/test3</w:t>
      </w:r>
    </w:p>
    <w:p w14:paraId="527BCCF1" w14:textId="77777777" w:rsidR="00213A9B" w:rsidRDefault="00213A9B" w:rsidP="00213A9B">
      <w:pPr>
        <w:pStyle w:val="ListParagraph"/>
      </w:pPr>
    </w:p>
    <w:p w14:paraId="15C997FF" w14:textId="5DA47F81" w:rsidR="00213A9B" w:rsidRDefault="00213A9B" w:rsidP="00213A9B">
      <w:pPr>
        <w:pStyle w:val="ListParagraph"/>
      </w:pPr>
      <w:r>
        <w:rPr>
          <w:b/>
        </w:rPr>
        <w:t>Step 3</w:t>
      </w:r>
      <w:r w:rsidRPr="00743644">
        <w:rPr>
          <w:b/>
        </w:rPr>
        <w:t>:</w:t>
      </w:r>
      <w:r>
        <w:t xml:space="preserve"> Make sure the directory has been created. Do a recursive directory listing: </w:t>
      </w:r>
    </w:p>
    <w:p w14:paraId="71D8D4EB" w14:textId="77777777" w:rsidR="00213A9B" w:rsidRDefault="00213A9B" w:rsidP="00213A9B">
      <w:pPr>
        <w:pStyle w:val="ListParagraph"/>
      </w:pPr>
    </w:p>
    <w:p w14:paraId="266D3FEC" w14:textId="33A32507" w:rsidR="00213A9B" w:rsidRDefault="00213A9B" w:rsidP="00213A9B">
      <w:pPr>
        <w:pStyle w:val="PlainText"/>
      </w:pPr>
      <w:r>
        <w:t>$ hadoop fs –ls -R /user/shrek/</w:t>
      </w:r>
    </w:p>
    <w:p w14:paraId="357661EE" w14:textId="77777777" w:rsidR="00213A9B" w:rsidRDefault="00213A9B" w:rsidP="00213A9B">
      <w:pPr>
        <w:pStyle w:val="ListParagraph"/>
      </w:pPr>
    </w:p>
    <w:p w14:paraId="6C5B6A1A" w14:textId="0A025418" w:rsidR="00213A9B" w:rsidRDefault="00213A9B" w:rsidP="00213A9B">
      <w:pPr>
        <w:pStyle w:val="ListParagraph"/>
      </w:pPr>
      <w:r>
        <w:t>You should see:</w:t>
      </w:r>
    </w:p>
    <w:p w14:paraId="207DD10D" w14:textId="77777777" w:rsidR="00213A9B" w:rsidRDefault="00213A9B" w:rsidP="00213A9B">
      <w:pPr>
        <w:pStyle w:val="ListParagraph"/>
      </w:pPr>
    </w:p>
    <w:p w14:paraId="2650C2C4" w14:textId="6AD0A6E5" w:rsidR="00213A9B" w:rsidRPr="006D577A" w:rsidRDefault="00213A9B" w:rsidP="00213A9B">
      <w:pPr>
        <w:pStyle w:val="PlainText"/>
        <w:rPr>
          <w:sz w:val="20"/>
          <w:szCs w:val="20"/>
        </w:rPr>
      </w:pPr>
      <w:r w:rsidRPr="006D577A">
        <w:rPr>
          <w:sz w:val="20"/>
          <w:szCs w:val="20"/>
        </w:rPr>
        <w:t>$ hadoop fs -ls -R /user/shrek</w:t>
      </w:r>
    </w:p>
    <w:p w14:paraId="034C8DE2" w14:textId="77777777" w:rsidR="00213A9B" w:rsidRPr="006D577A" w:rsidRDefault="00213A9B" w:rsidP="00213A9B">
      <w:pPr>
        <w:pStyle w:val="PlainText"/>
        <w:rPr>
          <w:sz w:val="20"/>
          <w:szCs w:val="20"/>
        </w:rPr>
      </w:pPr>
      <w:r w:rsidRPr="006D577A">
        <w:rPr>
          <w:sz w:val="20"/>
          <w:szCs w:val="20"/>
        </w:rPr>
        <w:t>drwxr-xr-x   - shrek supergroup          0 2013-06-03 21:44 /user/shrek/test</w:t>
      </w:r>
    </w:p>
    <w:p w14:paraId="2AEBBED1" w14:textId="77777777" w:rsidR="00213A9B" w:rsidRPr="006D577A" w:rsidRDefault="00213A9B" w:rsidP="00213A9B">
      <w:pPr>
        <w:pStyle w:val="PlainText"/>
        <w:rPr>
          <w:sz w:val="20"/>
          <w:szCs w:val="20"/>
        </w:rPr>
      </w:pPr>
      <w:r w:rsidRPr="006D577A">
        <w:rPr>
          <w:sz w:val="20"/>
          <w:szCs w:val="20"/>
        </w:rPr>
        <w:t>drwxr-xr-x   - shrek supergroup          0 2013-06-03 21:44 /user/shrek/test/test1</w:t>
      </w:r>
    </w:p>
    <w:p w14:paraId="310415BF" w14:textId="77777777" w:rsidR="00213A9B" w:rsidRPr="006D577A" w:rsidRDefault="00213A9B" w:rsidP="00213A9B">
      <w:pPr>
        <w:pStyle w:val="PlainText"/>
        <w:rPr>
          <w:sz w:val="20"/>
          <w:szCs w:val="20"/>
        </w:rPr>
      </w:pPr>
      <w:r w:rsidRPr="006D577A">
        <w:rPr>
          <w:sz w:val="20"/>
          <w:szCs w:val="20"/>
        </w:rPr>
        <w:t>drwxr-xr-x   - shrek supergroup          0 2013-06-03 21:44 /user/shrek/test/test2</w:t>
      </w:r>
    </w:p>
    <w:p w14:paraId="04C30540" w14:textId="77777777" w:rsidR="00213A9B" w:rsidRPr="006D577A" w:rsidRDefault="00213A9B" w:rsidP="00213A9B">
      <w:pPr>
        <w:pStyle w:val="PlainText"/>
        <w:rPr>
          <w:sz w:val="20"/>
          <w:szCs w:val="20"/>
        </w:rPr>
      </w:pPr>
      <w:r w:rsidRPr="006D577A">
        <w:rPr>
          <w:sz w:val="20"/>
          <w:szCs w:val="20"/>
        </w:rPr>
        <w:t>drwxr-xr-x   - shrek supergroup          0 2013-06-03 21:44 /user/shrek/test/test2/test3</w:t>
      </w:r>
    </w:p>
    <w:p w14:paraId="6106C78F" w14:textId="77777777" w:rsidR="00ED37D4" w:rsidRDefault="00ED37D4" w:rsidP="00ED37D4">
      <w:pPr>
        <w:pStyle w:val="ListParagraph"/>
      </w:pPr>
    </w:p>
    <w:p w14:paraId="47874567" w14:textId="0161105C" w:rsidR="00213A9B" w:rsidRDefault="00213A9B" w:rsidP="00213A9B">
      <w:pPr>
        <w:pStyle w:val="ListParagraph"/>
      </w:pPr>
      <w:r>
        <w:rPr>
          <w:b/>
        </w:rPr>
        <w:t>Step 4</w:t>
      </w:r>
      <w:r w:rsidRPr="00743644">
        <w:rPr>
          <w:b/>
        </w:rPr>
        <w:t>:</w:t>
      </w:r>
      <w:r>
        <w:t xml:space="preserve"> Copy input data file to the HDFS home directory </w:t>
      </w:r>
    </w:p>
    <w:p w14:paraId="2B7E4D12" w14:textId="77777777" w:rsidR="00213A9B" w:rsidRDefault="00213A9B" w:rsidP="00213A9B">
      <w:pPr>
        <w:pStyle w:val="ListParagraph"/>
      </w:pPr>
    </w:p>
    <w:p w14:paraId="03BD3B85" w14:textId="666D4E95" w:rsidR="00213A9B" w:rsidRDefault="00213A9B" w:rsidP="00213A9B">
      <w:pPr>
        <w:pStyle w:val="PlainText"/>
      </w:pPr>
      <w:r>
        <w:t>$ cd ~/Developer/heffalump/data</w:t>
      </w:r>
    </w:p>
    <w:p w14:paraId="275F7E69" w14:textId="7EAAF436" w:rsidR="00213A9B" w:rsidRDefault="00213A9B" w:rsidP="00213A9B">
      <w:pPr>
        <w:pStyle w:val="PlainText"/>
      </w:pPr>
      <w:r>
        <w:t>$ hadoop fs –mkdir input</w:t>
      </w:r>
    </w:p>
    <w:p w14:paraId="13715A89" w14:textId="796449BA" w:rsidR="00213A9B" w:rsidRDefault="00213A9B" w:rsidP="00213A9B">
      <w:pPr>
        <w:pStyle w:val="PlainText"/>
      </w:pPr>
      <w:r>
        <w:t>$ hadoop fs –put sample1.txt input</w:t>
      </w:r>
    </w:p>
    <w:p w14:paraId="158157F1" w14:textId="77777777" w:rsidR="00213A9B" w:rsidRDefault="00213A9B" w:rsidP="00213A9B">
      <w:pPr>
        <w:pStyle w:val="ListParagraph"/>
      </w:pPr>
    </w:p>
    <w:p w14:paraId="4E86AB03" w14:textId="657391C7" w:rsidR="006D577A" w:rsidRDefault="006D577A" w:rsidP="006D577A">
      <w:pPr>
        <w:pStyle w:val="ListParagraph"/>
      </w:pPr>
      <w:r>
        <w:rPr>
          <w:b/>
        </w:rPr>
        <w:t>Step 5</w:t>
      </w:r>
      <w:r w:rsidRPr="00743644">
        <w:rPr>
          <w:b/>
        </w:rPr>
        <w:t>:</w:t>
      </w:r>
      <w:r>
        <w:t xml:space="preserve"> Check to see if the file was copied correctly to HDFS. </w:t>
      </w:r>
    </w:p>
    <w:p w14:paraId="1F5B6543" w14:textId="77777777" w:rsidR="006D577A" w:rsidRDefault="006D577A" w:rsidP="006D577A">
      <w:pPr>
        <w:pStyle w:val="ListParagraph"/>
      </w:pPr>
    </w:p>
    <w:p w14:paraId="1AD0503E" w14:textId="77777777" w:rsidR="006D577A" w:rsidRPr="006D577A" w:rsidRDefault="006D577A" w:rsidP="006D577A">
      <w:pPr>
        <w:pStyle w:val="PlainText"/>
        <w:rPr>
          <w:sz w:val="20"/>
          <w:szCs w:val="20"/>
        </w:rPr>
      </w:pPr>
      <w:r>
        <w:t xml:space="preserve">$ </w:t>
      </w:r>
      <w:r w:rsidRPr="006D577A">
        <w:rPr>
          <w:sz w:val="20"/>
          <w:szCs w:val="20"/>
        </w:rPr>
        <w:t>hadoop fs -ls -R</w:t>
      </w:r>
    </w:p>
    <w:p w14:paraId="44A3241A" w14:textId="77777777" w:rsidR="006D577A" w:rsidRPr="006D577A" w:rsidRDefault="006D577A" w:rsidP="006D577A">
      <w:pPr>
        <w:pStyle w:val="PlainText"/>
        <w:rPr>
          <w:sz w:val="20"/>
          <w:szCs w:val="20"/>
        </w:rPr>
      </w:pPr>
      <w:r w:rsidRPr="006D577A">
        <w:rPr>
          <w:sz w:val="20"/>
          <w:szCs w:val="20"/>
        </w:rPr>
        <w:t>drwxr-xr-x   - shrek supergroup          0 2013-06-03 21:52 input</w:t>
      </w:r>
    </w:p>
    <w:p w14:paraId="41ACE185" w14:textId="77777777" w:rsidR="006D577A" w:rsidRPr="006D577A" w:rsidRDefault="006D577A" w:rsidP="006D577A">
      <w:pPr>
        <w:pStyle w:val="PlainText"/>
        <w:rPr>
          <w:sz w:val="20"/>
          <w:szCs w:val="20"/>
        </w:rPr>
      </w:pPr>
      <w:r w:rsidRPr="006D577A">
        <w:rPr>
          <w:sz w:val="20"/>
          <w:szCs w:val="20"/>
        </w:rPr>
        <w:t>-rw-r--r--   1 shrek supergroup       2777 2013-06-03 21:52 input/sample1.txt</w:t>
      </w:r>
    </w:p>
    <w:p w14:paraId="2054909F" w14:textId="77777777" w:rsidR="006D577A" w:rsidRPr="006D577A" w:rsidRDefault="006D577A" w:rsidP="006D577A">
      <w:pPr>
        <w:pStyle w:val="PlainText"/>
        <w:rPr>
          <w:sz w:val="20"/>
          <w:szCs w:val="20"/>
        </w:rPr>
      </w:pPr>
      <w:r w:rsidRPr="006D577A">
        <w:rPr>
          <w:sz w:val="20"/>
          <w:szCs w:val="20"/>
        </w:rPr>
        <w:t>drwxr-xr-x   - shrek supergroup          0 2013-06-03 21:44 test</w:t>
      </w:r>
    </w:p>
    <w:p w14:paraId="673CED6A" w14:textId="77777777" w:rsidR="006D577A" w:rsidRPr="006D577A" w:rsidRDefault="006D577A" w:rsidP="006D577A">
      <w:pPr>
        <w:pStyle w:val="PlainText"/>
        <w:rPr>
          <w:sz w:val="20"/>
          <w:szCs w:val="20"/>
        </w:rPr>
      </w:pPr>
      <w:r w:rsidRPr="006D577A">
        <w:rPr>
          <w:sz w:val="20"/>
          <w:szCs w:val="20"/>
        </w:rPr>
        <w:t>drwxr-xr-x   - shrek supergroup          0 2013-06-03 21:44 test/test1</w:t>
      </w:r>
    </w:p>
    <w:p w14:paraId="276CEA8E" w14:textId="77777777" w:rsidR="006D577A" w:rsidRPr="006D577A" w:rsidRDefault="006D577A" w:rsidP="006D577A">
      <w:pPr>
        <w:pStyle w:val="PlainText"/>
        <w:rPr>
          <w:sz w:val="20"/>
          <w:szCs w:val="20"/>
        </w:rPr>
      </w:pPr>
      <w:r w:rsidRPr="006D577A">
        <w:rPr>
          <w:sz w:val="20"/>
          <w:szCs w:val="20"/>
        </w:rPr>
        <w:t>drwxr-xr-x   - shrek supergroup          0 2013-06-03 21:44 test/test2</w:t>
      </w:r>
    </w:p>
    <w:p w14:paraId="104886A5" w14:textId="186F0468" w:rsidR="006D577A" w:rsidRPr="006D577A" w:rsidRDefault="006D577A" w:rsidP="006D577A">
      <w:pPr>
        <w:pStyle w:val="PlainText"/>
        <w:rPr>
          <w:sz w:val="20"/>
          <w:szCs w:val="20"/>
        </w:rPr>
      </w:pPr>
      <w:r w:rsidRPr="006D577A">
        <w:rPr>
          <w:sz w:val="20"/>
          <w:szCs w:val="20"/>
        </w:rPr>
        <w:t>drwxr-xr-x   - shrek supergroup          0 2013-06-03 21:44 test/test2/test3</w:t>
      </w:r>
    </w:p>
    <w:p w14:paraId="56EA6534" w14:textId="1DAC5F47" w:rsidR="006D577A" w:rsidRDefault="006D577A" w:rsidP="006D577A">
      <w:pPr>
        <w:pStyle w:val="PlainText"/>
      </w:pPr>
    </w:p>
    <w:p w14:paraId="4EA682EF" w14:textId="336B0060" w:rsidR="006D577A" w:rsidRDefault="006D577A" w:rsidP="006D577A">
      <w:pPr>
        <w:pStyle w:val="ListParagraph"/>
      </w:pPr>
      <w:r>
        <w:rPr>
          <w:b/>
        </w:rPr>
        <w:t>Step 6</w:t>
      </w:r>
      <w:r w:rsidRPr="00743644">
        <w:rPr>
          <w:b/>
        </w:rPr>
        <w:t>:</w:t>
      </w:r>
      <w:r>
        <w:t xml:space="preserve"> Make a copy of the file in HDFS to another file within HDFS. </w:t>
      </w:r>
    </w:p>
    <w:p w14:paraId="64F9EBB4" w14:textId="77777777" w:rsidR="006D577A" w:rsidRDefault="006D577A" w:rsidP="006D577A">
      <w:pPr>
        <w:pStyle w:val="ListParagraph"/>
      </w:pPr>
    </w:p>
    <w:p w14:paraId="62D45345" w14:textId="58D639BE" w:rsidR="006D577A" w:rsidRDefault="006D577A" w:rsidP="006D577A">
      <w:pPr>
        <w:pStyle w:val="PlainText"/>
      </w:pPr>
      <w:r>
        <w:t>$ hadoop fs –cp input/sample1.txt input/copy_of_sample1.txt</w:t>
      </w:r>
    </w:p>
    <w:p w14:paraId="068B7A14" w14:textId="77777777" w:rsidR="006D577A" w:rsidRDefault="006D577A" w:rsidP="006D577A">
      <w:pPr>
        <w:pStyle w:val="ListParagraph"/>
      </w:pPr>
    </w:p>
    <w:p w14:paraId="5D30CD75" w14:textId="52177751" w:rsidR="006D577A" w:rsidRDefault="006D577A" w:rsidP="006D577A">
      <w:pPr>
        <w:pStyle w:val="ListParagraph"/>
      </w:pPr>
      <w:r>
        <w:rPr>
          <w:b/>
        </w:rPr>
        <w:t>Step 7</w:t>
      </w:r>
      <w:r w:rsidRPr="00743644">
        <w:rPr>
          <w:b/>
        </w:rPr>
        <w:t>:</w:t>
      </w:r>
      <w:r>
        <w:t xml:space="preserve"> Check to see that both files exist: </w:t>
      </w:r>
    </w:p>
    <w:p w14:paraId="3446D9B2" w14:textId="77777777" w:rsidR="006D577A" w:rsidRDefault="006D577A" w:rsidP="006D577A">
      <w:pPr>
        <w:pStyle w:val="ListParagraph"/>
      </w:pPr>
    </w:p>
    <w:p w14:paraId="1981871F" w14:textId="2D50EC7F" w:rsidR="006D577A" w:rsidRDefault="006D577A" w:rsidP="006D577A">
      <w:pPr>
        <w:pStyle w:val="PlainText"/>
      </w:pPr>
      <w:r>
        <w:t>$ hadoop fs -ls -R input</w:t>
      </w:r>
    </w:p>
    <w:p w14:paraId="192967F0" w14:textId="77777777" w:rsidR="006D577A" w:rsidRDefault="006D577A" w:rsidP="006D577A">
      <w:pPr>
        <w:pStyle w:val="PlainText"/>
      </w:pPr>
      <w:r>
        <w:t>Found 2 items</w:t>
      </w:r>
    </w:p>
    <w:p w14:paraId="64851416" w14:textId="77777777" w:rsidR="006D577A" w:rsidRDefault="006D577A" w:rsidP="006D577A">
      <w:pPr>
        <w:pStyle w:val="PlainText"/>
      </w:pPr>
      <w:r>
        <w:t>-rw-r--r--   1 shrek supergroup       2777 2013-06-03 21:58 input/copy_of_sample1.txt</w:t>
      </w:r>
    </w:p>
    <w:p w14:paraId="60608F25" w14:textId="77777777" w:rsidR="006D577A" w:rsidRDefault="006D577A" w:rsidP="006D577A">
      <w:pPr>
        <w:pStyle w:val="PlainText"/>
      </w:pPr>
      <w:r>
        <w:t>-rw-r--r--   1 shrek supergroup       2777 2013-06-03 21:52 input/sample1.txt</w:t>
      </w:r>
    </w:p>
    <w:p w14:paraId="1D1A537D" w14:textId="39AF69FB" w:rsidR="006D577A" w:rsidRDefault="006D577A" w:rsidP="006D577A">
      <w:pPr>
        <w:pStyle w:val="PlainText"/>
      </w:pPr>
    </w:p>
    <w:p w14:paraId="2BEFBD37" w14:textId="2C19057B" w:rsidR="008D1520" w:rsidRDefault="008D1520" w:rsidP="008D1520">
      <w:pPr>
        <w:pStyle w:val="ListParagraph"/>
      </w:pPr>
      <w:r>
        <w:rPr>
          <w:b/>
        </w:rPr>
        <w:t>Step 8</w:t>
      </w:r>
      <w:r w:rsidRPr="00743644">
        <w:rPr>
          <w:b/>
        </w:rPr>
        <w:t>:</w:t>
      </w:r>
      <w:r>
        <w:t xml:space="preserve"> Now remove the copied file we just created. </w:t>
      </w:r>
    </w:p>
    <w:p w14:paraId="273ABF66" w14:textId="77777777" w:rsidR="008D1520" w:rsidRDefault="008D1520" w:rsidP="008D1520">
      <w:pPr>
        <w:pStyle w:val="ListParagraph"/>
      </w:pPr>
    </w:p>
    <w:p w14:paraId="13CD6C6C" w14:textId="1DF0B636" w:rsidR="008D1520" w:rsidRDefault="008D1520" w:rsidP="008D1520">
      <w:pPr>
        <w:pStyle w:val="PlainText"/>
      </w:pPr>
      <w:r>
        <w:t>$ hadoop fs –rm input/copy_of_sample1.txt</w:t>
      </w:r>
    </w:p>
    <w:p w14:paraId="18F8DADB" w14:textId="77777777" w:rsidR="008D1520" w:rsidRDefault="008D1520" w:rsidP="008D1520">
      <w:pPr>
        <w:pStyle w:val="PlainText"/>
      </w:pPr>
    </w:p>
    <w:p w14:paraId="7059245D" w14:textId="436FA5CF" w:rsidR="008D1520" w:rsidRDefault="008D1520" w:rsidP="008D1520">
      <w:pPr>
        <w:pStyle w:val="ListParagraph"/>
      </w:pPr>
      <w:r>
        <w:rPr>
          <w:b/>
        </w:rPr>
        <w:t>Step 9</w:t>
      </w:r>
      <w:r w:rsidRPr="00743644">
        <w:rPr>
          <w:b/>
        </w:rPr>
        <w:t>:</w:t>
      </w:r>
      <w:r>
        <w:t xml:space="preserve"> Check that the file was removed. </w:t>
      </w:r>
    </w:p>
    <w:p w14:paraId="26D4F66D" w14:textId="77777777" w:rsidR="008D1520" w:rsidRDefault="008D1520" w:rsidP="008D1520">
      <w:pPr>
        <w:pStyle w:val="ListParagraph"/>
      </w:pPr>
    </w:p>
    <w:p w14:paraId="52FE8A24" w14:textId="466CBF85" w:rsidR="008D1520" w:rsidRDefault="008D1520" w:rsidP="008D1520">
      <w:pPr>
        <w:pStyle w:val="PlainText"/>
      </w:pPr>
      <w:r>
        <w:t>$ hadoop fs –ls -R input</w:t>
      </w:r>
    </w:p>
    <w:p w14:paraId="0A06590E" w14:textId="77777777" w:rsidR="008D1520" w:rsidRDefault="008D1520" w:rsidP="008D1520">
      <w:pPr>
        <w:pStyle w:val="PlainText"/>
      </w:pPr>
    </w:p>
    <w:p w14:paraId="5D574D59" w14:textId="2D95EE06" w:rsidR="008D1520" w:rsidRDefault="008D1520" w:rsidP="008D1520">
      <w:pPr>
        <w:pStyle w:val="ListParagraph"/>
      </w:pPr>
      <w:r>
        <w:rPr>
          <w:b/>
        </w:rPr>
        <w:t>Step 10</w:t>
      </w:r>
      <w:r w:rsidRPr="00743644">
        <w:rPr>
          <w:b/>
        </w:rPr>
        <w:t>:</w:t>
      </w:r>
      <w:r>
        <w:t xml:space="preserve"> Remove the entire directory </w:t>
      </w:r>
      <w:r w:rsidRPr="008D1520">
        <w:rPr>
          <w:rStyle w:val="PlainTextChar"/>
        </w:rPr>
        <w:t>test</w:t>
      </w:r>
      <w:r>
        <w:t xml:space="preserve"> and </w:t>
      </w:r>
      <w:r w:rsidRPr="008D1520">
        <w:rPr>
          <w:rStyle w:val="PlainTextChar"/>
        </w:rPr>
        <w:t>input</w:t>
      </w:r>
      <w:r>
        <w:t xml:space="preserve"> </w:t>
      </w:r>
    </w:p>
    <w:p w14:paraId="793F3D2C" w14:textId="77777777" w:rsidR="008D1520" w:rsidRDefault="008D1520" w:rsidP="008D1520">
      <w:pPr>
        <w:pStyle w:val="ListParagraph"/>
      </w:pPr>
    </w:p>
    <w:p w14:paraId="0A1ACC21" w14:textId="23C6C845" w:rsidR="008D1520" w:rsidRDefault="008D1520" w:rsidP="008D1520">
      <w:pPr>
        <w:pStyle w:val="PlainText"/>
      </w:pPr>
      <w:r>
        <w:t>$ hadoop fs –rm -r input</w:t>
      </w:r>
      <w:r>
        <w:br/>
        <w:t>$ hadoop fs –rm –r test</w:t>
      </w:r>
    </w:p>
    <w:p w14:paraId="65B6670C" w14:textId="77777777" w:rsidR="008D1520" w:rsidRDefault="008D1520" w:rsidP="008D1520">
      <w:pPr>
        <w:pStyle w:val="PlainText"/>
      </w:pPr>
    </w:p>
    <w:p w14:paraId="6A24F896" w14:textId="56A85F13" w:rsidR="00920C71" w:rsidRDefault="00920C71" w:rsidP="00920C71">
      <w:pPr>
        <w:pStyle w:val="Heading2"/>
      </w:pPr>
      <w:r>
        <w:t>Task 3: File/Directory permissions related commands</w:t>
      </w:r>
    </w:p>
    <w:p w14:paraId="27617852" w14:textId="77777777" w:rsidR="00920C71" w:rsidRDefault="00920C71" w:rsidP="00920C71">
      <w:pPr>
        <w:pStyle w:val="Heading3"/>
      </w:pPr>
      <w:r>
        <w:t>Activity Procedure and Verification</w:t>
      </w:r>
    </w:p>
    <w:p w14:paraId="6151B5DB" w14:textId="7EC97E3E" w:rsidR="00920C71" w:rsidRDefault="00920C71" w:rsidP="00920C71">
      <w:pPr>
        <w:pStyle w:val="ListParagraph"/>
      </w:pPr>
      <w:r w:rsidRPr="00743644">
        <w:rPr>
          <w:b/>
        </w:rPr>
        <w:t>Step 1:</w:t>
      </w:r>
      <w:r>
        <w:t xml:space="preserve"> Copy the test file again from local file system to HDFS:</w:t>
      </w:r>
    </w:p>
    <w:p w14:paraId="16BA8B1F" w14:textId="77777777" w:rsidR="00920C71" w:rsidRDefault="00920C71" w:rsidP="00920C71">
      <w:pPr>
        <w:pStyle w:val="ListParagraph"/>
      </w:pPr>
    </w:p>
    <w:p w14:paraId="0D77E1B5" w14:textId="5030648B" w:rsidR="00920C71" w:rsidRDefault="00920C71" w:rsidP="00920C71">
      <w:pPr>
        <w:pStyle w:val="PlainText"/>
      </w:pPr>
      <w:r>
        <w:t>$ cd ~/Developer/heffalump</w:t>
      </w:r>
      <w:r>
        <w:br/>
        <w:t>$ hadoop fs –mkdir input</w:t>
      </w:r>
      <w:r>
        <w:br/>
        <w:t>$ hadoop fs –copyFromLocal data/sample1.txt input</w:t>
      </w:r>
      <w:r>
        <w:br/>
        <w:t>$ hadoop fs –ls input</w:t>
      </w:r>
    </w:p>
    <w:p w14:paraId="0381E05C" w14:textId="7FE1DC6B" w:rsidR="00920C71" w:rsidRDefault="00920C71" w:rsidP="00920C71">
      <w:pPr>
        <w:pStyle w:val="ListParagraph"/>
      </w:pPr>
      <w:r>
        <w:rPr>
          <w:b/>
        </w:rPr>
        <w:t>Step 2</w:t>
      </w:r>
      <w:r w:rsidRPr="00743644">
        <w:rPr>
          <w:b/>
        </w:rPr>
        <w:t>:</w:t>
      </w:r>
      <w:r>
        <w:t xml:space="preserve"> Change the file permission on the HDFS file:</w:t>
      </w:r>
    </w:p>
    <w:p w14:paraId="2888CB37" w14:textId="77777777" w:rsidR="00920C71" w:rsidRDefault="00920C71" w:rsidP="00920C71">
      <w:pPr>
        <w:pStyle w:val="ListParagraph"/>
      </w:pPr>
    </w:p>
    <w:p w14:paraId="55B10998" w14:textId="77777777" w:rsidR="00920C71" w:rsidRDefault="00920C71" w:rsidP="00920C71">
      <w:pPr>
        <w:pStyle w:val="PlainText"/>
      </w:pPr>
      <w:r>
        <w:t>$ hadoop fs –chmod 777 input/sample1.txt</w:t>
      </w:r>
    </w:p>
    <w:p w14:paraId="59102D43" w14:textId="77777777" w:rsidR="00920C71" w:rsidRDefault="00920C71" w:rsidP="00920C71">
      <w:pPr>
        <w:pStyle w:val="PlainText"/>
      </w:pPr>
    </w:p>
    <w:p w14:paraId="0D4BCD59" w14:textId="774E76BC" w:rsidR="00920C71" w:rsidRDefault="00920C71" w:rsidP="00920C71">
      <w:pPr>
        <w:pStyle w:val="ListParagraph"/>
      </w:pPr>
      <w:r>
        <w:rPr>
          <w:b/>
        </w:rPr>
        <w:t>Step 3</w:t>
      </w:r>
      <w:r w:rsidRPr="00743644">
        <w:rPr>
          <w:b/>
        </w:rPr>
        <w:t>:</w:t>
      </w:r>
      <w:r>
        <w:t xml:space="preserve"> Look at the file that you changed permissions for:</w:t>
      </w:r>
    </w:p>
    <w:p w14:paraId="30117F10" w14:textId="77777777" w:rsidR="00920C71" w:rsidRDefault="00920C71" w:rsidP="00920C71">
      <w:pPr>
        <w:pStyle w:val="ListParagraph"/>
      </w:pPr>
    </w:p>
    <w:p w14:paraId="2A445757" w14:textId="51340251" w:rsidR="00920C71" w:rsidRDefault="00920C71" w:rsidP="00920C71">
      <w:pPr>
        <w:pStyle w:val="PlainText"/>
      </w:pPr>
      <w:r>
        <w:t>$ hadoop fs –ls input</w:t>
      </w:r>
    </w:p>
    <w:p w14:paraId="1AD765DF" w14:textId="77777777" w:rsidR="00920C71" w:rsidRDefault="00920C71" w:rsidP="00920C71">
      <w:pPr>
        <w:pStyle w:val="PlainText"/>
      </w:pPr>
    </w:p>
    <w:p w14:paraId="60CBC41B" w14:textId="180CA45F" w:rsidR="008D4412" w:rsidRDefault="008D4412" w:rsidP="008D4412">
      <w:pPr>
        <w:pStyle w:val="Heading2"/>
      </w:pPr>
      <w:r>
        <w:t>Task 4: Commands to read a file</w:t>
      </w:r>
    </w:p>
    <w:p w14:paraId="042F1DC6" w14:textId="77777777" w:rsidR="008D4412" w:rsidRDefault="008D4412" w:rsidP="008D4412">
      <w:pPr>
        <w:pStyle w:val="Heading3"/>
      </w:pPr>
      <w:r>
        <w:t>Activity Procedure and Verification</w:t>
      </w:r>
    </w:p>
    <w:p w14:paraId="1E95DFDE" w14:textId="097E6FAB" w:rsidR="008D4412" w:rsidRDefault="008D4412" w:rsidP="008D4412">
      <w:pPr>
        <w:pStyle w:val="ListParagraph"/>
      </w:pPr>
      <w:r w:rsidRPr="00743644">
        <w:rPr>
          <w:b/>
        </w:rPr>
        <w:t>Step 1:</w:t>
      </w:r>
      <w:r>
        <w:t xml:space="preserve"> Check the contents of the file in HDFS</w:t>
      </w:r>
    </w:p>
    <w:p w14:paraId="76B9FE31" w14:textId="77777777" w:rsidR="008D4412" w:rsidRDefault="008D4412" w:rsidP="008D4412">
      <w:pPr>
        <w:pStyle w:val="ListParagraph"/>
      </w:pPr>
    </w:p>
    <w:p w14:paraId="5859A6FE" w14:textId="3E252194" w:rsidR="008D4412" w:rsidRDefault="008D4412" w:rsidP="008D4412">
      <w:pPr>
        <w:pStyle w:val="PlainText"/>
      </w:pPr>
      <w:r>
        <w:t>$ hadoop fs –cat input/sample1.txt</w:t>
      </w:r>
      <w:r>
        <w:br/>
      </w:r>
    </w:p>
    <w:p w14:paraId="02684E98" w14:textId="7F8227EC" w:rsidR="008D4412" w:rsidRDefault="008D4412" w:rsidP="008D4412">
      <w:pPr>
        <w:pStyle w:val="ListParagraph"/>
      </w:pPr>
      <w:r>
        <w:rPr>
          <w:b/>
        </w:rPr>
        <w:t>Step 2</w:t>
      </w:r>
      <w:r w:rsidRPr="00743644">
        <w:rPr>
          <w:b/>
        </w:rPr>
        <w:t>:</w:t>
      </w:r>
      <w:r>
        <w:t xml:space="preserve"> To check the contents of an HDFS file, but page wise:</w:t>
      </w:r>
    </w:p>
    <w:p w14:paraId="100C28EF" w14:textId="77777777" w:rsidR="008D1520" w:rsidRDefault="008D1520" w:rsidP="008D1520">
      <w:pPr>
        <w:pStyle w:val="PlainText"/>
      </w:pPr>
    </w:p>
    <w:p w14:paraId="7697B06A" w14:textId="3457C8BF" w:rsidR="008D4412" w:rsidRDefault="008D4412" w:rsidP="008D4412">
      <w:pPr>
        <w:pStyle w:val="PlainText"/>
      </w:pPr>
      <w:r>
        <w:t>$ hadoop fs –cat input/sample1.txt | more</w:t>
      </w:r>
      <w:r>
        <w:br/>
      </w:r>
    </w:p>
    <w:p w14:paraId="08974B9E" w14:textId="51C5D49E" w:rsidR="008D4412" w:rsidRDefault="008D4412" w:rsidP="008D4412">
      <w:pPr>
        <w:pStyle w:val="ListParagraph"/>
      </w:pPr>
      <w:r>
        <w:rPr>
          <w:b/>
        </w:rPr>
        <w:t>Step 3</w:t>
      </w:r>
      <w:r w:rsidRPr="00743644">
        <w:rPr>
          <w:b/>
        </w:rPr>
        <w:t>:</w:t>
      </w:r>
      <w:r>
        <w:t xml:space="preserve"> To check the contents of an HDFS file, but last 20 lines:</w:t>
      </w:r>
    </w:p>
    <w:p w14:paraId="2F3C9BAE" w14:textId="77777777" w:rsidR="008D4412" w:rsidRDefault="008D4412" w:rsidP="008D4412">
      <w:pPr>
        <w:pStyle w:val="PlainText"/>
      </w:pPr>
    </w:p>
    <w:p w14:paraId="432D2D4A" w14:textId="0C30AA6E" w:rsidR="008D4412" w:rsidRDefault="008D4412" w:rsidP="008D4412">
      <w:pPr>
        <w:pStyle w:val="PlainText"/>
      </w:pPr>
      <w:r>
        <w:t>$ hadoop fs –tail input/sample1.txt</w:t>
      </w:r>
      <w:r>
        <w:br/>
      </w:r>
    </w:p>
    <w:p w14:paraId="5B793ECE" w14:textId="4CF725D4" w:rsidR="008D4412" w:rsidRDefault="008D4412" w:rsidP="008D4412">
      <w:pPr>
        <w:pStyle w:val="Heading2"/>
      </w:pPr>
      <w:r>
        <w:t>Task 5: Other useful commands</w:t>
      </w:r>
    </w:p>
    <w:p w14:paraId="556B4545" w14:textId="77777777" w:rsidR="008D4412" w:rsidRDefault="008D4412" w:rsidP="008D4412">
      <w:pPr>
        <w:pStyle w:val="Heading3"/>
      </w:pPr>
      <w:r>
        <w:t>Activity Procedure and Verification</w:t>
      </w:r>
    </w:p>
    <w:p w14:paraId="0F4D3924" w14:textId="6F77A7C2" w:rsidR="008D4412" w:rsidRDefault="008D4412" w:rsidP="008D4412">
      <w:pPr>
        <w:pStyle w:val="ListParagraph"/>
      </w:pPr>
      <w:r w:rsidRPr="00743644">
        <w:rPr>
          <w:b/>
        </w:rPr>
        <w:t>Step 1:</w:t>
      </w:r>
      <w:r>
        <w:t xml:space="preserve"> To find out the disk usage in you HDFS directory, use the following. You should have access permission to be able to view this.</w:t>
      </w:r>
    </w:p>
    <w:p w14:paraId="2095E216" w14:textId="77777777" w:rsidR="008D4412" w:rsidRDefault="008D4412" w:rsidP="008D4412">
      <w:pPr>
        <w:pStyle w:val="ListParagraph"/>
      </w:pPr>
    </w:p>
    <w:p w14:paraId="310F2ED3" w14:textId="58FADEB6" w:rsidR="008D4412" w:rsidRDefault="008D4412" w:rsidP="008D4412">
      <w:pPr>
        <w:pStyle w:val="PlainText"/>
      </w:pPr>
      <w:r>
        <w:t>$ hadoop fs –du</w:t>
      </w:r>
      <w:r>
        <w:br/>
      </w:r>
    </w:p>
    <w:p w14:paraId="17D2E71F" w14:textId="509B8E43" w:rsidR="008D4412" w:rsidRDefault="008D4412" w:rsidP="008D4412">
      <w:pPr>
        <w:pStyle w:val="ListParagraph"/>
      </w:pPr>
      <w:r>
        <w:rPr>
          <w:b/>
        </w:rPr>
        <w:t>Step 2</w:t>
      </w:r>
      <w:r w:rsidRPr="00743644">
        <w:rPr>
          <w:b/>
        </w:rPr>
        <w:t>:</w:t>
      </w:r>
      <w:r>
        <w:t xml:space="preserve"> To count the number of directories, files and bytes under the paths that match the specified file pattern, use the following. </w:t>
      </w:r>
    </w:p>
    <w:p w14:paraId="10F93C19" w14:textId="77777777" w:rsidR="008D4412" w:rsidRDefault="008D4412" w:rsidP="008D4412">
      <w:pPr>
        <w:pStyle w:val="ListParagraph"/>
      </w:pPr>
    </w:p>
    <w:p w14:paraId="762383E4" w14:textId="77777777" w:rsidR="00BE2C21" w:rsidRDefault="008D4412" w:rsidP="00BE2C21">
      <w:pPr>
        <w:pStyle w:val="PlainText"/>
      </w:pPr>
      <w:r>
        <w:t xml:space="preserve">$ </w:t>
      </w:r>
      <w:r w:rsidR="00BE2C21">
        <w:t>hadoop fs -count /user/shrek</w:t>
      </w:r>
    </w:p>
    <w:p w14:paraId="4115CD4E" w14:textId="2DF27BBE" w:rsidR="008D1520" w:rsidRDefault="00BE2C21" w:rsidP="00BE2C21">
      <w:pPr>
        <w:pStyle w:val="PlainText"/>
      </w:pPr>
      <w:r>
        <w:t xml:space="preserve">           2            1               2777 /user/shrek</w:t>
      </w:r>
    </w:p>
    <w:p w14:paraId="4AC51FD5" w14:textId="766665C9" w:rsidR="008D1520" w:rsidRDefault="00BE2C21" w:rsidP="008D1520">
      <w:pPr>
        <w:pStyle w:val="ListParagraph"/>
      </w:pPr>
      <w:r>
        <w:t>The output columns are DIR_COUNT, FILE_COUNT, CONTENT_SIZE, FILE_NAME.</w:t>
      </w:r>
    </w:p>
    <w:p w14:paraId="6C0F9956" w14:textId="77777777" w:rsidR="00BE2C21" w:rsidRDefault="00BE2C21" w:rsidP="008D1520">
      <w:pPr>
        <w:pStyle w:val="ListParagraph"/>
      </w:pPr>
    </w:p>
    <w:p w14:paraId="6F5DB5F5" w14:textId="05262735" w:rsidR="00BE2C21" w:rsidRDefault="00BE2C21" w:rsidP="00BE2C21">
      <w:pPr>
        <w:pStyle w:val="ListParagraph"/>
      </w:pPr>
      <w:r>
        <w:rPr>
          <w:b/>
        </w:rPr>
        <w:t>Step 3</w:t>
      </w:r>
      <w:r w:rsidRPr="00743644">
        <w:rPr>
          <w:b/>
        </w:rPr>
        <w:t>:</w:t>
      </w:r>
      <w:r>
        <w:t xml:space="preserve"> To get help on other </w:t>
      </w:r>
      <w:r w:rsidRPr="00BE2C21">
        <w:rPr>
          <w:rStyle w:val="PlainTextChar"/>
        </w:rPr>
        <w:t>hadoop fs</w:t>
      </w:r>
      <w:r>
        <w:t xml:space="preserve"> commands, type.</w:t>
      </w:r>
    </w:p>
    <w:p w14:paraId="791A7428" w14:textId="77777777" w:rsidR="00BE2C21" w:rsidRDefault="00BE2C21" w:rsidP="00BE2C21">
      <w:pPr>
        <w:pStyle w:val="ListParagraph"/>
      </w:pPr>
    </w:p>
    <w:p w14:paraId="06E721FD" w14:textId="3DB62A9D" w:rsidR="00BE2C21" w:rsidRDefault="00BE2C21" w:rsidP="00BE2C21">
      <w:pPr>
        <w:pStyle w:val="PlainText"/>
      </w:pPr>
      <w:r>
        <w:t>$ hadoop fs –help [cmd]</w:t>
      </w:r>
      <w:r>
        <w:br/>
      </w:r>
    </w:p>
    <w:p w14:paraId="515BC163" w14:textId="77777777" w:rsidR="00BE2C21" w:rsidRDefault="00BE2C21" w:rsidP="00BE2C21"/>
    <w:p w14:paraId="26A78AC7" w14:textId="2C83CE71" w:rsidR="00BE2C21" w:rsidRDefault="00BE2C21" w:rsidP="00BE2C21">
      <w:pPr>
        <w:pStyle w:val="Heading2"/>
      </w:pPr>
      <w:r>
        <w:t>Task 6: Exercise – Learning the ‘getmerge’ command</w:t>
      </w:r>
    </w:p>
    <w:p w14:paraId="0483C093" w14:textId="77777777" w:rsidR="00BE2C21" w:rsidRDefault="00BE2C21" w:rsidP="00BE2C21">
      <w:pPr>
        <w:pStyle w:val="Heading3"/>
      </w:pPr>
      <w:r>
        <w:t>Activity Procedure and Verification</w:t>
      </w:r>
    </w:p>
    <w:p w14:paraId="4D7F776E" w14:textId="21F27F94" w:rsidR="00BE2C21" w:rsidRDefault="00BE2C21" w:rsidP="00BE2C21">
      <w:pPr>
        <w:pStyle w:val="ListParagraph"/>
      </w:pPr>
      <w:r w:rsidRPr="00743644">
        <w:rPr>
          <w:b/>
        </w:rPr>
        <w:t>Step 1:</w:t>
      </w:r>
      <w:r>
        <w:t xml:space="preserve"> </w:t>
      </w:r>
      <w:r w:rsidR="00CF4B5D">
        <w:t>Create 2 different data files (5 records each) using following fields:</w:t>
      </w:r>
    </w:p>
    <w:p w14:paraId="20C43358" w14:textId="77777777" w:rsidR="00CF4B5D" w:rsidRDefault="00CF4B5D" w:rsidP="00BE2C21">
      <w:pPr>
        <w:pStyle w:val="ListParagraph"/>
      </w:pPr>
    </w:p>
    <w:p w14:paraId="6F15049D" w14:textId="20FE3928" w:rsidR="00CF4B5D" w:rsidRDefault="007667DB" w:rsidP="00BE2C21">
      <w:pPr>
        <w:pStyle w:val="ListParagraph"/>
      </w:pPr>
      <w:r>
        <w:t>Item</w:t>
      </w:r>
      <w:r w:rsidR="00CF4B5D">
        <w:t xml:space="preserve">, </w:t>
      </w:r>
      <w:r>
        <w:t>Manufacturer, SKU</w:t>
      </w:r>
      <w:r w:rsidR="00CF4B5D">
        <w:t>, Price</w:t>
      </w:r>
      <w:r>
        <w:t>, Stock</w:t>
      </w:r>
    </w:p>
    <w:p w14:paraId="2E15A15C" w14:textId="77777777" w:rsidR="00BE2C21" w:rsidRDefault="00BE2C21" w:rsidP="00BE2C21">
      <w:pPr>
        <w:pStyle w:val="ListParagraph"/>
      </w:pPr>
    </w:p>
    <w:p w14:paraId="06352E5A" w14:textId="77777777" w:rsidR="00FA73D4" w:rsidRDefault="007667DB" w:rsidP="00FA73D4">
      <w:pPr>
        <w:pStyle w:val="ListParagraph"/>
      </w:pPr>
      <w:r>
        <w:t>e.g. File1.txt</w:t>
      </w:r>
      <w:r>
        <w:br/>
        <w:t>Table Lamp, Plantronics, 4432553434, 19.99, 15</w:t>
      </w:r>
      <w:r>
        <w:br/>
        <w:t>Mouse, Dell, 8343840409, 26.95, 20</w:t>
      </w:r>
      <w:r w:rsidR="00FA73D4">
        <w:br/>
        <w:t>Headphone, Sony</w:t>
      </w:r>
      <w:r>
        <w:t>, 8043904973, 19.99, 10</w:t>
      </w:r>
      <w:r w:rsidR="00FA73D4">
        <w:br/>
        <w:t>Keyboard, Logitech, 8034790540, 34.99, 15</w:t>
      </w:r>
      <w:r w:rsidR="00FA73D4">
        <w:br/>
        <w:t>USB Cable, Fastdata, 8453597693, 3.99, 13</w:t>
      </w:r>
      <w:r>
        <w:br/>
      </w:r>
    </w:p>
    <w:p w14:paraId="6294EC2C" w14:textId="7FC57F4A" w:rsidR="00FA73D4" w:rsidRDefault="00FA73D4" w:rsidP="00FA73D4">
      <w:pPr>
        <w:pStyle w:val="ListParagraph"/>
      </w:pPr>
      <w:r>
        <w:t>e.g. File2.txt</w:t>
      </w:r>
      <w:r>
        <w:br/>
        <w:t xml:space="preserve">Hard Disk, Maxtor, 4358340984, 119.99, </w:t>
      </w:r>
      <w:r>
        <w:br/>
        <w:t>Stylus, Nexis, 8304803480, 15.49, 10</w:t>
      </w:r>
      <w:r>
        <w:br/>
        <w:t>Adapter, Fry, 7400340943, 14.99, 14</w:t>
      </w:r>
      <w:r>
        <w:br/>
        <w:t>Stapler, Staples, 8944739774, 5.99, 9</w:t>
      </w:r>
      <w:r>
        <w:br/>
        <w:t>Monitor, Samsung, 884084038, 199.99, 5</w:t>
      </w:r>
      <w:r>
        <w:br/>
      </w:r>
    </w:p>
    <w:p w14:paraId="632DA505" w14:textId="6C54AECE" w:rsidR="007667DB" w:rsidRDefault="007667DB" w:rsidP="00FA73D4">
      <w:pPr>
        <w:pStyle w:val="ListParagraph"/>
      </w:pPr>
    </w:p>
    <w:p w14:paraId="01956658" w14:textId="77777777" w:rsidR="007667DB" w:rsidRDefault="00BE2C21" w:rsidP="00BE2C21">
      <w:pPr>
        <w:pStyle w:val="ListParagraph"/>
      </w:pPr>
      <w:r>
        <w:rPr>
          <w:b/>
        </w:rPr>
        <w:t>Step 2</w:t>
      </w:r>
      <w:r w:rsidRPr="00743644">
        <w:rPr>
          <w:b/>
        </w:rPr>
        <w:t>:</w:t>
      </w:r>
      <w:r>
        <w:t xml:space="preserve"> </w:t>
      </w:r>
      <w:r w:rsidR="007667DB">
        <w:t xml:space="preserve">Copy these files to HDFS in a new directory </w:t>
      </w:r>
      <w:r w:rsidR="007667DB" w:rsidRPr="007667DB">
        <w:rPr>
          <w:rStyle w:val="PlainTextChar"/>
        </w:rPr>
        <w:t>/user/shrek/merge</w:t>
      </w:r>
      <w:r>
        <w:t>.</w:t>
      </w:r>
    </w:p>
    <w:p w14:paraId="6FE3B34F" w14:textId="77777777" w:rsidR="007667DB" w:rsidRDefault="007667DB" w:rsidP="00BE2C21">
      <w:pPr>
        <w:pStyle w:val="ListParagraph"/>
      </w:pPr>
    </w:p>
    <w:p w14:paraId="22D9B042" w14:textId="6537EBAD" w:rsidR="007667DB" w:rsidRDefault="007667DB" w:rsidP="007667DB">
      <w:pPr>
        <w:pStyle w:val="ListParagraph"/>
      </w:pPr>
      <w:r>
        <w:rPr>
          <w:b/>
        </w:rPr>
        <w:t>Step 3</w:t>
      </w:r>
      <w:r w:rsidRPr="00743644">
        <w:rPr>
          <w:b/>
        </w:rPr>
        <w:t>:</w:t>
      </w:r>
      <w:r>
        <w:t xml:space="preserve"> Get help on getmerge command and use it for these two data files.</w:t>
      </w:r>
    </w:p>
    <w:p w14:paraId="6489CA9A" w14:textId="77777777" w:rsidR="007667DB" w:rsidRDefault="007667DB" w:rsidP="007667DB">
      <w:pPr>
        <w:pStyle w:val="ListParagraph"/>
      </w:pPr>
    </w:p>
    <w:p w14:paraId="152E540F" w14:textId="3CAD44D4" w:rsidR="007667DB" w:rsidRDefault="007667DB" w:rsidP="007667DB">
      <w:pPr>
        <w:pStyle w:val="PlainText"/>
        <w:ind w:firstLine="720"/>
      </w:pPr>
      <w:r>
        <w:t>$ hadoop fs –help getmerge</w:t>
      </w:r>
    </w:p>
    <w:p w14:paraId="2D6700AB" w14:textId="5B83F1E5" w:rsidR="00BE2C21" w:rsidRDefault="00BE2C21" w:rsidP="00BE2C21">
      <w:pPr>
        <w:pStyle w:val="ListParagraph"/>
      </w:pPr>
      <w:r>
        <w:t xml:space="preserve"> </w:t>
      </w:r>
    </w:p>
    <w:p w14:paraId="066E28EC" w14:textId="2C63666A" w:rsidR="007667DB" w:rsidRDefault="007667DB" w:rsidP="007667DB">
      <w:pPr>
        <w:pStyle w:val="ListParagraph"/>
      </w:pPr>
      <w:r>
        <w:rPr>
          <w:b/>
        </w:rPr>
        <w:t>Step 4</w:t>
      </w:r>
      <w:r w:rsidRPr="00743644">
        <w:rPr>
          <w:b/>
        </w:rPr>
        <w:t>:</w:t>
      </w:r>
      <w:r>
        <w:t xml:space="preserve"> Review the output file.</w:t>
      </w:r>
      <w:r w:rsidR="0066762D">
        <w:t xml:space="preserve"> Do you notice</w:t>
      </w:r>
      <w:r w:rsidR="00C74B75">
        <w:t xml:space="preserve"> any merging happening</w:t>
      </w:r>
      <w:r w:rsidR="0066762D">
        <w:t xml:space="preserve"> in the results</w:t>
      </w:r>
      <w:r w:rsidR="00C74B75">
        <w:t>?</w:t>
      </w:r>
    </w:p>
    <w:p w14:paraId="29BD2A76" w14:textId="77777777" w:rsidR="007667DB" w:rsidRDefault="007667DB" w:rsidP="00BE2C21">
      <w:pPr>
        <w:pStyle w:val="ListParagraph"/>
      </w:pPr>
    </w:p>
    <w:p w14:paraId="4831EB51" w14:textId="588F7EE4" w:rsidR="0035075E" w:rsidRDefault="0035075E" w:rsidP="0035075E">
      <w:pPr>
        <w:pStyle w:val="Heading1"/>
      </w:pPr>
      <w:r>
        <w:t>Lab 3: Program HDFS</w:t>
      </w:r>
    </w:p>
    <w:p w14:paraId="3D4FAFE4" w14:textId="77777777" w:rsidR="0035075E" w:rsidRDefault="0035075E" w:rsidP="0035075E">
      <w:pPr>
        <w:pStyle w:val="Heading2"/>
      </w:pPr>
      <w:r>
        <w:t>Description:</w:t>
      </w:r>
    </w:p>
    <w:p w14:paraId="351B8E4D" w14:textId="0EAB2CCE" w:rsidR="0035075E" w:rsidRDefault="0035075E" w:rsidP="0035075E">
      <w:pPr>
        <w:pStyle w:val="ListParagraph"/>
        <w:numPr>
          <w:ilvl w:val="0"/>
          <w:numId w:val="11"/>
        </w:numPr>
      </w:pPr>
      <w:r>
        <w:t>Use Java to accomplish HDFS tasks</w:t>
      </w:r>
    </w:p>
    <w:p w14:paraId="57E2A098" w14:textId="72944701" w:rsidR="0035075E" w:rsidRDefault="0035075E" w:rsidP="0035075E">
      <w:pPr>
        <w:pStyle w:val="ListParagraph"/>
        <w:numPr>
          <w:ilvl w:val="0"/>
          <w:numId w:val="11"/>
        </w:numPr>
      </w:pPr>
      <w:r>
        <w:t>Read a file from local Linux file system</w:t>
      </w:r>
    </w:p>
    <w:p w14:paraId="2C37C52E" w14:textId="3D74F4A3" w:rsidR="0035075E" w:rsidRDefault="0035075E" w:rsidP="0035075E">
      <w:pPr>
        <w:pStyle w:val="ListParagraph"/>
        <w:numPr>
          <w:ilvl w:val="0"/>
          <w:numId w:val="11"/>
        </w:numPr>
      </w:pPr>
      <w:r>
        <w:t>Write a file to the HDFS</w:t>
      </w:r>
    </w:p>
    <w:p w14:paraId="4C3FB647" w14:textId="48EB8AB7" w:rsidR="006C3050" w:rsidRDefault="006C3050" w:rsidP="006C3050">
      <w:pPr>
        <w:pStyle w:val="Heading2"/>
      </w:pPr>
      <w:r>
        <w:t>Task 1: Set up the build environment</w:t>
      </w:r>
    </w:p>
    <w:p w14:paraId="43409D21" w14:textId="77777777" w:rsidR="006C3050" w:rsidRDefault="006C3050" w:rsidP="006C3050">
      <w:pPr>
        <w:pStyle w:val="Heading3"/>
      </w:pPr>
      <w:r>
        <w:t>Activity Procedure and Verification</w:t>
      </w:r>
    </w:p>
    <w:p w14:paraId="65D2BD1D" w14:textId="77777777" w:rsidR="006C3050" w:rsidRDefault="006C3050" w:rsidP="006C3050">
      <w:pPr>
        <w:pStyle w:val="ListParagraph"/>
      </w:pPr>
      <w:r w:rsidRPr="00743644">
        <w:rPr>
          <w:b/>
        </w:rPr>
        <w:t>Step 1:</w:t>
      </w:r>
      <w:r>
        <w:t xml:space="preserve"> Go to the location of the source code for the labs.</w:t>
      </w:r>
    </w:p>
    <w:p w14:paraId="0C469B33" w14:textId="77777777" w:rsidR="006C3050" w:rsidRDefault="006C3050" w:rsidP="006C3050">
      <w:pPr>
        <w:pStyle w:val="ListParagraph"/>
      </w:pPr>
    </w:p>
    <w:p w14:paraId="0BBCB924" w14:textId="434C17B0" w:rsidR="006C3050" w:rsidRDefault="006C3050" w:rsidP="006C3050">
      <w:pPr>
        <w:pStyle w:val="PlainText"/>
        <w:ind w:firstLine="720"/>
      </w:pPr>
      <w:r>
        <w:t>$ cd ~/Developer/heffalump</w:t>
      </w:r>
    </w:p>
    <w:p w14:paraId="318E8333" w14:textId="77777777" w:rsidR="006C3050" w:rsidRDefault="006C3050" w:rsidP="006C3050">
      <w:pPr>
        <w:pStyle w:val="PlainText"/>
        <w:ind w:firstLine="720"/>
      </w:pPr>
    </w:p>
    <w:p w14:paraId="20D8E4F0" w14:textId="73B6510E" w:rsidR="006C3050" w:rsidRDefault="006C3050" w:rsidP="006C3050">
      <w:pPr>
        <w:pStyle w:val="ListParagraph"/>
      </w:pPr>
      <w:r>
        <w:rPr>
          <w:b/>
        </w:rPr>
        <w:t>Step 2</w:t>
      </w:r>
      <w:r w:rsidRPr="00743644">
        <w:rPr>
          <w:b/>
        </w:rPr>
        <w:t>:</w:t>
      </w:r>
      <w:r>
        <w:t xml:space="preserve"> Check that your environment variables are set correctly. We will be using Maven to build our sources. Thus at the beginning make sure that the following are correct.</w:t>
      </w:r>
    </w:p>
    <w:p w14:paraId="6F5085AB" w14:textId="77777777" w:rsidR="006C3050" w:rsidRDefault="006C3050" w:rsidP="006C3050">
      <w:pPr>
        <w:pStyle w:val="ListParagraph"/>
      </w:pPr>
    </w:p>
    <w:p w14:paraId="30C66366" w14:textId="0EAFE87B" w:rsidR="006C3050" w:rsidRDefault="006C3050" w:rsidP="006C3050">
      <w:pPr>
        <w:pStyle w:val="PlainText"/>
        <w:ind w:left="1440"/>
      </w:pPr>
      <w:r>
        <w:t>$ set | grep JAVA_HOME</w:t>
      </w:r>
    </w:p>
    <w:p w14:paraId="45E014CC" w14:textId="77777777" w:rsidR="006C3050" w:rsidRDefault="006C3050" w:rsidP="006C3050">
      <w:pPr>
        <w:pStyle w:val="PlainText"/>
        <w:ind w:left="1440"/>
      </w:pPr>
      <w:r>
        <w:t>JAVA_HOME=/usr/java/latest</w:t>
      </w:r>
    </w:p>
    <w:p w14:paraId="408AC0A8" w14:textId="523874FA" w:rsidR="006C3050" w:rsidRDefault="006C3050" w:rsidP="006C3050">
      <w:pPr>
        <w:pStyle w:val="PlainText"/>
        <w:ind w:left="1440"/>
      </w:pPr>
      <w:r>
        <w:t>$ set | grep M2_HOME</w:t>
      </w:r>
    </w:p>
    <w:p w14:paraId="260DD21D" w14:textId="77777777" w:rsidR="006C3050" w:rsidRDefault="006C3050" w:rsidP="006C3050">
      <w:pPr>
        <w:pStyle w:val="PlainText"/>
        <w:ind w:left="1440"/>
      </w:pPr>
      <w:r>
        <w:t>M2_HOME=/usr/local/apache-maven/apache-maven-3.0.5</w:t>
      </w:r>
    </w:p>
    <w:p w14:paraId="7F24EA20" w14:textId="77777777" w:rsidR="006C3050" w:rsidRDefault="006C3050" w:rsidP="006C3050">
      <w:pPr>
        <w:pStyle w:val="ListParagraph"/>
      </w:pPr>
    </w:p>
    <w:p w14:paraId="5AEC734F" w14:textId="0AF1EE66" w:rsidR="006C3050" w:rsidRDefault="006C3050" w:rsidP="006C3050">
      <w:pPr>
        <w:pStyle w:val="ListParagraph"/>
        <w:ind w:firstLine="0"/>
      </w:pPr>
      <w:r>
        <w:t>You only need to ensure that these values are set. They need not necessarily exactly match the above.</w:t>
      </w:r>
    </w:p>
    <w:p w14:paraId="10FC6E00" w14:textId="77777777" w:rsidR="006C3050" w:rsidRDefault="006C3050" w:rsidP="006C3050">
      <w:pPr>
        <w:pStyle w:val="ListParagraph"/>
        <w:ind w:firstLine="0"/>
      </w:pPr>
    </w:p>
    <w:p w14:paraId="4C0B39F8" w14:textId="72C8C431" w:rsidR="006C3050" w:rsidRDefault="006C3050" w:rsidP="006C3050">
      <w:r>
        <w:tab/>
      </w:r>
      <w:r w:rsidRPr="006C3050">
        <w:rPr>
          <w:b/>
        </w:rPr>
        <w:t>Step 3:</w:t>
      </w:r>
      <w:r>
        <w:t xml:space="preserve"> Try </w:t>
      </w:r>
      <w:r w:rsidR="000B5341">
        <w:t>building the source code</w:t>
      </w:r>
      <w:r>
        <w:t xml:space="preserve"> using Maven.</w:t>
      </w:r>
    </w:p>
    <w:p w14:paraId="7E5365CA" w14:textId="77777777" w:rsidR="006C3050" w:rsidRDefault="006C3050" w:rsidP="006C3050"/>
    <w:p w14:paraId="019D903F" w14:textId="14B375CA" w:rsidR="006C3050" w:rsidRDefault="006C3050" w:rsidP="006C3050">
      <w:pPr>
        <w:pStyle w:val="PlainText"/>
        <w:ind w:left="1440"/>
      </w:pPr>
      <w:r>
        <w:t>$ mvn package</w:t>
      </w:r>
    </w:p>
    <w:p w14:paraId="43BA8300" w14:textId="77777777" w:rsidR="006C3050" w:rsidRDefault="006C3050" w:rsidP="006C3050"/>
    <w:p w14:paraId="65407A51" w14:textId="2B4C1D83" w:rsidR="006C3050" w:rsidRDefault="006C3050" w:rsidP="006C3050">
      <w:pPr>
        <w:ind w:left="1440"/>
      </w:pPr>
      <w:r>
        <w:t>You’ll see something similar to the following:</w:t>
      </w:r>
    </w:p>
    <w:p w14:paraId="05E1321C" w14:textId="77777777" w:rsidR="006C3050" w:rsidRDefault="006C3050" w:rsidP="006C3050"/>
    <w:p w14:paraId="3EBCCB23" w14:textId="04DC42D4" w:rsidR="006C3050" w:rsidRPr="006C3050" w:rsidRDefault="006C3050" w:rsidP="006C3050">
      <w:pPr>
        <w:pStyle w:val="PlainText"/>
        <w:ind w:left="1440"/>
        <w:rPr>
          <w:sz w:val="20"/>
        </w:rPr>
      </w:pPr>
      <w:r w:rsidRPr="006C3050">
        <w:rPr>
          <w:sz w:val="20"/>
        </w:rPr>
        <w:t>[INFO] Scanning for projects...</w:t>
      </w:r>
    </w:p>
    <w:p w14:paraId="6BC9DE12" w14:textId="77777777" w:rsidR="006C3050" w:rsidRPr="006C3050" w:rsidRDefault="006C3050" w:rsidP="006C3050">
      <w:pPr>
        <w:pStyle w:val="PlainText"/>
        <w:ind w:left="1440"/>
        <w:rPr>
          <w:sz w:val="20"/>
        </w:rPr>
      </w:pPr>
      <w:r w:rsidRPr="006C3050">
        <w:rPr>
          <w:sz w:val="20"/>
        </w:rPr>
        <w:t xml:space="preserve">[INFO]                                                                         </w:t>
      </w:r>
    </w:p>
    <w:p w14:paraId="3A594902" w14:textId="77777777" w:rsidR="006C3050" w:rsidRPr="006C3050" w:rsidRDefault="006C3050" w:rsidP="006C3050">
      <w:pPr>
        <w:pStyle w:val="PlainText"/>
        <w:ind w:left="1440"/>
        <w:rPr>
          <w:sz w:val="20"/>
        </w:rPr>
      </w:pPr>
      <w:r w:rsidRPr="006C3050">
        <w:rPr>
          <w:sz w:val="20"/>
        </w:rPr>
        <w:t>[INFO] ------------------------------------------------------------------------</w:t>
      </w:r>
    </w:p>
    <w:p w14:paraId="0E529DEF" w14:textId="77777777" w:rsidR="006C3050" w:rsidRPr="006C3050" w:rsidRDefault="006C3050" w:rsidP="006C3050">
      <w:pPr>
        <w:pStyle w:val="PlainText"/>
        <w:ind w:left="1440"/>
        <w:rPr>
          <w:sz w:val="20"/>
        </w:rPr>
      </w:pPr>
      <w:r w:rsidRPr="006C3050">
        <w:rPr>
          <w:sz w:val="20"/>
        </w:rPr>
        <w:t>[INFO] Building heffalump 1.0</w:t>
      </w:r>
    </w:p>
    <w:p w14:paraId="128182E3" w14:textId="77777777" w:rsidR="006C3050" w:rsidRPr="006C3050" w:rsidRDefault="006C3050" w:rsidP="006C3050">
      <w:pPr>
        <w:pStyle w:val="PlainText"/>
        <w:ind w:left="1440"/>
        <w:rPr>
          <w:sz w:val="20"/>
        </w:rPr>
      </w:pPr>
      <w:r w:rsidRPr="006C3050">
        <w:rPr>
          <w:sz w:val="20"/>
        </w:rPr>
        <w:t>[INFO] ------------------------------------------------------------------------</w:t>
      </w:r>
    </w:p>
    <w:p w14:paraId="0D8706A0" w14:textId="77777777" w:rsidR="006C3050" w:rsidRPr="006C3050" w:rsidRDefault="006C3050" w:rsidP="006C3050">
      <w:pPr>
        <w:pStyle w:val="PlainText"/>
        <w:ind w:left="1440"/>
        <w:rPr>
          <w:sz w:val="20"/>
        </w:rPr>
      </w:pPr>
      <w:r w:rsidRPr="006C3050">
        <w:rPr>
          <w:sz w:val="20"/>
        </w:rPr>
        <w:t>[WARNING] The POM for org.json:JSON:jar:1.0 is missing, no dependency information available</w:t>
      </w:r>
    </w:p>
    <w:p w14:paraId="1015D888" w14:textId="77777777" w:rsidR="006C3050" w:rsidRPr="006C3050" w:rsidRDefault="006C3050" w:rsidP="006C3050">
      <w:pPr>
        <w:pStyle w:val="PlainText"/>
        <w:ind w:left="1440"/>
        <w:rPr>
          <w:sz w:val="20"/>
        </w:rPr>
      </w:pPr>
      <w:r w:rsidRPr="006C3050">
        <w:rPr>
          <w:sz w:val="20"/>
        </w:rPr>
        <w:t>[WARNING] The POM for com.maxmind:geoip-api:jar:1.2.11 is missing, no dependency information available</w:t>
      </w:r>
    </w:p>
    <w:p w14:paraId="312099EC" w14:textId="77777777" w:rsidR="006C3050" w:rsidRPr="006C3050" w:rsidRDefault="006C3050" w:rsidP="006C3050">
      <w:pPr>
        <w:pStyle w:val="PlainText"/>
        <w:ind w:left="1440"/>
        <w:rPr>
          <w:sz w:val="20"/>
        </w:rPr>
      </w:pPr>
      <w:r w:rsidRPr="006C3050">
        <w:rPr>
          <w:sz w:val="20"/>
        </w:rPr>
        <w:t xml:space="preserve">[INFO] </w:t>
      </w:r>
    </w:p>
    <w:p w14:paraId="4ABDB545" w14:textId="77777777" w:rsidR="006C3050" w:rsidRPr="006C3050" w:rsidRDefault="006C3050" w:rsidP="006C3050">
      <w:pPr>
        <w:pStyle w:val="PlainText"/>
        <w:ind w:left="1440"/>
        <w:rPr>
          <w:sz w:val="20"/>
        </w:rPr>
      </w:pPr>
      <w:r w:rsidRPr="006C3050">
        <w:rPr>
          <w:sz w:val="20"/>
        </w:rPr>
        <w:t>[INFO] --- maven-resources-plugin:2.5:resources (default-resources) @ heffalump ---</w:t>
      </w:r>
    </w:p>
    <w:p w14:paraId="6ADFFD4B" w14:textId="77777777" w:rsidR="006C3050" w:rsidRPr="006C3050" w:rsidRDefault="006C3050" w:rsidP="006C3050">
      <w:pPr>
        <w:pStyle w:val="PlainText"/>
        <w:ind w:left="1440"/>
        <w:rPr>
          <w:sz w:val="20"/>
        </w:rPr>
      </w:pPr>
      <w:r w:rsidRPr="006C3050">
        <w:rPr>
          <w:sz w:val="20"/>
        </w:rPr>
        <w:t>[debug] execute contextualize</w:t>
      </w:r>
    </w:p>
    <w:p w14:paraId="2E050F4C" w14:textId="77777777" w:rsidR="006C3050" w:rsidRPr="006C3050" w:rsidRDefault="006C3050" w:rsidP="006C3050">
      <w:pPr>
        <w:pStyle w:val="PlainText"/>
        <w:ind w:left="1440"/>
        <w:rPr>
          <w:sz w:val="20"/>
        </w:rPr>
      </w:pPr>
      <w:r w:rsidRPr="006C3050">
        <w:rPr>
          <w:sz w:val="20"/>
        </w:rPr>
        <w:t>[WARNING] Using platform encoding (UTF-8 actually) to copy filtered resources, i.e. build is platform dependent!</w:t>
      </w:r>
    </w:p>
    <w:p w14:paraId="1328A390" w14:textId="77777777" w:rsidR="006C3050" w:rsidRPr="006C3050" w:rsidRDefault="006C3050" w:rsidP="006C3050">
      <w:pPr>
        <w:pStyle w:val="PlainText"/>
        <w:ind w:left="1440"/>
        <w:rPr>
          <w:sz w:val="20"/>
        </w:rPr>
      </w:pPr>
      <w:r w:rsidRPr="006C3050">
        <w:rPr>
          <w:sz w:val="20"/>
        </w:rPr>
        <w:t>[INFO] skip non existing resourceDirectory /home/shrek/Developer/heffalump/src/main/resources</w:t>
      </w:r>
    </w:p>
    <w:p w14:paraId="191793B2" w14:textId="77777777" w:rsidR="006C3050" w:rsidRPr="006C3050" w:rsidRDefault="006C3050" w:rsidP="006C3050">
      <w:pPr>
        <w:pStyle w:val="PlainText"/>
        <w:ind w:left="1440"/>
        <w:rPr>
          <w:sz w:val="20"/>
        </w:rPr>
      </w:pPr>
      <w:r w:rsidRPr="006C3050">
        <w:rPr>
          <w:sz w:val="20"/>
        </w:rPr>
        <w:t xml:space="preserve">[INFO] </w:t>
      </w:r>
    </w:p>
    <w:p w14:paraId="3889D8F9" w14:textId="77777777" w:rsidR="006C3050" w:rsidRPr="006C3050" w:rsidRDefault="006C3050" w:rsidP="006C3050">
      <w:pPr>
        <w:pStyle w:val="PlainText"/>
        <w:ind w:left="1440"/>
        <w:rPr>
          <w:sz w:val="20"/>
        </w:rPr>
      </w:pPr>
      <w:r w:rsidRPr="006C3050">
        <w:rPr>
          <w:sz w:val="20"/>
        </w:rPr>
        <w:t>[INFO] --- maven-compiler-plugin:2.3.1:compile (default-compile) @ heffalump ---</w:t>
      </w:r>
    </w:p>
    <w:p w14:paraId="1B55A2F9" w14:textId="77777777" w:rsidR="006C3050" w:rsidRPr="006C3050" w:rsidRDefault="006C3050" w:rsidP="006C3050">
      <w:pPr>
        <w:pStyle w:val="PlainText"/>
        <w:ind w:left="1440"/>
        <w:rPr>
          <w:sz w:val="20"/>
        </w:rPr>
      </w:pPr>
      <w:r w:rsidRPr="006C3050">
        <w:rPr>
          <w:sz w:val="20"/>
        </w:rPr>
        <w:t>[INFO] Nothing to compile - all classes are up to date</w:t>
      </w:r>
    </w:p>
    <w:p w14:paraId="3F59EE1E" w14:textId="77777777" w:rsidR="006C3050" w:rsidRPr="006C3050" w:rsidRDefault="006C3050" w:rsidP="006C3050">
      <w:pPr>
        <w:pStyle w:val="PlainText"/>
        <w:ind w:left="1440"/>
        <w:rPr>
          <w:sz w:val="20"/>
        </w:rPr>
      </w:pPr>
      <w:r w:rsidRPr="006C3050">
        <w:rPr>
          <w:sz w:val="20"/>
        </w:rPr>
        <w:t xml:space="preserve">[INFO] </w:t>
      </w:r>
    </w:p>
    <w:p w14:paraId="7810CF8F" w14:textId="77777777" w:rsidR="006C3050" w:rsidRPr="006C3050" w:rsidRDefault="006C3050" w:rsidP="006C3050">
      <w:pPr>
        <w:pStyle w:val="PlainText"/>
        <w:ind w:left="1440"/>
        <w:rPr>
          <w:sz w:val="20"/>
        </w:rPr>
      </w:pPr>
      <w:r w:rsidRPr="006C3050">
        <w:rPr>
          <w:sz w:val="20"/>
        </w:rPr>
        <w:t>[INFO] --- maven-resources-plugin:2.5:testResources (default-testResources) @ heffalump ---</w:t>
      </w:r>
    </w:p>
    <w:p w14:paraId="37F798E9" w14:textId="77777777" w:rsidR="006C3050" w:rsidRPr="006C3050" w:rsidRDefault="006C3050" w:rsidP="006C3050">
      <w:pPr>
        <w:pStyle w:val="PlainText"/>
        <w:ind w:left="1440"/>
        <w:rPr>
          <w:sz w:val="20"/>
        </w:rPr>
      </w:pPr>
      <w:r w:rsidRPr="006C3050">
        <w:rPr>
          <w:sz w:val="20"/>
        </w:rPr>
        <w:t>[debug] execute contextualize</w:t>
      </w:r>
    </w:p>
    <w:p w14:paraId="30B1F524" w14:textId="77777777" w:rsidR="006C3050" w:rsidRPr="006C3050" w:rsidRDefault="006C3050" w:rsidP="006C3050">
      <w:pPr>
        <w:pStyle w:val="PlainText"/>
        <w:ind w:left="1440"/>
        <w:rPr>
          <w:sz w:val="20"/>
        </w:rPr>
      </w:pPr>
      <w:r w:rsidRPr="006C3050">
        <w:rPr>
          <w:sz w:val="20"/>
        </w:rPr>
        <w:t>[WARNING] Using platform encoding (UTF-8 actually) to copy filtered resources, i.e. build is platform dependent!</w:t>
      </w:r>
    </w:p>
    <w:p w14:paraId="36163F65" w14:textId="77777777" w:rsidR="006C3050" w:rsidRPr="006C3050" w:rsidRDefault="006C3050" w:rsidP="006C3050">
      <w:pPr>
        <w:pStyle w:val="PlainText"/>
        <w:ind w:left="1440"/>
        <w:rPr>
          <w:sz w:val="20"/>
        </w:rPr>
      </w:pPr>
      <w:r w:rsidRPr="006C3050">
        <w:rPr>
          <w:sz w:val="20"/>
        </w:rPr>
        <w:t>[INFO] Copying 1 resource</w:t>
      </w:r>
    </w:p>
    <w:p w14:paraId="0E8ACCF4" w14:textId="77777777" w:rsidR="006C3050" w:rsidRPr="006C3050" w:rsidRDefault="006C3050" w:rsidP="006C3050">
      <w:pPr>
        <w:pStyle w:val="PlainText"/>
        <w:ind w:left="1440"/>
        <w:rPr>
          <w:sz w:val="20"/>
        </w:rPr>
      </w:pPr>
      <w:r w:rsidRPr="006C3050">
        <w:rPr>
          <w:sz w:val="20"/>
        </w:rPr>
        <w:t xml:space="preserve">[INFO] </w:t>
      </w:r>
    </w:p>
    <w:p w14:paraId="7DE55626" w14:textId="77777777" w:rsidR="006C3050" w:rsidRPr="006C3050" w:rsidRDefault="006C3050" w:rsidP="006C3050">
      <w:pPr>
        <w:pStyle w:val="PlainText"/>
        <w:ind w:left="1440"/>
        <w:rPr>
          <w:sz w:val="20"/>
        </w:rPr>
      </w:pPr>
      <w:r w:rsidRPr="006C3050">
        <w:rPr>
          <w:sz w:val="20"/>
        </w:rPr>
        <w:t>[INFO] --- maven-compiler-plugin:2.3.1:testCompile (default-testCompile) @ heffalump ---</w:t>
      </w:r>
    </w:p>
    <w:p w14:paraId="6226E1C5" w14:textId="77777777" w:rsidR="006C3050" w:rsidRPr="006C3050" w:rsidRDefault="006C3050" w:rsidP="006C3050">
      <w:pPr>
        <w:pStyle w:val="PlainText"/>
        <w:ind w:left="1440"/>
        <w:rPr>
          <w:sz w:val="20"/>
        </w:rPr>
      </w:pPr>
      <w:r w:rsidRPr="006C3050">
        <w:rPr>
          <w:sz w:val="20"/>
        </w:rPr>
        <w:t>[INFO] Nothing to compile - all classes are up to date</w:t>
      </w:r>
    </w:p>
    <w:p w14:paraId="08B0270D" w14:textId="77777777" w:rsidR="006C3050" w:rsidRPr="006C3050" w:rsidRDefault="006C3050" w:rsidP="006C3050">
      <w:pPr>
        <w:pStyle w:val="PlainText"/>
        <w:ind w:left="1440"/>
        <w:rPr>
          <w:sz w:val="20"/>
        </w:rPr>
      </w:pPr>
      <w:r w:rsidRPr="006C3050">
        <w:rPr>
          <w:sz w:val="20"/>
        </w:rPr>
        <w:t xml:space="preserve">[INFO] </w:t>
      </w:r>
    </w:p>
    <w:p w14:paraId="68D6C116" w14:textId="77777777" w:rsidR="006C3050" w:rsidRPr="006C3050" w:rsidRDefault="006C3050" w:rsidP="006C3050">
      <w:pPr>
        <w:pStyle w:val="PlainText"/>
        <w:ind w:left="1440"/>
        <w:rPr>
          <w:sz w:val="20"/>
        </w:rPr>
      </w:pPr>
      <w:r w:rsidRPr="006C3050">
        <w:rPr>
          <w:sz w:val="20"/>
        </w:rPr>
        <w:t>[INFO] --- maven-surefire-plugin:2.10:test (default-test) @ heffalump ---</w:t>
      </w:r>
    </w:p>
    <w:p w14:paraId="11BA5F02" w14:textId="77777777" w:rsidR="006C3050" w:rsidRPr="006C3050" w:rsidRDefault="006C3050" w:rsidP="006C3050">
      <w:pPr>
        <w:pStyle w:val="PlainText"/>
        <w:ind w:left="1440"/>
        <w:rPr>
          <w:sz w:val="20"/>
        </w:rPr>
      </w:pPr>
      <w:r w:rsidRPr="006C3050">
        <w:rPr>
          <w:sz w:val="20"/>
        </w:rPr>
        <w:t>[INFO] Surefire report directory: /home/shrek/Developer/heffalump/target/surefire-reports</w:t>
      </w:r>
    </w:p>
    <w:p w14:paraId="35DB866D" w14:textId="77777777" w:rsidR="006C3050" w:rsidRPr="006C3050" w:rsidRDefault="006C3050" w:rsidP="006C3050">
      <w:pPr>
        <w:pStyle w:val="PlainText"/>
        <w:ind w:left="1440"/>
        <w:rPr>
          <w:sz w:val="20"/>
        </w:rPr>
      </w:pPr>
    </w:p>
    <w:p w14:paraId="41C0CE00" w14:textId="77777777" w:rsidR="006C3050" w:rsidRPr="006C3050" w:rsidRDefault="006C3050" w:rsidP="006C3050">
      <w:pPr>
        <w:pStyle w:val="PlainText"/>
        <w:ind w:left="1440"/>
        <w:rPr>
          <w:sz w:val="20"/>
        </w:rPr>
      </w:pPr>
      <w:r w:rsidRPr="006C3050">
        <w:rPr>
          <w:sz w:val="20"/>
        </w:rPr>
        <w:t>-------------------------------------------------------</w:t>
      </w:r>
    </w:p>
    <w:p w14:paraId="1CABBE01" w14:textId="77777777" w:rsidR="006C3050" w:rsidRPr="006C3050" w:rsidRDefault="006C3050" w:rsidP="006C3050">
      <w:pPr>
        <w:pStyle w:val="PlainText"/>
        <w:ind w:left="1440"/>
        <w:rPr>
          <w:sz w:val="20"/>
        </w:rPr>
      </w:pPr>
      <w:r w:rsidRPr="006C3050">
        <w:rPr>
          <w:sz w:val="20"/>
        </w:rPr>
        <w:t xml:space="preserve"> T E S T S</w:t>
      </w:r>
    </w:p>
    <w:p w14:paraId="03A4E457" w14:textId="77777777" w:rsidR="006C3050" w:rsidRPr="006C3050" w:rsidRDefault="006C3050" w:rsidP="006C3050">
      <w:pPr>
        <w:pStyle w:val="PlainText"/>
        <w:ind w:left="1440"/>
        <w:rPr>
          <w:sz w:val="20"/>
        </w:rPr>
      </w:pPr>
      <w:r w:rsidRPr="006C3050">
        <w:rPr>
          <w:sz w:val="20"/>
        </w:rPr>
        <w:t>-------------------------------------------------------</w:t>
      </w:r>
    </w:p>
    <w:p w14:paraId="67D88504" w14:textId="77777777" w:rsidR="006C3050" w:rsidRPr="006C3050" w:rsidRDefault="006C3050" w:rsidP="006C3050">
      <w:pPr>
        <w:pStyle w:val="PlainText"/>
        <w:ind w:left="1440"/>
        <w:rPr>
          <w:sz w:val="20"/>
        </w:rPr>
      </w:pPr>
      <w:r w:rsidRPr="006C3050">
        <w:rPr>
          <w:sz w:val="20"/>
        </w:rPr>
        <w:t>Running com.hadooptraining.test.lab7.TestLogProcessorWithCustomWritable</w:t>
      </w:r>
    </w:p>
    <w:p w14:paraId="7873D91E" w14:textId="77777777" w:rsidR="006C3050" w:rsidRPr="006C3050" w:rsidRDefault="006C3050" w:rsidP="006C3050">
      <w:pPr>
        <w:pStyle w:val="PlainText"/>
        <w:ind w:left="1440"/>
        <w:rPr>
          <w:sz w:val="20"/>
        </w:rPr>
      </w:pPr>
      <w:r w:rsidRPr="006C3050">
        <w:rPr>
          <w:sz w:val="20"/>
        </w:rPr>
        <w:t>WARNING: org.apache.hadoop.metrics.jvm.EventCounter is deprecated. Please use org.apache.hadoop.log.metrics.EventCounter in all the log4j.properties files.</w:t>
      </w:r>
    </w:p>
    <w:p w14:paraId="0F5D5EF8" w14:textId="77777777" w:rsidR="006C3050" w:rsidRPr="006C3050" w:rsidRDefault="006C3050" w:rsidP="006C3050">
      <w:pPr>
        <w:pStyle w:val="PlainText"/>
        <w:ind w:left="1440"/>
        <w:rPr>
          <w:sz w:val="20"/>
        </w:rPr>
      </w:pPr>
      <w:r w:rsidRPr="006C3050">
        <w:rPr>
          <w:sz w:val="20"/>
        </w:rPr>
        <w:t>Tests run: 2, Failures: 0, Errors: 0, Skipped: 0, Time elapsed: 0.624 sec</w:t>
      </w:r>
    </w:p>
    <w:p w14:paraId="0C11085E" w14:textId="77777777" w:rsidR="006C3050" w:rsidRPr="006C3050" w:rsidRDefault="006C3050" w:rsidP="006C3050">
      <w:pPr>
        <w:pStyle w:val="PlainText"/>
        <w:ind w:left="1440"/>
        <w:rPr>
          <w:sz w:val="20"/>
        </w:rPr>
      </w:pPr>
    </w:p>
    <w:p w14:paraId="047AC170" w14:textId="77777777" w:rsidR="006C3050" w:rsidRPr="006C3050" w:rsidRDefault="006C3050" w:rsidP="006C3050">
      <w:pPr>
        <w:pStyle w:val="PlainText"/>
        <w:ind w:left="1440"/>
        <w:rPr>
          <w:sz w:val="20"/>
        </w:rPr>
      </w:pPr>
      <w:r w:rsidRPr="006C3050">
        <w:rPr>
          <w:sz w:val="20"/>
        </w:rPr>
        <w:t>Results :</w:t>
      </w:r>
    </w:p>
    <w:p w14:paraId="745B9D82" w14:textId="77777777" w:rsidR="006C3050" w:rsidRPr="006C3050" w:rsidRDefault="006C3050" w:rsidP="006C3050">
      <w:pPr>
        <w:pStyle w:val="PlainText"/>
        <w:ind w:left="1440"/>
        <w:rPr>
          <w:sz w:val="20"/>
        </w:rPr>
      </w:pPr>
    </w:p>
    <w:p w14:paraId="79B66A6D" w14:textId="77777777" w:rsidR="006C3050" w:rsidRPr="006C3050" w:rsidRDefault="006C3050" w:rsidP="006C3050">
      <w:pPr>
        <w:pStyle w:val="PlainText"/>
        <w:ind w:left="1440"/>
        <w:rPr>
          <w:sz w:val="20"/>
        </w:rPr>
      </w:pPr>
      <w:r w:rsidRPr="006C3050">
        <w:rPr>
          <w:sz w:val="20"/>
        </w:rPr>
        <w:t>Tests run: 2, Failures: 0, Errors: 0, Skipped: 0</w:t>
      </w:r>
    </w:p>
    <w:p w14:paraId="661DCE82" w14:textId="77777777" w:rsidR="006C3050" w:rsidRPr="006C3050" w:rsidRDefault="006C3050" w:rsidP="006C3050">
      <w:pPr>
        <w:pStyle w:val="PlainText"/>
        <w:ind w:left="1440"/>
        <w:rPr>
          <w:sz w:val="20"/>
        </w:rPr>
      </w:pPr>
    </w:p>
    <w:p w14:paraId="20883542" w14:textId="77777777" w:rsidR="006C3050" w:rsidRPr="006C3050" w:rsidRDefault="006C3050" w:rsidP="006C3050">
      <w:pPr>
        <w:pStyle w:val="PlainText"/>
        <w:ind w:left="1440"/>
        <w:rPr>
          <w:sz w:val="20"/>
        </w:rPr>
      </w:pPr>
      <w:r w:rsidRPr="006C3050">
        <w:rPr>
          <w:sz w:val="20"/>
        </w:rPr>
        <w:t xml:space="preserve">[INFO] </w:t>
      </w:r>
    </w:p>
    <w:p w14:paraId="246FEB43" w14:textId="77777777" w:rsidR="006C3050" w:rsidRPr="006C3050" w:rsidRDefault="006C3050" w:rsidP="006C3050">
      <w:pPr>
        <w:pStyle w:val="PlainText"/>
        <w:ind w:left="1440"/>
        <w:rPr>
          <w:sz w:val="20"/>
        </w:rPr>
      </w:pPr>
      <w:r w:rsidRPr="006C3050">
        <w:rPr>
          <w:sz w:val="20"/>
        </w:rPr>
        <w:t>[INFO] --- maven-jar-plugin:2.3.1:jar (default-jar) @ heffalump ---</w:t>
      </w:r>
    </w:p>
    <w:p w14:paraId="74A12B59" w14:textId="77777777" w:rsidR="006C3050" w:rsidRPr="006C3050" w:rsidRDefault="006C3050" w:rsidP="006C3050">
      <w:pPr>
        <w:pStyle w:val="PlainText"/>
        <w:ind w:left="1440"/>
        <w:rPr>
          <w:sz w:val="20"/>
        </w:rPr>
      </w:pPr>
      <w:r w:rsidRPr="006C3050">
        <w:rPr>
          <w:sz w:val="20"/>
        </w:rPr>
        <w:t>[INFO] ------------------------------------------------------------------------</w:t>
      </w:r>
    </w:p>
    <w:p w14:paraId="6608F682" w14:textId="77777777" w:rsidR="006C3050" w:rsidRPr="006C3050" w:rsidRDefault="006C3050" w:rsidP="006C3050">
      <w:pPr>
        <w:pStyle w:val="PlainText"/>
        <w:ind w:left="1440"/>
        <w:rPr>
          <w:sz w:val="20"/>
        </w:rPr>
      </w:pPr>
      <w:r w:rsidRPr="006C3050">
        <w:rPr>
          <w:sz w:val="20"/>
        </w:rPr>
        <w:t>[INFO] BUILD SUCCESS</w:t>
      </w:r>
    </w:p>
    <w:p w14:paraId="00E5B8C4" w14:textId="77777777" w:rsidR="006C3050" w:rsidRPr="006C3050" w:rsidRDefault="006C3050" w:rsidP="006C3050">
      <w:pPr>
        <w:pStyle w:val="PlainText"/>
        <w:ind w:left="1440"/>
        <w:rPr>
          <w:sz w:val="20"/>
        </w:rPr>
      </w:pPr>
      <w:r w:rsidRPr="006C3050">
        <w:rPr>
          <w:sz w:val="20"/>
        </w:rPr>
        <w:t>[INFO] ------------------------------------------------------------------------</w:t>
      </w:r>
    </w:p>
    <w:p w14:paraId="07EDDB06" w14:textId="77777777" w:rsidR="006C3050" w:rsidRPr="006C3050" w:rsidRDefault="006C3050" w:rsidP="006C3050">
      <w:pPr>
        <w:pStyle w:val="PlainText"/>
        <w:ind w:left="1440"/>
        <w:rPr>
          <w:sz w:val="20"/>
        </w:rPr>
      </w:pPr>
      <w:r w:rsidRPr="006C3050">
        <w:rPr>
          <w:sz w:val="20"/>
        </w:rPr>
        <w:t>[INFO] Total time: 3.231s</w:t>
      </w:r>
    </w:p>
    <w:p w14:paraId="4AF821EA" w14:textId="77777777" w:rsidR="006C3050" w:rsidRPr="006C3050" w:rsidRDefault="006C3050" w:rsidP="006C3050">
      <w:pPr>
        <w:pStyle w:val="PlainText"/>
        <w:ind w:left="1440"/>
        <w:rPr>
          <w:sz w:val="20"/>
        </w:rPr>
      </w:pPr>
      <w:r w:rsidRPr="006C3050">
        <w:rPr>
          <w:sz w:val="20"/>
        </w:rPr>
        <w:t>[INFO] Finished at: Thu Jun 06 06:20:54 PDT 2013</w:t>
      </w:r>
    </w:p>
    <w:p w14:paraId="2C39DDD8" w14:textId="77777777" w:rsidR="006C3050" w:rsidRPr="006C3050" w:rsidRDefault="006C3050" w:rsidP="006C3050">
      <w:pPr>
        <w:pStyle w:val="PlainText"/>
        <w:ind w:left="1440"/>
        <w:rPr>
          <w:sz w:val="20"/>
        </w:rPr>
      </w:pPr>
      <w:r w:rsidRPr="006C3050">
        <w:rPr>
          <w:sz w:val="20"/>
        </w:rPr>
        <w:t>[INFO] Final Memory: 13M/309M</w:t>
      </w:r>
    </w:p>
    <w:p w14:paraId="2214ED0E" w14:textId="430082BB" w:rsidR="006C3050" w:rsidRDefault="006C3050" w:rsidP="006C3050">
      <w:pPr>
        <w:pStyle w:val="PlainText"/>
        <w:ind w:left="1440"/>
      </w:pPr>
      <w:r w:rsidRPr="006C3050">
        <w:rPr>
          <w:sz w:val="20"/>
        </w:rPr>
        <w:t>[INFO] ------------------------------------------------------------------------</w:t>
      </w:r>
    </w:p>
    <w:p w14:paraId="3BD39EE2" w14:textId="77777777" w:rsidR="006C3050" w:rsidRDefault="006C3050" w:rsidP="006C3050">
      <w:pPr>
        <w:pStyle w:val="ListParagraph"/>
      </w:pPr>
    </w:p>
    <w:p w14:paraId="3F14A535" w14:textId="618BFF6C" w:rsidR="006C3050" w:rsidRDefault="006C3050" w:rsidP="006C3050">
      <w:pPr>
        <w:pStyle w:val="ListParagraph"/>
        <w:ind w:firstLine="0"/>
      </w:pPr>
      <w:r>
        <w:t>The first time, Maven may download some jar files from the internet, which will be indicated in the output. Thus your compilation may take longer.</w:t>
      </w:r>
    </w:p>
    <w:p w14:paraId="228E0482" w14:textId="77777777" w:rsidR="0035075E" w:rsidRDefault="0035075E" w:rsidP="0035075E"/>
    <w:p w14:paraId="3F9A92D6" w14:textId="32AA7795" w:rsidR="006C3050" w:rsidRDefault="006C3050" w:rsidP="006C3050">
      <w:pPr>
        <w:pStyle w:val="Heading2"/>
      </w:pPr>
      <w:r>
        <w:t xml:space="preserve">Task 2: </w:t>
      </w:r>
      <w:r w:rsidR="00FD27A1">
        <w:t>Identify the input file for the program</w:t>
      </w:r>
    </w:p>
    <w:p w14:paraId="27FFF06A" w14:textId="77777777" w:rsidR="006C3050" w:rsidRDefault="006C3050" w:rsidP="006C3050">
      <w:pPr>
        <w:pStyle w:val="Heading3"/>
      </w:pPr>
      <w:r>
        <w:t>Activity Procedure and Verification</w:t>
      </w:r>
    </w:p>
    <w:p w14:paraId="20B6CFBA" w14:textId="1B709739" w:rsidR="006C3050" w:rsidRDefault="006C3050" w:rsidP="006C3050">
      <w:pPr>
        <w:pStyle w:val="ListParagraph"/>
      </w:pPr>
      <w:r w:rsidRPr="00743644">
        <w:rPr>
          <w:b/>
        </w:rPr>
        <w:t>Step 1:</w:t>
      </w:r>
      <w:r>
        <w:t xml:space="preserve"> </w:t>
      </w:r>
      <w:r w:rsidR="00FD27A1">
        <w:t>Identify the location of the input file for this lab and see the first few lines.</w:t>
      </w:r>
    </w:p>
    <w:p w14:paraId="50BA703C" w14:textId="77777777" w:rsidR="00FD27A1" w:rsidRDefault="00FD27A1" w:rsidP="006C3050">
      <w:pPr>
        <w:pStyle w:val="ListParagraph"/>
      </w:pPr>
    </w:p>
    <w:p w14:paraId="5F9D75F2" w14:textId="36C2A9D8" w:rsidR="00FD27A1" w:rsidRDefault="00FD27A1" w:rsidP="00FD27A1">
      <w:pPr>
        <w:pStyle w:val="PlainText"/>
        <w:ind w:left="1440"/>
      </w:pPr>
      <w:r>
        <w:t>$ pwd</w:t>
      </w:r>
    </w:p>
    <w:p w14:paraId="67E8D1C4" w14:textId="3DFD837D" w:rsidR="00FD27A1" w:rsidRDefault="00FD27A1" w:rsidP="00FD27A1">
      <w:pPr>
        <w:pStyle w:val="PlainText"/>
        <w:ind w:left="1440"/>
      </w:pPr>
      <w:r w:rsidRPr="00FD27A1">
        <w:t>/home/shrek/Developer/heffalump</w:t>
      </w:r>
    </w:p>
    <w:p w14:paraId="41AA1519" w14:textId="77777777" w:rsidR="00FD27A1" w:rsidRDefault="00FD27A1" w:rsidP="00FD27A1">
      <w:pPr>
        <w:pStyle w:val="PlainText"/>
        <w:ind w:left="1440"/>
      </w:pPr>
    </w:p>
    <w:p w14:paraId="10A11308" w14:textId="6E0C4610" w:rsidR="00FD27A1" w:rsidRDefault="00FD27A1" w:rsidP="00FD27A1">
      <w:pPr>
        <w:pStyle w:val="PlainText"/>
        <w:ind w:left="1440"/>
      </w:pPr>
      <w:r>
        <w:t>$ ls -al data/sample1.txt</w:t>
      </w:r>
    </w:p>
    <w:p w14:paraId="0E63C1D9" w14:textId="77777777" w:rsidR="00FD27A1" w:rsidRDefault="00FD27A1" w:rsidP="00FD27A1">
      <w:pPr>
        <w:pStyle w:val="PlainText"/>
        <w:ind w:left="1440"/>
      </w:pPr>
      <w:r>
        <w:t>-rw-r--r--. 1 shrek shrek 2777 May 24 19:59 data/sample1.txt</w:t>
      </w:r>
    </w:p>
    <w:p w14:paraId="34F82CE2" w14:textId="77777777" w:rsidR="00FD27A1" w:rsidRDefault="00FD27A1" w:rsidP="00FD27A1">
      <w:pPr>
        <w:pStyle w:val="PlainText"/>
        <w:ind w:left="1440"/>
      </w:pPr>
    </w:p>
    <w:p w14:paraId="24104E31" w14:textId="2FDEBAE9" w:rsidR="00FD27A1" w:rsidRDefault="00FD27A1" w:rsidP="00FD27A1">
      <w:pPr>
        <w:pStyle w:val="PlainText"/>
        <w:ind w:left="1440"/>
      </w:pPr>
      <w:r>
        <w:t>$ head data/sample1.txt</w:t>
      </w:r>
    </w:p>
    <w:p w14:paraId="209475A9" w14:textId="77777777" w:rsidR="00FD27A1" w:rsidRDefault="00FD27A1" w:rsidP="00FD27A1">
      <w:pPr>
        <w:pStyle w:val="PlainText"/>
        <w:ind w:left="1440"/>
      </w:pPr>
      <w:r>
        <w:t>2. Friendship</w:t>
      </w:r>
    </w:p>
    <w:p w14:paraId="7A728F49" w14:textId="77777777" w:rsidR="00FD27A1" w:rsidRDefault="00FD27A1" w:rsidP="00FD27A1">
      <w:pPr>
        <w:pStyle w:val="PlainText"/>
        <w:ind w:left="1440"/>
      </w:pPr>
    </w:p>
    <w:p w14:paraId="17EFDAE2" w14:textId="77777777" w:rsidR="00FD27A1" w:rsidRDefault="00FD27A1" w:rsidP="00FD27A1">
      <w:pPr>
        <w:pStyle w:val="PlainText"/>
        <w:ind w:left="1440"/>
      </w:pPr>
      <w:r>
        <w:t>A certain father was doubly blessed—he had reached a good old age, and</w:t>
      </w:r>
    </w:p>
    <w:p w14:paraId="67ACD136" w14:textId="77777777" w:rsidR="00FD27A1" w:rsidRDefault="00FD27A1" w:rsidP="00FD27A1">
      <w:pPr>
        <w:pStyle w:val="PlainText"/>
        <w:ind w:left="1440"/>
      </w:pPr>
      <w:r>
        <w:t>had ten sons. One day he called them to his side, and after repeated</w:t>
      </w:r>
    </w:p>
    <w:p w14:paraId="6BE2FEE6" w14:textId="77777777" w:rsidR="00FD27A1" w:rsidRDefault="00FD27A1" w:rsidP="00FD27A1">
      <w:pPr>
        <w:pStyle w:val="PlainText"/>
        <w:ind w:left="1440"/>
      </w:pPr>
      <w:r>
        <w:t>expressions of affection, told them that he had acquired a fortune by</w:t>
      </w:r>
    </w:p>
    <w:p w14:paraId="7E59A82D" w14:textId="77777777" w:rsidR="00FD27A1" w:rsidRDefault="00FD27A1" w:rsidP="00FD27A1">
      <w:pPr>
        <w:pStyle w:val="PlainText"/>
        <w:ind w:left="1440"/>
      </w:pPr>
      <w:r>
        <w:t>industry and economy, and would give them one hundred gold pieces each</w:t>
      </w:r>
    </w:p>
    <w:p w14:paraId="5095B278" w14:textId="77777777" w:rsidR="00FD27A1" w:rsidRDefault="00FD27A1" w:rsidP="00FD27A1">
      <w:pPr>
        <w:pStyle w:val="PlainText"/>
        <w:ind w:left="1440"/>
      </w:pPr>
      <w:r>
        <w:t>before his death, so that they might begin business for themselves, and</w:t>
      </w:r>
    </w:p>
    <w:p w14:paraId="19EC83A2" w14:textId="77777777" w:rsidR="00FD27A1" w:rsidRDefault="00FD27A1" w:rsidP="00FD27A1">
      <w:pPr>
        <w:pStyle w:val="PlainText"/>
        <w:ind w:left="1440"/>
      </w:pPr>
      <w:r>
        <w:t>not be obliged to wait until he had passed away. It happened, however,</w:t>
      </w:r>
    </w:p>
    <w:p w14:paraId="21828FC2" w14:textId="77777777" w:rsidR="00FD27A1" w:rsidRDefault="00FD27A1" w:rsidP="00FD27A1">
      <w:pPr>
        <w:pStyle w:val="PlainText"/>
        <w:ind w:left="1440"/>
      </w:pPr>
      <w:r>
        <w:t>that, soon after, he lost a portion of his property, much to his regret,</w:t>
      </w:r>
    </w:p>
    <w:p w14:paraId="49662EFD" w14:textId="28D1B7E8" w:rsidR="00FD27A1" w:rsidRDefault="00FD27A1" w:rsidP="00FD27A1">
      <w:pPr>
        <w:pStyle w:val="PlainText"/>
        <w:ind w:left="1440"/>
      </w:pPr>
      <w:r>
        <w:t>and had only nine hundred and fifty gold pieces left. So he gave one</w:t>
      </w:r>
    </w:p>
    <w:p w14:paraId="5BEC39ED" w14:textId="77777777" w:rsidR="00FD27A1" w:rsidRDefault="00FD27A1" w:rsidP="00FD27A1"/>
    <w:p w14:paraId="56EE2106" w14:textId="7CC6EE88" w:rsidR="00FD27A1" w:rsidRDefault="00FD27A1" w:rsidP="00FD27A1">
      <w:pPr>
        <w:pStyle w:val="Heading2"/>
      </w:pPr>
      <w:r>
        <w:t>Task 3: Write a Java class to explore programming HDFS</w:t>
      </w:r>
    </w:p>
    <w:p w14:paraId="1C47F96D" w14:textId="77777777" w:rsidR="00FD27A1" w:rsidRDefault="00FD27A1" w:rsidP="00FD27A1"/>
    <w:p w14:paraId="242B8F87" w14:textId="362DF620" w:rsidR="00FD27A1" w:rsidRDefault="00FD27A1" w:rsidP="00FD27A1">
      <w:r>
        <w:t>In this class we are going to write a Java program to copy the input file from the local file system to HDFS. We provide below a step-by-step program to accomplish the above.</w:t>
      </w:r>
    </w:p>
    <w:p w14:paraId="10388F3C" w14:textId="77777777" w:rsidR="00FD27A1" w:rsidRDefault="00FD27A1" w:rsidP="00FD27A1"/>
    <w:p w14:paraId="64DBB2F5" w14:textId="7DA0A67B" w:rsidR="00FD27A1" w:rsidRDefault="00FD27A1" w:rsidP="00FD27A1">
      <w:r>
        <w:t>The source code is arranged according to the lab number. Since this is lab3, the source code</w:t>
      </w:r>
      <w:r w:rsidR="00875C7A">
        <w:t xml:space="preserve"> for this lab will be found in the following directory:</w:t>
      </w:r>
    </w:p>
    <w:p w14:paraId="502C52EF" w14:textId="77777777" w:rsidR="00875C7A" w:rsidRDefault="00875C7A" w:rsidP="00FD27A1"/>
    <w:p w14:paraId="59BCE10A" w14:textId="0CFF8884" w:rsidR="00875C7A" w:rsidRDefault="007621C5" w:rsidP="00875C7A">
      <w:pPr>
        <w:pStyle w:val="PlainText"/>
        <w:ind w:left="1440"/>
      </w:pPr>
      <w:r>
        <w:t>$ ls -</w:t>
      </w:r>
      <w:r w:rsidR="00875C7A">
        <w:t>l src/main/java/com/hadooptraining/lab3</w:t>
      </w:r>
    </w:p>
    <w:p w14:paraId="3E122442" w14:textId="77777777" w:rsidR="00875C7A" w:rsidRDefault="00875C7A" w:rsidP="00875C7A">
      <w:pPr>
        <w:pStyle w:val="PlainText"/>
        <w:ind w:left="1440"/>
      </w:pPr>
      <w:r>
        <w:t>total 12</w:t>
      </w:r>
    </w:p>
    <w:p w14:paraId="5905D9D5" w14:textId="77777777" w:rsidR="00875C7A" w:rsidRDefault="00875C7A" w:rsidP="00875C7A">
      <w:pPr>
        <w:pStyle w:val="PlainText"/>
        <w:ind w:left="1440"/>
      </w:pPr>
      <w:r>
        <w:t>drwxrwxr-x.  2 shrek shrek 4096 May 27 15:08 .</w:t>
      </w:r>
    </w:p>
    <w:p w14:paraId="5082A2C2" w14:textId="77777777" w:rsidR="00875C7A" w:rsidRDefault="00875C7A" w:rsidP="00875C7A">
      <w:pPr>
        <w:pStyle w:val="PlainText"/>
        <w:ind w:left="1440"/>
      </w:pPr>
      <w:r>
        <w:t>drwxrwxr-x. 14 shrek shrek 4096 May 30 06:44 ..</w:t>
      </w:r>
    </w:p>
    <w:p w14:paraId="0D219E0C" w14:textId="3EAAD946" w:rsidR="00875C7A" w:rsidRDefault="00875C7A" w:rsidP="00875C7A">
      <w:pPr>
        <w:pStyle w:val="PlainText"/>
        <w:ind w:left="1440"/>
      </w:pPr>
      <w:r>
        <w:t>-rw-rw-r--.  1 shrek shrek 2492 May 27 15:08 FileCopy.java</w:t>
      </w:r>
    </w:p>
    <w:p w14:paraId="20A6CAB4" w14:textId="77777777" w:rsidR="00875C7A" w:rsidRDefault="00875C7A" w:rsidP="00875C7A"/>
    <w:p w14:paraId="39BB2A5E" w14:textId="5C551CDB" w:rsidR="00875C7A" w:rsidRPr="00FD27A1" w:rsidRDefault="00875C7A" w:rsidP="00875C7A">
      <w:r>
        <w:t xml:space="preserve">For every lab, you are supposed to create or modify an existing file in the appropriate location (as per the lab number), and run the build using </w:t>
      </w:r>
      <w:r w:rsidRPr="00875C7A">
        <w:rPr>
          <w:rStyle w:val="PlainTextChar"/>
        </w:rPr>
        <w:t>mvn package</w:t>
      </w:r>
      <w:r>
        <w:t>.</w:t>
      </w:r>
    </w:p>
    <w:p w14:paraId="0875C231" w14:textId="77777777" w:rsidR="00FD27A1" w:rsidRDefault="00FD27A1" w:rsidP="00FD27A1">
      <w:pPr>
        <w:pStyle w:val="Heading3"/>
      </w:pPr>
      <w:r>
        <w:t>Activity Procedure and Verification</w:t>
      </w:r>
    </w:p>
    <w:p w14:paraId="28A79191" w14:textId="4E897A76" w:rsidR="00FD27A1" w:rsidRDefault="00FD27A1" w:rsidP="00FD27A1">
      <w:pPr>
        <w:pStyle w:val="ListParagraph"/>
      </w:pPr>
      <w:r w:rsidRPr="00743644">
        <w:rPr>
          <w:b/>
        </w:rPr>
        <w:t>Step 1:</w:t>
      </w:r>
      <w:r>
        <w:t xml:space="preserve"> </w:t>
      </w:r>
      <w:r w:rsidR="00875C7A">
        <w:t xml:space="preserve">Edit the file for this lab. You can use your favorite editor.  </w:t>
      </w:r>
      <w:r w:rsidR="00875C7A" w:rsidRPr="00875C7A">
        <w:rPr>
          <w:rStyle w:val="PlainTextChar"/>
        </w:rPr>
        <w:t>vi</w:t>
      </w:r>
      <w:r w:rsidR="00875C7A">
        <w:t xml:space="preserve"> and </w:t>
      </w:r>
      <w:r w:rsidR="00875C7A" w:rsidRPr="00875C7A">
        <w:rPr>
          <w:rStyle w:val="PlainTextChar"/>
        </w:rPr>
        <w:t>emacs</w:t>
      </w:r>
      <w:r w:rsidR="00875C7A">
        <w:t xml:space="preserve"> are both available on the machine.</w:t>
      </w:r>
    </w:p>
    <w:p w14:paraId="4840ED0D" w14:textId="77777777" w:rsidR="00875C7A" w:rsidRDefault="00875C7A" w:rsidP="00FD27A1">
      <w:pPr>
        <w:pStyle w:val="ListParagraph"/>
      </w:pPr>
    </w:p>
    <w:p w14:paraId="205B845D" w14:textId="692BF6B2" w:rsidR="00875C7A" w:rsidRDefault="00875C7A" w:rsidP="00875C7A">
      <w:pPr>
        <w:pStyle w:val="PlainText"/>
        <w:ind w:left="1440"/>
      </w:pPr>
      <w:r w:rsidRPr="00875C7A">
        <w:t>vi src/main/java/com/hadooptraining/lab3/FileCopy.java</w:t>
      </w:r>
    </w:p>
    <w:p w14:paraId="56A40BC4" w14:textId="77777777" w:rsidR="00875C7A" w:rsidRDefault="00875C7A" w:rsidP="00FD27A1">
      <w:pPr>
        <w:pStyle w:val="ListParagraph"/>
      </w:pPr>
    </w:p>
    <w:p w14:paraId="309BE6A5" w14:textId="3D9D4E5E" w:rsidR="00875C7A" w:rsidRDefault="00875C7A" w:rsidP="00875C7A">
      <w:pPr>
        <w:pStyle w:val="ListParagraph"/>
      </w:pPr>
      <w:r w:rsidRPr="00A74912">
        <w:rPr>
          <w:b/>
        </w:rPr>
        <w:t>Step 2:</w:t>
      </w:r>
      <w:r>
        <w:t xml:space="preserve"> </w:t>
      </w:r>
      <w:r w:rsidR="00DC4147">
        <w:t>Declare the package for this class.</w:t>
      </w:r>
    </w:p>
    <w:p w14:paraId="76DDFF6F" w14:textId="77777777" w:rsidR="00DC4147" w:rsidRDefault="00DC4147" w:rsidP="00875C7A">
      <w:pPr>
        <w:pStyle w:val="ListParagraph"/>
      </w:pPr>
    </w:p>
    <w:p w14:paraId="3B7F1878" w14:textId="77777777" w:rsidR="00875C7A" w:rsidRDefault="00875C7A" w:rsidP="0073420A">
      <w:pPr>
        <w:pStyle w:val="PlainText"/>
        <w:ind w:left="1440"/>
      </w:pPr>
      <w:r>
        <w:t>package com.hadooptraining.lab3;</w:t>
      </w:r>
    </w:p>
    <w:p w14:paraId="15DA8EEF" w14:textId="77777777" w:rsidR="00875C7A" w:rsidRDefault="00875C7A" w:rsidP="00875C7A">
      <w:pPr>
        <w:pStyle w:val="ListParagraph"/>
      </w:pPr>
    </w:p>
    <w:p w14:paraId="56D44E87" w14:textId="558A2577" w:rsidR="00DC4147" w:rsidRDefault="00DC4147" w:rsidP="00875C7A">
      <w:pPr>
        <w:pStyle w:val="ListParagraph"/>
      </w:pPr>
      <w:r w:rsidRPr="00A74912">
        <w:rPr>
          <w:b/>
        </w:rPr>
        <w:t>Step 3:</w:t>
      </w:r>
      <w:r>
        <w:t xml:space="preserve"> Include the required libraries for HDFS APIs.</w:t>
      </w:r>
    </w:p>
    <w:p w14:paraId="29D57DD7" w14:textId="77777777" w:rsidR="00DC4147" w:rsidRDefault="00DC4147" w:rsidP="00875C7A">
      <w:pPr>
        <w:pStyle w:val="ListParagraph"/>
      </w:pPr>
    </w:p>
    <w:p w14:paraId="7CAA2A68" w14:textId="77777777" w:rsidR="00875C7A" w:rsidRDefault="00875C7A" w:rsidP="0073420A">
      <w:pPr>
        <w:pStyle w:val="PlainText"/>
        <w:ind w:left="1440"/>
      </w:pPr>
      <w:r>
        <w:t>import org.apache.hadoop.conf.Configuration;</w:t>
      </w:r>
    </w:p>
    <w:p w14:paraId="2729D1D7" w14:textId="77777777" w:rsidR="00875C7A" w:rsidRDefault="00875C7A" w:rsidP="0073420A">
      <w:pPr>
        <w:pStyle w:val="PlainText"/>
        <w:ind w:left="1440"/>
      </w:pPr>
      <w:r>
        <w:t>import org.apache.hadoop.fs.FSDataInputStream;</w:t>
      </w:r>
    </w:p>
    <w:p w14:paraId="0A63FAE7" w14:textId="77777777" w:rsidR="00875C7A" w:rsidRDefault="00875C7A" w:rsidP="0073420A">
      <w:pPr>
        <w:pStyle w:val="PlainText"/>
        <w:ind w:left="1440"/>
      </w:pPr>
      <w:r>
        <w:t>import org.apache.hadoop.fs.FSDataOutputStream;</w:t>
      </w:r>
    </w:p>
    <w:p w14:paraId="389D2292" w14:textId="77777777" w:rsidR="00875C7A" w:rsidRDefault="00875C7A" w:rsidP="0073420A">
      <w:pPr>
        <w:pStyle w:val="PlainText"/>
        <w:ind w:left="1440"/>
      </w:pPr>
      <w:r>
        <w:t>import org.apache.hadoop.fs.FileSystem;</w:t>
      </w:r>
    </w:p>
    <w:p w14:paraId="7F440CC8" w14:textId="77777777" w:rsidR="00875C7A" w:rsidRDefault="00875C7A" w:rsidP="0073420A">
      <w:pPr>
        <w:pStyle w:val="PlainText"/>
        <w:ind w:left="1440"/>
      </w:pPr>
      <w:r>
        <w:t>import org.apache.hadoop.fs.LocalFileSystem;</w:t>
      </w:r>
    </w:p>
    <w:p w14:paraId="70AB5B60" w14:textId="77777777" w:rsidR="00875C7A" w:rsidRDefault="00875C7A" w:rsidP="0073420A">
      <w:pPr>
        <w:pStyle w:val="PlainText"/>
        <w:ind w:left="1440"/>
      </w:pPr>
      <w:r>
        <w:t>import org.apache.hadoop.fs.Path;</w:t>
      </w:r>
    </w:p>
    <w:p w14:paraId="78DD627D" w14:textId="77777777" w:rsidR="00875C7A" w:rsidRDefault="00875C7A" w:rsidP="00875C7A">
      <w:pPr>
        <w:pStyle w:val="ListParagraph"/>
      </w:pPr>
    </w:p>
    <w:p w14:paraId="2FCC174E" w14:textId="72069FCC" w:rsidR="00DC4147" w:rsidRDefault="00DC4147" w:rsidP="00875C7A">
      <w:pPr>
        <w:pStyle w:val="ListParagraph"/>
      </w:pPr>
      <w:r w:rsidRPr="00A74912">
        <w:rPr>
          <w:b/>
        </w:rPr>
        <w:t>Step 4:</w:t>
      </w:r>
      <w:r>
        <w:t xml:space="preserve"> Import the library for file I/O.</w:t>
      </w:r>
    </w:p>
    <w:p w14:paraId="43A6D358" w14:textId="77777777" w:rsidR="00DC4147" w:rsidRDefault="00DC4147" w:rsidP="00875C7A">
      <w:pPr>
        <w:pStyle w:val="ListParagraph"/>
      </w:pPr>
    </w:p>
    <w:p w14:paraId="601855E9" w14:textId="77777777" w:rsidR="00875C7A" w:rsidRDefault="00875C7A" w:rsidP="0073420A">
      <w:pPr>
        <w:pStyle w:val="PlainText"/>
        <w:ind w:left="1440"/>
      </w:pPr>
      <w:r>
        <w:t>import java.io.IOException;</w:t>
      </w:r>
    </w:p>
    <w:p w14:paraId="20A4B944" w14:textId="77777777" w:rsidR="00875C7A" w:rsidRDefault="00875C7A" w:rsidP="00875C7A">
      <w:pPr>
        <w:pStyle w:val="ListParagraph"/>
      </w:pPr>
    </w:p>
    <w:p w14:paraId="4094C37E" w14:textId="2A256B98" w:rsidR="00A31128" w:rsidRDefault="00DC4147" w:rsidP="00A31128">
      <w:pPr>
        <w:pStyle w:val="ListParagraph"/>
      </w:pPr>
      <w:r w:rsidRPr="00A74912">
        <w:rPr>
          <w:b/>
        </w:rPr>
        <w:t>Step 5:</w:t>
      </w:r>
      <w:r>
        <w:t xml:space="preserve"> </w:t>
      </w:r>
      <w:r w:rsidR="00A31128">
        <w:t>Create a class to work with the local file system and HDFS.</w:t>
      </w:r>
    </w:p>
    <w:p w14:paraId="61ED0E08" w14:textId="77777777" w:rsidR="00875C7A" w:rsidRDefault="00875C7A" w:rsidP="0073420A">
      <w:pPr>
        <w:pStyle w:val="PlainText"/>
        <w:ind w:left="1440"/>
      </w:pPr>
      <w:r>
        <w:t>public class FileCopy {</w:t>
      </w:r>
    </w:p>
    <w:p w14:paraId="789D75DD" w14:textId="77777777" w:rsidR="00A31128" w:rsidRDefault="00A31128" w:rsidP="00875C7A">
      <w:pPr>
        <w:pStyle w:val="ListParagraph"/>
      </w:pPr>
    </w:p>
    <w:p w14:paraId="4BBFA2B6" w14:textId="7528709E" w:rsidR="00A31128" w:rsidRDefault="00A31128" w:rsidP="00875C7A">
      <w:pPr>
        <w:pStyle w:val="ListParagraph"/>
      </w:pPr>
      <w:r w:rsidRPr="00A74912">
        <w:rPr>
          <w:b/>
        </w:rPr>
        <w:t>Step 6:</w:t>
      </w:r>
      <w:r>
        <w:t xml:space="preserve"> Declare a method to copy a file. It takes two parameters - an inPath and an outPath. The inPath takes a file path in the local file system. The outPath is the output path in the HDFS.</w:t>
      </w:r>
    </w:p>
    <w:p w14:paraId="082B61AA" w14:textId="77777777" w:rsidR="00A31128" w:rsidRDefault="00A31128" w:rsidP="00875C7A">
      <w:pPr>
        <w:pStyle w:val="ListParagraph"/>
      </w:pPr>
    </w:p>
    <w:p w14:paraId="5E40243E" w14:textId="77777777" w:rsidR="00875C7A" w:rsidRDefault="00875C7A" w:rsidP="0073420A">
      <w:pPr>
        <w:pStyle w:val="PlainText"/>
        <w:ind w:left="1440"/>
      </w:pPr>
      <w:r>
        <w:t xml:space="preserve">    public void copyFile(Path inPath, Path outPath) throws IOException {</w:t>
      </w:r>
    </w:p>
    <w:p w14:paraId="2B755237" w14:textId="77777777" w:rsidR="00A31128" w:rsidRDefault="00A31128" w:rsidP="00875C7A">
      <w:pPr>
        <w:pStyle w:val="ListParagraph"/>
      </w:pPr>
    </w:p>
    <w:p w14:paraId="4EDFD947" w14:textId="4BEEDAFA" w:rsidR="00A31128" w:rsidRDefault="00A31128" w:rsidP="00875C7A">
      <w:pPr>
        <w:pStyle w:val="ListParagraph"/>
      </w:pPr>
      <w:r w:rsidRPr="00A74912">
        <w:rPr>
          <w:b/>
        </w:rPr>
        <w:t>Step 7:</w:t>
      </w:r>
      <w:r>
        <w:t xml:space="preserve"> Instantiate a default Configuration object</w:t>
      </w:r>
      <w:r w:rsidR="00A74912">
        <w:t xml:space="preserve">. This is needed for our work with the </w:t>
      </w:r>
      <w:r w:rsidR="00A74912" w:rsidRPr="00A74912">
        <w:rPr>
          <w:rStyle w:val="PlainTextChar"/>
        </w:rPr>
        <w:t>FileSystem</w:t>
      </w:r>
      <w:r w:rsidR="00A74912">
        <w:t xml:space="preserve"> factory methods.</w:t>
      </w:r>
    </w:p>
    <w:p w14:paraId="789A20F2" w14:textId="77777777" w:rsidR="00A74912" w:rsidRDefault="00A74912" w:rsidP="00875C7A">
      <w:pPr>
        <w:pStyle w:val="ListParagraph"/>
      </w:pPr>
    </w:p>
    <w:p w14:paraId="2553746D" w14:textId="5F8D5D46" w:rsidR="00A74912" w:rsidRDefault="00875C7A" w:rsidP="0073420A">
      <w:pPr>
        <w:pStyle w:val="PlainText"/>
        <w:ind w:left="1440"/>
      </w:pPr>
      <w:r>
        <w:t xml:space="preserve">        Configuration config = new Configuration();</w:t>
      </w:r>
    </w:p>
    <w:p w14:paraId="4D401EC5" w14:textId="77777777" w:rsidR="00A74912" w:rsidRDefault="00A74912" w:rsidP="00875C7A">
      <w:pPr>
        <w:pStyle w:val="ListParagraph"/>
      </w:pPr>
    </w:p>
    <w:p w14:paraId="2FE94B53" w14:textId="048C80E5" w:rsidR="00A74912" w:rsidRDefault="00A74912" w:rsidP="00875C7A">
      <w:pPr>
        <w:pStyle w:val="ListParagraph"/>
      </w:pPr>
      <w:r w:rsidRPr="00A74912">
        <w:rPr>
          <w:b/>
        </w:rPr>
        <w:t>Step 8:</w:t>
      </w:r>
      <w:r>
        <w:t xml:space="preserve"> We want to write to HDFS. Acquire a FileSystem object which represents HDFS by invoking the public static </w:t>
      </w:r>
      <w:r w:rsidRPr="0073420A">
        <w:rPr>
          <w:rStyle w:val="PlainTextChar"/>
        </w:rPr>
        <w:t>FileSystem</w:t>
      </w:r>
      <w:r>
        <w:t xml:space="preserve"> factory method </w:t>
      </w:r>
      <w:r w:rsidRPr="0073420A">
        <w:rPr>
          <w:rStyle w:val="PlainTextChar"/>
        </w:rPr>
        <w:t>get(Configuration conf)</w:t>
      </w:r>
      <w:r>
        <w:t xml:space="preserve"> such as:</w:t>
      </w:r>
    </w:p>
    <w:p w14:paraId="23FB8E3D" w14:textId="77777777" w:rsidR="00A74912" w:rsidRDefault="00A74912" w:rsidP="00875C7A">
      <w:pPr>
        <w:pStyle w:val="ListParagraph"/>
      </w:pPr>
    </w:p>
    <w:p w14:paraId="7D0F9DF4" w14:textId="77777777" w:rsidR="00875C7A" w:rsidRDefault="00875C7A" w:rsidP="0073420A">
      <w:pPr>
        <w:pStyle w:val="PlainText"/>
        <w:ind w:left="1440"/>
      </w:pPr>
      <w:r>
        <w:t xml:space="preserve">        FileSystem hdfs = FileSystem.get(config);</w:t>
      </w:r>
    </w:p>
    <w:p w14:paraId="1D3996A7" w14:textId="77777777" w:rsidR="00A74912" w:rsidRDefault="00A74912" w:rsidP="00875C7A">
      <w:pPr>
        <w:pStyle w:val="ListParagraph"/>
      </w:pPr>
    </w:p>
    <w:p w14:paraId="455546C1" w14:textId="16CAF1FB" w:rsidR="00A74912" w:rsidRDefault="00A74912" w:rsidP="00875C7A">
      <w:pPr>
        <w:pStyle w:val="ListParagraph"/>
      </w:pPr>
      <w:r w:rsidRPr="00A74912">
        <w:rPr>
          <w:b/>
        </w:rPr>
        <w:t>Step 9:</w:t>
      </w:r>
      <w:r>
        <w:t xml:space="preserve"> We want to read a file from the Linux file-system. Acquire a </w:t>
      </w:r>
      <w:r w:rsidRPr="00A74912">
        <w:rPr>
          <w:rStyle w:val="PlainTextChar"/>
        </w:rPr>
        <w:t>LocalFileSystem</w:t>
      </w:r>
      <w:r>
        <w:t xml:space="preserve"> object which represents the local Linux file-system by invoking the public static </w:t>
      </w:r>
      <w:r w:rsidRPr="00A74912">
        <w:rPr>
          <w:rStyle w:val="PlainTextChar"/>
        </w:rPr>
        <w:t>FileSystem</w:t>
      </w:r>
      <w:r>
        <w:t xml:space="preserve"> factory method </w:t>
      </w:r>
      <w:r w:rsidRPr="00A74912">
        <w:rPr>
          <w:rStyle w:val="PlainTextChar"/>
        </w:rPr>
        <w:t>getLocal(Configuration conf)</w:t>
      </w:r>
      <w:r>
        <w:t xml:space="preserve"> such as:</w:t>
      </w:r>
    </w:p>
    <w:p w14:paraId="73883BE4" w14:textId="77777777" w:rsidR="00A74912" w:rsidRDefault="00A74912" w:rsidP="00875C7A">
      <w:pPr>
        <w:pStyle w:val="ListParagraph"/>
      </w:pPr>
    </w:p>
    <w:p w14:paraId="5B2B9FFC" w14:textId="77777777" w:rsidR="00875C7A" w:rsidRDefault="00875C7A" w:rsidP="0073420A">
      <w:pPr>
        <w:pStyle w:val="PlainText"/>
        <w:ind w:left="1440"/>
      </w:pPr>
      <w:r>
        <w:t xml:space="preserve">        LocalFileSystem local = FileSystem.getLocal(config);</w:t>
      </w:r>
    </w:p>
    <w:p w14:paraId="02B1EB73" w14:textId="77777777" w:rsidR="00A74912" w:rsidRDefault="00A74912" w:rsidP="00875C7A">
      <w:pPr>
        <w:pStyle w:val="ListParagraph"/>
      </w:pPr>
    </w:p>
    <w:p w14:paraId="7EA25644" w14:textId="690AF8AC" w:rsidR="00A74912" w:rsidRDefault="00A74912" w:rsidP="00875C7A">
      <w:pPr>
        <w:pStyle w:val="ListParagraph"/>
      </w:pPr>
      <w:r w:rsidRPr="00D05E01">
        <w:rPr>
          <w:b/>
        </w:rPr>
        <w:t>Step 10:</w:t>
      </w:r>
      <w:r>
        <w:t xml:space="preserve"> We want to read the data from the local file system using a filesystem data input stream. The input stream we want is one wrapped around out input Path argument to this method, we can just pass that directly to the </w:t>
      </w:r>
      <w:r w:rsidRPr="0092611F">
        <w:rPr>
          <w:rStyle w:val="PlainTextChar"/>
        </w:rPr>
        <w:t>FileSystem open()</w:t>
      </w:r>
      <w:r>
        <w:t xml:space="preserve"> factory method, such as:</w:t>
      </w:r>
    </w:p>
    <w:p w14:paraId="60744F16" w14:textId="77777777" w:rsidR="00A74912" w:rsidRDefault="00A74912" w:rsidP="00875C7A">
      <w:pPr>
        <w:pStyle w:val="ListParagraph"/>
      </w:pPr>
    </w:p>
    <w:p w14:paraId="33A57A9D" w14:textId="77777777" w:rsidR="00875C7A" w:rsidRDefault="00875C7A" w:rsidP="0073420A">
      <w:pPr>
        <w:pStyle w:val="PlainText"/>
        <w:ind w:left="1440"/>
      </w:pPr>
      <w:r>
        <w:t xml:space="preserve">        FSDataInputStream inStream = local.open(inPath);</w:t>
      </w:r>
    </w:p>
    <w:p w14:paraId="64F2DE16" w14:textId="77777777" w:rsidR="00A74912" w:rsidRDefault="00A74912" w:rsidP="00875C7A">
      <w:pPr>
        <w:pStyle w:val="ListParagraph"/>
      </w:pPr>
    </w:p>
    <w:p w14:paraId="543ED8A5" w14:textId="2D3DB47F" w:rsidR="00A74912" w:rsidRDefault="00A74912" w:rsidP="00875C7A">
      <w:pPr>
        <w:pStyle w:val="ListParagraph"/>
      </w:pPr>
      <w:r w:rsidRPr="00D05E01">
        <w:rPr>
          <w:b/>
        </w:rPr>
        <w:t>Step 11:</w:t>
      </w:r>
      <w:r>
        <w:t xml:space="preserve"> We want to write data to HDFS using a file</w:t>
      </w:r>
      <w:r w:rsidR="0092611F">
        <w:t>-</w:t>
      </w:r>
      <w:r>
        <w:t>system data output stream. The output stream we want is one wrapped aro</w:t>
      </w:r>
      <w:r w:rsidR="0092611F">
        <w:t>und our out</w:t>
      </w:r>
      <w:r>
        <w:t xml:space="preserve">put </w:t>
      </w:r>
      <w:r w:rsidRPr="0092611F">
        <w:rPr>
          <w:rStyle w:val="PlainTextChar"/>
        </w:rPr>
        <w:t>Path</w:t>
      </w:r>
      <w:r>
        <w:t xml:space="preserve"> argument to this method, we can just pass that directly to the </w:t>
      </w:r>
      <w:r w:rsidR="0092611F">
        <w:rPr>
          <w:rStyle w:val="PlainTextChar"/>
        </w:rPr>
        <w:t>FileSystem create</w:t>
      </w:r>
      <w:r w:rsidRPr="00A74912">
        <w:rPr>
          <w:rStyle w:val="PlainTextChar"/>
        </w:rPr>
        <w:t>()</w:t>
      </w:r>
      <w:r>
        <w:t xml:space="preserve"> factory method, such as:</w:t>
      </w:r>
    </w:p>
    <w:p w14:paraId="3D92936A" w14:textId="77777777" w:rsidR="00A74912" w:rsidRDefault="00A74912" w:rsidP="00875C7A">
      <w:pPr>
        <w:pStyle w:val="ListParagraph"/>
      </w:pPr>
    </w:p>
    <w:p w14:paraId="6E5D9A5F" w14:textId="77777777" w:rsidR="00875C7A" w:rsidRDefault="00875C7A" w:rsidP="0073420A">
      <w:pPr>
        <w:pStyle w:val="PlainText"/>
        <w:ind w:left="1440"/>
      </w:pPr>
      <w:r>
        <w:t xml:space="preserve">        FSDataOutputStream outStream = hdfs.create(outPath);</w:t>
      </w:r>
    </w:p>
    <w:p w14:paraId="17F81757" w14:textId="77777777" w:rsidR="00875C7A" w:rsidRDefault="00875C7A" w:rsidP="00875C7A">
      <w:pPr>
        <w:pStyle w:val="ListParagraph"/>
      </w:pPr>
    </w:p>
    <w:p w14:paraId="762B46B0" w14:textId="29C5ABEB" w:rsidR="00A74912" w:rsidRDefault="00A74912" w:rsidP="00875C7A">
      <w:pPr>
        <w:pStyle w:val="ListParagraph"/>
      </w:pPr>
      <w:r w:rsidRPr="00D05E01">
        <w:rPr>
          <w:b/>
        </w:rPr>
        <w:t>Step 12:</w:t>
      </w:r>
      <w:r>
        <w:t xml:space="preserve"> </w:t>
      </w:r>
      <w:r w:rsidR="0092611F">
        <w:t xml:space="preserve">When we read from the file, we need to hold the file’s data in memory in a </w:t>
      </w:r>
      <w:r w:rsidR="0092611F" w:rsidRPr="00D05E01">
        <w:rPr>
          <w:rStyle w:val="PlainTextChar"/>
        </w:rPr>
        <w:t>byte</w:t>
      </w:r>
      <w:r w:rsidR="0092611F">
        <w:t xml:space="preserve"> array buffer. We just picked 1000 bytes as a general number.</w:t>
      </w:r>
    </w:p>
    <w:p w14:paraId="7543C632" w14:textId="77777777" w:rsidR="00A74912" w:rsidRDefault="00A74912" w:rsidP="00875C7A">
      <w:pPr>
        <w:pStyle w:val="ListParagraph"/>
      </w:pPr>
    </w:p>
    <w:p w14:paraId="23A41C94" w14:textId="77777777" w:rsidR="00875C7A" w:rsidRDefault="00875C7A" w:rsidP="00D05E01">
      <w:pPr>
        <w:pStyle w:val="PlainText"/>
        <w:ind w:left="1440"/>
      </w:pPr>
      <w:r>
        <w:t xml:space="preserve">        byte[] fromFile = new byte[1000];</w:t>
      </w:r>
    </w:p>
    <w:p w14:paraId="3DBE07FC" w14:textId="77777777" w:rsidR="0092611F" w:rsidRDefault="0092611F" w:rsidP="00875C7A">
      <w:pPr>
        <w:pStyle w:val="ListParagraph"/>
      </w:pPr>
    </w:p>
    <w:p w14:paraId="1F611E3B" w14:textId="5309FD19" w:rsidR="0092611F" w:rsidRDefault="00D05E01" w:rsidP="00875C7A">
      <w:pPr>
        <w:pStyle w:val="ListParagraph"/>
      </w:pPr>
      <w:r w:rsidRPr="00D05E01">
        <w:rPr>
          <w:b/>
        </w:rPr>
        <w:t>Step 13:</w:t>
      </w:r>
      <w:r>
        <w:t xml:space="preserve"> Read the input file. This can be achieved by a simple </w:t>
      </w:r>
      <w:r w:rsidRPr="00D05E01">
        <w:rPr>
          <w:rStyle w:val="PlainTextChar"/>
        </w:rPr>
        <w:t>read()</w:t>
      </w:r>
      <w:r>
        <w:t xml:space="preserve"> method inherited from the </w:t>
      </w:r>
      <w:r w:rsidRPr="00D05E01">
        <w:rPr>
          <w:rStyle w:val="PlainTextChar"/>
        </w:rPr>
        <w:t>java.io.DataInputStream</w:t>
      </w:r>
      <w:r>
        <w:t xml:space="preserve">. This </w:t>
      </w:r>
      <w:r w:rsidRPr="00D05E01">
        <w:rPr>
          <w:rStyle w:val="PlainTextChar"/>
        </w:rPr>
        <w:t>read()</w:t>
      </w:r>
      <w:r>
        <w:t xml:space="preserve"> method requires that byte buffer to be passed as an argument, to get it’s work done. Also, </w:t>
      </w:r>
      <w:r w:rsidRPr="00D05E01">
        <w:rPr>
          <w:rStyle w:val="PlainTextChar"/>
        </w:rPr>
        <w:t>read()</w:t>
      </w:r>
      <w:r>
        <w:t xml:space="preserve"> stores the bytes into the array, and returns each byte read (as an </w:t>
      </w:r>
      <w:r w:rsidRPr="00D05E01">
        <w:rPr>
          <w:rStyle w:val="PlainTextChar"/>
        </w:rPr>
        <w:t>int</w:t>
      </w:r>
      <w:r>
        <w:t xml:space="preserve">) from the file. When it reaches the end of the file (EOF), as value of </w:t>
      </w:r>
      <w:r w:rsidRPr="00D05E01">
        <w:rPr>
          <w:rStyle w:val="PlainTextChar"/>
        </w:rPr>
        <w:t>-1</w:t>
      </w:r>
      <w:r>
        <w:t xml:space="preserve"> is returned. Loop over the input stream’s </w:t>
      </w:r>
      <w:r w:rsidRPr="00D05E01">
        <w:rPr>
          <w:rStyle w:val="PlainTextChar"/>
        </w:rPr>
        <w:t>read()</w:t>
      </w:r>
      <w:r>
        <w:t xml:space="preserve"> method until you reach the end of the file, for example:</w:t>
      </w:r>
    </w:p>
    <w:p w14:paraId="3E451701" w14:textId="77777777" w:rsidR="0092611F" w:rsidRDefault="0092611F" w:rsidP="00875C7A">
      <w:pPr>
        <w:pStyle w:val="ListParagraph"/>
      </w:pPr>
    </w:p>
    <w:p w14:paraId="69E9278A" w14:textId="77777777" w:rsidR="00875C7A" w:rsidRDefault="00875C7A" w:rsidP="00D05E01">
      <w:pPr>
        <w:pStyle w:val="PlainText"/>
        <w:ind w:left="1440"/>
      </w:pPr>
      <w:r>
        <w:t xml:space="preserve">        int datalength;</w:t>
      </w:r>
    </w:p>
    <w:p w14:paraId="309EC7CE" w14:textId="77777777" w:rsidR="00875C7A" w:rsidRDefault="00875C7A" w:rsidP="00D05E01">
      <w:pPr>
        <w:pStyle w:val="PlainText"/>
        <w:ind w:left="1440"/>
      </w:pPr>
      <w:r>
        <w:t xml:space="preserve">        while ((datalength = inStream.read(fromFile)) &gt; 0) {</w:t>
      </w:r>
    </w:p>
    <w:p w14:paraId="413F8E6F" w14:textId="77777777" w:rsidR="00D05E01" w:rsidRDefault="00D05E01" w:rsidP="00875C7A">
      <w:pPr>
        <w:pStyle w:val="ListParagraph"/>
      </w:pPr>
    </w:p>
    <w:p w14:paraId="3E4816CF" w14:textId="7502A524" w:rsidR="00D05E01" w:rsidRDefault="00D05E01" w:rsidP="00875C7A">
      <w:pPr>
        <w:pStyle w:val="ListParagraph"/>
      </w:pPr>
      <w:r w:rsidRPr="00D05E01">
        <w:rPr>
          <w:b/>
        </w:rPr>
        <w:t>Step 11:</w:t>
      </w:r>
      <w:r>
        <w:t xml:space="preserve"> Write the buffer data out to HDFS. The output stream has a </w:t>
      </w:r>
      <w:r w:rsidRPr="00D05E01">
        <w:rPr>
          <w:rStyle w:val="PlainTextChar"/>
        </w:rPr>
        <w:t>write()</w:t>
      </w:r>
      <w:r>
        <w:t xml:space="preserve"> method which requires three arguments respectively, a byte array (our buffer array “fromFile”), an offset into that array, and lastly the length (number of bytes to write):</w:t>
      </w:r>
    </w:p>
    <w:p w14:paraId="06377713" w14:textId="77777777" w:rsidR="00D05E01" w:rsidRDefault="00D05E01" w:rsidP="00875C7A">
      <w:pPr>
        <w:pStyle w:val="ListParagraph"/>
      </w:pPr>
    </w:p>
    <w:p w14:paraId="5663E82D" w14:textId="77777777" w:rsidR="00875C7A" w:rsidRDefault="00875C7A" w:rsidP="00D05E01">
      <w:pPr>
        <w:pStyle w:val="PlainText"/>
        <w:ind w:left="1440"/>
      </w:pPr>
      <w:r>
        <w:t xml:space="preserve">            outStream.write(fromFile, 0, datalength);</w:t>
      </w:r>
    </w:p>
    <w:p w14:paraId="4B58E8C3" w14:textId="77777777" w:rsidR="00D05E01" w:rsidRDefault="00D05E01" w:rsidP="00875C7A">
      <w:pPr>
        <w:pStyle w:val="ListParagraph"/>
      </w:pPr>
    </w:p>
    <w:p w14:paraId="2CE64B18" w14:textId="1C402C3C" w:rsidR="00D05E01" w:rsidRDefault="00D05E01" w:rsidP="00875C7A">
      <w:pPr>
        <w:pStyle w:val="ListParagraph"/>
      </w:pPr>
      <w:r w:rsidRPr="00D05E01">
        <w:rPr>
          <w:b/>
        </w:rPr>
        <w:t>Step 12:</w:t>
      </w:r>
      <w:r>
        <w:t xml:space="preserve"> Close the streams:</w:t>
      </w:r>
    </w:p>
    <w:p w14:paraId="19DBB1C9" w14:textId="77777777" w:rsidR="00D05E01" w:rsidRDefault="00D05E01" w:rsidP="00875C7A">
      <w:pPr>
        <w:pStyle w:val="ListParagraph"/>
      </w:pPr>
    </w:p>
    <w:p w14:paraId="51CEE4FB" w14:textId="77777777" w:rsidR="00875C7A" w:rsidRDefault="00875C7A" w:rsidP="00D05E01">
      <w:pPr>
        <w:pStyle w:val="PlainText"/>
        <w:ind w:left="1440"/>
      </w:pPr>
      <w:r>
        <w:t xml:space="preserve">        }</w:t>
      </w:r>
    </w:p>
    <w:p w14:paraId="09335AD6" w14:textId="77777777" w:rsidR="00875C7A" w:rsidRDefault="00875C7A" w:rsidP="00D05E01">
      <w:pPr>
        <w:pStyle w:val="PlainText"/>
        <w:ind w:left="1440"/>
      </w:pPr>
      <w:r>
        <w:t xml:space="preserve">        inStream.close();</w:t>
      </w:r>
    </w:p>
    <w:p w14:paraId="12307B91" w14:textId="77777777" w:rsidR="00875C7A" w:rsidRDefault="00875C7A" w:rsidP="00D05E01">
      <w:pPr>
        <w:pStyle w:val="PlainText"/>
        <w:ind w:left="1440"/>
      </w:pPr>
      <w:r>
        <w:t xml:space="preserve">        outStream.close();</w:t>
      </w:r>
    </w:p>
    <w:p w14:paraId="69012983" w14:textId="77777777" w:rsidR="00875C7A" w:rsidRDefault="00875C7A" w:rsidP="00D05E01">
      <w:pPr>
        <w:pStyle w:val="PlainText"/>
        <w:ind w:left="1440"/>
      </w:pPr>
      <w:r>
        <w:t xml:space="preserve">    }</w:t>
      </w:r>
    </w:p>
    <w:p w14:paraId="64EDC6D2" w14:textId="77777777" w:rsidR="00D05E01" w:rsidRDefault="00D05E01" w:rsidP="00875C7A">
      <w:pPr>
        <w:pStyle w:val="ListParagraph"/>
      </w:pPr>
    </w:p>
    <w:p w14:paraId="10F15C01" w14:textId="70AB41A7" w:rsidR="00D05E01" w:rsidRDefault="00D05E01" w:rsidP="00875C7A">
      <w:pPr>
        <w:pStyle w:val="ListParagraph"/>
      </w:pPr>
      <w:r w:rsidRPr="00D05E01">
        <w:rPr>
          <w:b/>
        </w:rPr>
        <w:t>Step 13:</w:t>
      </w:r>
      <w:r>
        <w:t xml:space="preserve"> Write the </w:t>
      </w:r>
      <w:r w:rsidRPr="00D05E01">
        <w:rPr>
          <w:rStyle w:val="PlainTextChar"/>
        </w:rPr>
        <w:t>main()</w:t>
      </w:r>
      <w:r>
        <w:t xml:space="preserve"> method for the class. </w:t>
      </w:r>
      <w:r w:rsidRPr="00D05E01">
        <w:rPr>
          <w:rStyle w:val="PlainTextChar"/>
        </w:rPr>
        <w:t>main()</w:t>
      </w:r>
      <w:r>
        <w:t xml:space="preserve"> methods always have the same signature.</w:t>
      </w:r>
    </w:p>
    <w:p w14:paraId="05F8BBC2" w14:textId="2A8B123B" w:rsidR="00875C7A" w:rsidRDefault="00875C7A" w:rsidP="00875C7A"/>
    <w:p w14:paraId="3247A6CB" w14:textId="77777777" w:rsidR="00875C7A" w:rsidRDefault="00875C7A" w:rsidP="00A91653">
      <w:pPr>
        <w:pStyle w:val="PlainText"/>
        <w:ind w:left="1440"/>
      </w:pPr>
      <w:r>
        <w:t xml:space="preserve">    public static void main(String[] args){</w:t>
      </w:r>
    </w:p>
    <w:p w14:paraId="34472FBC" w14:textId="77777777" w:rsidR="00D05E01" w:rsidRDefault="00D05E01" w:rsidP="00875C7A"/>
    <w:p w14:paraId="29FF1205" w14:textId="0D7D6671" w:rsidR="00D05E01" w:rsidRDefault="00D05E01" w:rsidP="00A91653">
      <w:pPr>
        <w:pStyle w:val="ListParagraph"/>
      </w:pPr>
      <w:r w:rsidRPr="00A91653">
        <w:rPr>
          <w:b/>
        </w:rPr>
        <w:t>Step</w:t>
      </w:r>
      <w:r w:rsidR="00A91653" w:rsidRPr="00A91653">
        <w:rPr>
          <w:b/>
        </w:rPr>
        <w:t xml:space="preserve"> 14:</w:t>
      </w:r>
      <w:r w:rsidR="00A91653">
        <w:t xml:space="preserve"> We need an inputPath and an outputPath as arguments to the main(). If the number of arguments is less that two, then you should send an error message to the output. Proceed to copy the file if the number of arguments is exactly two.</w:t>
      </w:r>
    </w:p>
    <w:p w14:paraId="3F39971C" w14:textId="77777777" w:rsidR="00A91653" w:rsidRDefault="00A91653" w:rsidP="00A91653">
      <w:pPr>
        <w:ind w:firstLine="720"/>
      </w:pPr>
    </w:p>
    <w:p w14:paraId="01D67EC2" w14:textId="77777777" w:rsidR="00875C7A" w:rsidRDefault="00875C7A" w:rsidP="00A91653">
      <w:pPr>
        <w:pStyle w:val="PlainText"/>
        <w:ind w:left="1440"/>
      </w:pPr>
      <w:r>
        <w:t xml:space="preserve">        if (args.length == 2) {</w:t>
      </w:r>
    </w:p>
    <w:p w14:paraId="47326CDC" w14:textId="77777777" w:rsidR="00A91653" w:rsidRDefault="00A91653" w:rsidP="00875C7A"/>
    <w:p w14:paraId="748713D4" w14:textId="4AA3CB12" w:rsidR="00A91653" w:rsidRDefault="00A91653" w:rsidP="00A91653">
      <w:pPr>
        <w:pStyle w:val="ListParagraph"/>
      </w:pPr>
      <w:r w:rsidRPr="00A91653">
        <w:rPr>
          <w:b/>
        </w:rPr>
        <w:t>Step 15:</w:t>
      </w:r>
      <w:r>
        <w:t xml:space="preserve"> Assign </w:t>
      </w:r>
      <w:r w:rsidR="00B858AD">
        <w:t>two variables - t</w:t>
      </w:r>
      <w:r>
        <w:t xml:space="preserve">he </w:t>
      </w:r>
      <w:r w:rsidRPr="00B858AD">
        <w:rPr>
          <w:rStyle w:val="PlainTextChar"/>
        </w:rPr>
        <w:t>inputPath</w:t>
      </w:r>
      <w:r>
        <w:t xml:space="preserve"> from the first argument, and the </w:t>
      </w:r>
      <w:r w:rsidRPr="00B858AD">
        <w:rPr>
          <w:rStyle w:val="PlainTextChar"/>
        </w:rPr>
        <w:t>outputPath</w:t>
      </w:r>
      <w:r>
        <w:t xml:space="preserve"> from the second argument.</w:t>
      </w:r>
    </w:p>
    <w:p w14:paraId="267218C8" w14:textId="77777777" w:rsidR="00A91653" w:rsidRDefault="00A91653" w:rsidP="00A91653">
      <w:pPr>
        <w:pStyle w:val="ListParagraph"/>
      </w:pPr>
    </w:p>
    <w:p w14:paraId="1CC9971E" w14:textId="77777777" w:rsidR="00875C7A" w:rsidRDefault="00875C7A" w:rsidP="00A91653">
      <w:pPr>
        <w:pStyle w:val="PlainText"/>
        <w:ind w:left="1440"/>
      </w:pPr>
      <w:r>
        <w:t xml:space="preserve">            String inputPath = args[0];</w:t>
      </w:r>
    </w:p>
    <w:p w14:paraId="7CB72E0B" w14:textId="77777777" w:rsidR="00875C7A" w:rsidRDefault="00875C7A" w:rsidP="00A91653">
      <w:pPr>
        <w:pStyle w:val="PlainText"/>
        <w:ind w:left="1440"/>
      </w:pPr>
      <w:r>
        <w:t xml:space="preserve">            String outputPath = args[1];</w:t>
      </w:r>
    </w:p>
    <w:p w14:paraId="23F6D78D" w14:textId="77777777" w:rsidR="00A91653" w:rsidRDefault="00A91653" w:rsidP="00875C7A"/>
    <w:p w14:paraId="4FB80086" w14:textId="247D7726" w:rsidR="00A91653" w:rsidRDefault="00A91653" w:rsidP="00A91653">
      <w:pPr>
        <w:pStyle w:val="ListParagraph"/>
      </w:pPr>
      <w:r w:rsidRPr="00B858AD">
        <w:rPr>
          <w:b/>
        </w:rPr>
        <w:t>Step 16:</w:t>
      </w:r>
      <w:r>
        <w:t xml:space="preserve"> Since our method could throw an exception, we have to put our copy code inside a try-catch block.</w:t>
      </w:r>
    </w:p>
    <w:p w14:paraId="1A6E4C2B" w14:textId="77777777" w:rsidR="00875C7A" w:rsidRDefault="00875C7A" w:rsidP="00B858AD">
      <w:pPr>
        <w:pStyle w:val="PlainText"/>
        <w:ind w:left="1440"/>
      </w:pPr>
      <w:r>
        <w:t xml:space="preserve">            try {</w:t>
      </w:r>
    </w:p>
    <w:p w14:paraId="7C50A632" w14:textId="77777777" w:rsidR="00A91653" w:rsidRDefault="00A91653" w:rsidP="00875C7A"/>
    <w:p w14:paraId="3D04D19D" w14:textId="40E03CE5" w:rsidR="00A91653" w:rsidRDefault="00A91653" w:rsidP="00A91653">
      <w:pPr>
        <w:pStyle w:val="ListParagraph"/>
      </w:pPr>
      <w:r w:rsidRPr="00B858AD">
        <w:rPr>
          <w:b/>
        </w:rPr>
        <w:t>Step 17:</w:t>
      </w:r>
      <w:r>
        <w:t xml:space="preserve"> Create a new object for the current class. This object will be used to execute the file copy operation.</w:t>
      </w:r>
    </w:p>
    <w:p w14:paraId="7CEA3AD7" w14:textId="77777777" w:rsidR="00A91653" w:rsidRDefault="00A91653" w:rsidP="00A91653">
      <w:pPr>
        <w:pStyle w:val="ListParagraph"/>
      </w:pPr>
    </w:p>
    <w:p w14:paraId="146CBDF4" w14:textId="77777777" w:rsidR="00875C7A" w:rsidRDefault="00875C7A" w:rsidP="00B858AD">
      <w:pPr>
        <w:pStyle w:val="PlainText"/>
        <w:ind w:left="1440"/>
      </w:pPr>
      <w:r>
        <w:t xml:space="preserve">                FileCopy copier = new FileCopy();</w:t>
      </w:r>
    </w:p>
    <w:p w14:paraId="758D0184" w14:textId="77777777" w:rsidR="00A91653" w:rsidRDefault="00A91653" w:rsidP="00875C7A"/>
    <w:p w14:paraId="3D802D79" w14:textId="6AEDBC7D" w:rsidR="00A91653" w:rsidRDefault="00A91653" w:rsidP="00A91653">
      <w:pPr>
        <w:pStyle w:val="ListParagraph"/>
      </w:pPr>
      <w:r w:rsidRPr="00B858AD">
        <w:rPr>
          <w:b/>
        </w:rPr>
        <w:t>Step 18:</w:t>
      </w:r>
      <w:r>
        <w:t xml:space="preserve"> Use the object’s </w:t>
      </w:r>
      <w:r w:rsidRPr="00B858AD">
        <w:rPr>
          <w:rStyle w:val="PlainTextChar"/>
        </w:rPr>
        <w:t>copyFile</w:t>
      </w:r>
      <w:r>
        <w:t xml:space="preserve"> method to copy the file. We are calling the method</w:t>
      </w:r>
      <w:r w:rsidRPr="00B858AD">
        <w:rPr>
          <w:rStyle w:val="PlainTextChar"/>
        </w:rPr>
        <w:t xml:space="preserve"> copyFile</w:t>
      </w:r>
      <w:r w:rsidR="00B858AD" w:rsidRPr="00B858AD">
        <w:rPr>
          <w:rStyle w:val="PlainTextChar"/>
        </w:rPr>
        <w:t>(Path, Path)</w:t>
      </w:r>
      <w:r>
        <w:t xml:space="preserve"> that we just wrote above.</w:t>
      </w:r>
    </w:p>
    <w:p w14:paraId="44417E76" w14:textId="77777777" w:rsidR="00A91653" w:rsidRDefault="00A91653" w:rsidP="00A91653">
      <w:pPr>
        <w:pStyle w:val="ListParagraph"/>
      </w:pPr>
    </w:p>
    <w:p w14:paraId="2ABFF330" w14:textId="77777777" w:rsidR="00875C7A" w:rsidRDefault="00875C7A" w:rsidP="00B858AD">
      <w:pPr>
        <w:pStyle w:val="PlainText"/>
        <w:ind w:left="1440"/>
      </w:pPr>
      <w:r>
        <w:t xml:space="preserve">                copier.copyFile(new Path(inputPath), new Path(outputPath));</w:t>
      </w:r>
    </w:p>
    <w:p w14:paraId="3D64FA6D" w14:textId="77777777" w:rsidR="00B858AD" w:rsidRDefault="00B858AD" w:rsidP="00875C7A"/>
    <w:p w14:paraId="65E7FA8B" w14:textId="64611DF9" w:rsidR="00B858AD" w:rsidRDefault="00B858AD" w:rsidP="00B858AD">
      <w:pPr>
        <w:pStyle w:val="ListParagraph"/>
      </w:pPr>
      <w:r w:rsidRPr="00B858AD">
        <w:rPr>
          <w:b/>
        </w:rPr>
        <w:t>Step 19:</w:t>
      </w:r>
      <w:r>
        <w:t xml:space="preserve"> Catch the exception and print a stack trace. This is written out if a problem happened with the copy operation.</w:t>
      </w:r>
    </w:p>
    <w:p w14:paraId="7B937E4C" w14:textId="77777777" w:rsidR="00B858AD" w:rsidRDefault="00B858AD" w:rsidP="00B858AD">
      <w:pPr>
        <w:pStyle w:val="ListParagraph"/>
      </w:pPr>
    </w:p>
    <w:p w14:paraId="20E13F19" w14:textId="77777777" w:rsidR="00875C7A" w:rsidRDefault="00875C7A" w:rsidP="00B858AD">
      <w:pPr>
        <w:pStyle w:val="PlainText"/>
        <w:ind w:left="1440"/>
      </w:pPr>
      <w:r>
        <w:t xml:space="preserve">            } catch (IOException e) {</w:t>
      </w:r>
    </w:p>
    <w:p w14:paraId="7C3E6092" w14:textId="77777777" w:rsidR="00875C7A" w:rsidRDefault="00875C7A" w:rsidP="00B858AD">
      <w:pPr>
        <w:pStyle w:val="PlainText"/>
        <w:ind w:left="1440"/>
      </w:pPr>
      <w:r>
        <w:t xml:space="preserve">                e.printStackTrace();</w:t>
      </w:r>
    </w:p>
    <w:p w14:paraId="000BAD9D" w14:textId="77777777" w:rsidR="00875C7A" w:rsidRDefault="00875C7A" w:rsidP="00B858AD">
      <w:pPr>
        <w:pStyle w:val="PlainText"/>
        <w:ind w:left="1440"/>
      </w:pPr>
      <w:r>
        <w:t xml:space="preserve">            }</w:t>
      </w:r>
    </w:p>
    <w:p w14:paraId="7CC7B6BD" w14:textId="77777777" w:rsidR="00B858AD" w:rsidRDefault="00B858AD" w:rsidP="00875C7A"/>
    <w:p w14:paraId="14BA7656" w14:textId="5107F212" w:rsidR="00B858AD" w:rsidRDefault="00B858AD" w:rsidP="00B858AD">
      <w:pPr>
        <w:pStyle w:val="ListParagraph"/>
      </w:pPr>
      <w:r w:rsidRPr="00B858AD">
        <w:rPr>
          <w:b/>
        </w:rPr>
        <w:t>Step 20:</w:t>
      </w:r>
      <w:r>
        <w:t xml:space="preserve"> If the number of arguments provided does not match two, write a message on the screen and exit.</w:t>
      </w:r>
    </w:p>
    <w:p w14:paraId="0577691B" w14:textId="77777777" w:rsidR="00B858AD" w:rsidRDefault="00B858AD" w:rsidP="00B858AD">
      <w:pPr>
        <w:pStyle w:val="ListParagraph"/>
      </w:pPr>
    </w:p>
    <w:p w14:paraId="5B101B27" w14:textId="76456792" w:rsidR="00875C7A" w:rsidRDefault="00875C7A" w:rsidP="00B858AD">
      <w:pPr>
        <w:pStyle w:val="PlainText"/>
        <w:ind w:left="1440"/>
      </w:pPr>
      <w:r>
        <w:t xml:space="preserve">        }</w:t>
      </w:r>
      <w:r w:rsidR="00A91653">
        <w:t xml:space="preserve"> else {</w:t>
      </w:r>
    </w:p>
    <w:p w14:paraId="159CC4B0" w14:textId="07D987C0" w:rsidR="00A91653" w:rsidRDefault="00A91653" w:rsidP="00B858AD">
      <w:pPr>
        <w:pStyle w:val="PlainText"/>
        <w:ind w:left="1440"/>
      </w:pPr>
      <w:r>
        <w:t xml:space="preserve">            System.out.println(“You need to provide two arguments when calling FileCopy”);</w:t>
      </w:r>
    </w:p>
    <w:p w14:paraId="6ED82D0E" w14:textId="5FA3450C" w:rsidR="00A91653" w:rsidRDefault="00A91653" w:rsidP="00B858AD">
      <w:pPr>
        <w:pStyle w:val="PlainText"/>
        <w:ind w:left="1440"/>
      </w:pPr>
      <w:r>
        <w:t xml:space="preserve">        }</w:t>
      </w:r>
    </w:p>
    <w:p w14:paraId="13EE8D13" w14:textId="77777777" w:rsidR="00875C7A" w:rsidRDefault="00875C7A" w:rsidP="00B858AD">
      <w:pPr>
        <w:pStyle w:val="PlainText"/>
        <w:ind w:left="1440"/>
      </w:pPr>
      <w:r>
        <w:t xml:space="preserve">    }</w:t>
      </w:r>
    </w:p>
    <w:p w14:paraId="41A6D437" w14:textId="77777777" w:rsidR="00875C7A" w:rsidRDefault="00875C7A" w:rsidP="00B858AD">
      <w:pPr>
        <w:pStyle w:val="PlainText"/>
        <w:ind w:left="1440"/>
      </w:pPr>
      <w:r>
        <w:t>}</w:t>
      </w:r>
    </w:p>
    <w:p w14:paraId="09D905E8" w14:textId="44330F53" w:rsidR="00B858AD" w:rsidRDefault="00B858AD" w:rsidP="00B858AD">
      <w:pPr>
        <w:pStyle w:val="ListParagraph"/>
      </w:pPr>
      <w:r w:rsidRPr="00B858AD">
        <w:rPr>
          <w:b/>
        </w:rPr>
        <w:t>Step 21:</w:t>
      </w:r>
      <w:r>
        <w:t xml:space="preserve"> Exit out of your editor (</w:t>
      </w:r>
      <w:r w:rsidRPr="00B858AD">
        <w:rPr>
          <w:rStyle w:val="PlainTextChar"/>
        </w:rPr>
        <w:t>:x</w:t>
      </w:r>
      <w:r>
        <w:t xml:space="preserve"> for </w:t>
      </w:r>
      <w:r w:rsidRPr="00B858AD">
        <w:rPr>
          <w:rStyle w:val="PlainTextChar"/>
        </w:rPr>
        <w:t>vi</w:t>
      </w:r>
      <w:r>
        <w:t xml:space="preserve"> users, </w:t>
      </w:r>
      <w:r w:rsidRPr="00B858AD">
        <w:rPr>
          <w:rStyle w:val="PlainTextChar"/>
        </w:rPr>
        <w:t>Ctrl-X Ctrl</w:t>
      </w:r>
      <w:r w:rsidR="00C57A51">
        <w:rPr>
          <w:rStyle w:val="PlainTextChar"/>
        </w:rPr>
        <w:t>-</w:t>
      </w:r>
      <w:r w:rsidRPr="00B858AD">
        <w:rPr>
          <w:rStyle w:val="PlainTextChar"/>
        </w:rPr>
        <w:t>C</w:t>
      </w:r>
      <w:r>
        <w:t xml:space="preserve"> for </w:t>
      </w:r>
      <w:r w:rsidRPr="00B858AD">
        <w:rPr>
          <w:rStyle w:val="PlainTextChar"/>
        </w:rPr>
        <w:t>emacs</w:t>
      </w:r>
      <w:r>
        <w:t xml:space="preserve"> users). Compile the file and make it part of the package.</w:t>
      </w:r>
      <w:r w:rsidR="00897A32">
        <w:t xml:space="preserve"> </w:t>
      </w:r>
    </w:p>
    <w:p w14:paraId="03EA4714" w14:textId="114B16C8" w:rsidR="00B858AD" w:rsidRDefault="00B858AD" w:rsidP="00B858AD">
      <w:pPr>
        <w:pStyle w:val="PlainText"/>
        <w:ind w:left="1440"/>
      </w:pPr>
      <w:r>
        <w:t>$ mvn package</w:t>
      </w:r>
    </w:p>
    <w:p w14:paraId="08B5B287" w14:textId="5A9396B3" w:rsidR="00B858AD" w:rsidRDefault="00897A32" w:rsidP="00897A32">
      <w:pPr>
        <w:pStyle w:val="ListParagraph"/>
        <w:ind w:firstLine="0"/>
      </w:pPr>
      <w:r>
        <w:t>This results in a jar file inside your target directory.</w:t>
      </w:r>
    </w:p>
    <w:p w14:paraId="6B094696" w14:textId="77777777" w:rsidR="00897A32" w:rsidRDefault="00897A32" w:rsidP="00897A32">
      <w:pPr>
        <w:pStyle w:val="ListParagraph"/>
        <w:ind w:firstLine="0"/>
      </w:pPr>
    </w:p>
    <w:p w14:paraId="562D9138" w14:textId="77777777" w:rsidR="00897A32" w:rsidRDefault="00897A32" w:rsidP="00897A32">
      <w:pPr>
        <w:pStyle w:val="PlainText"/>
        <w:ind w:left="1440"/>
      </w:pPr>
      <w:r>
        <w:t>$ ls -l target</w:t>
      </w:r>
    </w:p>
    <w:p w14:paraId="2D28EC62" w14:textId="77777777" w:rsidR="00897A32" w:rsidRDefault="00897A32" w:rsidP="00897A32">
      <w:pPr>
        <w:pStyle w:val="PlainText"/>
        <w:ind w:left="1440"/>
      </w:pPr>
      <w:r>
        <w:t>total 128</w:t>
      </w:r>
    </w:p>
    <w:p w14:paraId="160139AE" w14:textId="77777777" w:rsidR="00897A32" w:rsidRDefault="00897A32" w:rsidP="00897A32">
      <w:pPr>
        <w:pStyle w:val="PlainText"/>
        <w:ind w:left="1440"/>
      </w:pPr>
      <w:r>
        <w:t>drwxrwxr-x. 3 shrek shrek   4096 Jun  2 23:25 classes</w:t>
      </w:r>
    </w:p>
    <w:p w14:paraId="480E8607" w14:textId="77777777" w:rsidR="00897A32" w:rsidRDefault="00897A32" w:rsidP="00897A32">
      <w:pPr>
        <w:pStyle w:val="PlainText"/>
        <w:ind w:left="1440"/>
      </w:pPr>
      <w:r>
        <w:t>drwxrwxr-x. 4 shrek shrek   4096 Jun  2 23:25 generated-sources</w:t>
      </w:r>
    </w:p>
    <w:p w14:paraId="70388EC2" w14:textId="77777777" w:rsidR="00897A32" w:rsidRPr="00897A32" w:rsidRDefault="00897A32" w:rsidP="00897A32">
      <w:pPr>
        <w:pStyle w:val="PlainText"/>
        <w:pBdr>
          <w:top w:val="single" w:sz="4" w:space="1" w:color="auto"/>
          <w:left w:val="single" w:sz="4" w:space="4" w:color="auto"/>
          <w:bottom w:val="single" w:sz="4" w:space="1" w:color="auto"/>
          <w:right w:val="single" w:sz="4" w:space="4" w:color="auto"/>
        </w:pBdr>
        <w:ind w:left="1440"/>
      </w:pPr>
      <w:r w:rsidRPr="00897A32">
        <w:t>-rw-rw-r--. 1 shrek shrek 104158 Jun  6 06:20 heffalump-1.0.jar</w:t>
      </w:r>
    </w:p>
    <w:p w14:paraId="44C9AEF9" w14:textId="77777777" w:rsidR="00897A32" w:rsidRDefault="00897A32" w:rsidP="00897A32">
      <w:pPr>
        <w:pStyle w:val="PlainText"/>
        <w:ind w:left="1440"/>
      </w:pPr>
      <w:r>
        <w:t>drwxrwxr-x. 2 shrek shrek   4096 Jun  2 23:39 maven-archiver</w:t>
      </w:r>
    </w:p>
    <w:p w14:paraId="084A6219" w14:textId="77777777" w:rsidR="00897A32" w:rsidRDefault="00897A32" w:rsidP="00897A32">
      <w:pPr>
        <w:pStyle w:val="PlainText"/>
        <w:ind w:left="1440"/>
      </w:pPr>
      <w:r>
        <w:t>drwxrwxr-x. 2 shrek shrek   4096 Jun  6 06:20 surefire</w:t>
      </w:r>
    </w:p>
    <w:p w14:paraId="28A2122E" w14:textId="77777777" w:rsidR="00897A32" w:rsidRDefault="00897A32" w:rsidP="00897A32">
      <w:pPr>
        <w:pStyle w:val="PlainText"/>
        <w:ind w:left="1440"/>
      </w:pPr>
      <w:r>
        <w:t>drwxrwxr-x. 2 shrek shrek   4096 Jun  2 23:25 surefire-reports</w:t>
      </w:r>
    </w:p>
    <w:p w14:paraId="6CA031EB" w14:textId="77777777" w:rsidR="00897A32" w:rsidRDefault="00897A32" w:rsidP="00897A32">
      <w:pPr>
        <w:pStyle w:val="PlainText"/>
        <w:ind w:left="1440"/>
      </w:pPr>
      <w:r>
        <w:t>drwxrwxr-x. 3 shrek shrek   4096 Jun  2 23:25 test-classes</w:t>
      </w:r>
    </w:p>
    <w:p w14:paraId="5DE5E878" w14:textId="581426B9" w:rsidR="00897A32" w:rsidRDefault="00897A32" w:rsidP="00897A32">
      <w:pPr>
        <w:pStyle w:val="ListParagraph"/>
        <w:ind w:firstLine="0"/>
      </w:pPr>
    </w:p>
    <w:p w14:paraId="1C4DFD2B" w14:textId="087BA533" w:rsidR="00897A32" w:rsidRDefault="00897A32" w:rsidP="00C57A51">
      <w:pPr>
        <w:pStyle w:val="ListParagraph"/>
        <w:ind w:firstLine="0"/>
      </w:pPr>
      <w:r>
        <w:t xml:space="preserve">Make sure that you see the jar file </w:t>
      </w:r>
      <w:r w:rsidRPr="00897A32">
        <w:rPr>
          <w:rStyle w:val="PlainTextChar"/>
        </w:rPr>
        <w:t>heffalump-1.0.jar</w:t>
      </w:r>
      <w:r>
        <w:t xml:space="preserve"> in your output.</w:t>
      </w:r>
    </w:p>
    <w:p w14:paraId="5D32FF5E" w14:textId="77777777" w:rsidR="00897A32" w:rsidRPr="00897A32" w:rsidRDefault="00897A32" w:rsidP="00B858AD">
      <w:pPr>
        <w:pStyle w:val="ListParagraph"/>
      </w:pPr>
    </w:p>
    <w:p w14:paraId="25B80882" w14:textId="5BB463D6" w:rsidR="00655DAC" w:rsidRDefault="00B858AD" w:rsidP="00B858AD">
      <w:pPr>
        <w:pStyle w:val="ListParagraph"/>
      </w:pPr>
      <w:r w:rsidRPr="00655DAC">
        <w:rPr>
          <w:b/>
        </w:rPr>
        <w:t>Step</w:t>
      </w:r>
      <w:r w:rsidR="00897A32" w:rsidRPr="00655DAC">
        <w:rPr>
          <w:b/>
        </w:rPr>
        <w:t xml:space="preserve"> 22:</w:t>
      </w:r>
      <w:r w:rsidR="00897A32">
        <w:t xml:space="preserve"> </w:t>
      </w:r>
      <w:r w:rsidR="00655DAC">
        <w:t xml:space="preserve">Prepare the input file to copy. We have several files in the data directory. This time we are going to copy a file called </w:t>
      </w:r>
      <w:r w:rsidR="00655DAC" w:rsidRPr="00655DAC">
        <w:rPr>
          <w:rStyle w:val="PlainTextChar"/>
        </w:rPr>
        <w:t>sample1.txt</w:t>
      </w:r>
      <w:r w:rsidR="00655DAC">
        <w:t>.</w:t>
      </w:r>
      <w:r w:rsidR="00FE6ACD">
        <w:t xml:space="preserve"> In Task 2 above we have already validated that the file exists and seen the first few lines of this file.</w:t>
      </w:r>
    </w:p>
    <w:p w14:paraId="30520638" w14:textId="77777777" w:rsidR="00655DAC" w:rsidRDefault="00655DAC" w:rsidP="00B858AD">
      <w:pPr>
        <w:pStyle w:val="ListParagraph"/>
      </w:pPr>
    </w:p>
    <w:p w14:paraId="79F765AF" w14:textId="25893C3F" w:rsidR="00655DAC" w:rsidRDefault="00655DAC" w:rsidP="00EF4D69">
      <w:pPr>
        <w:pStyle w:val="ListParagraph"/>
      </w:pPr>
      <w:r w:rsidRPr="00655DAC">
        <w:rPr>
          <w:b/>
        </w:rPr>
        <w:t>Step 23:</w:t>
      </w:r>
      <w:r>
        <w:t xml:space="preserve"> </w:t>
      </w:r>
      <w:r w:rsidR="00EF4D69">
        <w:t xml:space="preserve">Invoke </w:t>
      </w:r>
      <w:r w:rsidR="00FE6ACD">
        <w:t xml:space="preserve">the script </w:t>
      </w:r>
      <w:r w:rsidR="00EF4D69" w:rsidRPr="00EF4D69">
        <w:rPr>
          <w:rStyle w:val="PlainTextChar"/>
        </w:rPr>
        <w:t>hadoop</w:t>
      </w:r>
      <w:r w:rsidR="00EF4D69">
        <w:t xml:space="preserve"> with the generated jar file and the appropriate arguments to copy the file. </w:t>
      </w:r>
      <w:r w:rsidR="00FE6ACD" w:rsidRPr="00FE6ACD">
        <w:rPr>
          <w:rStyle w:val="PlainTextChar"/>
        </w:rPr>
        <w:t>h</w:t>
      </w:r>
      <w:r w:rsidR="00EF4D69" w:rsidRPr="00FE6ACD">
        <w:rPr>
          <w:rStyle w:val="PlainTextChar"/>
        </w:rPr>
        <w:t>adoop</w:t>
      </w:r>
      <w:r w:rsidR="00EF4D69">
        <w:t xml:space="preserve"> is a script that </w:t>
      </w:r>
      <w:r w:rsidR="00FE6ACD">
        <w:t>sets up the appropriate classpaths containing the Hadoop jar files.</w:t>
      </w:r>
    </w:p>
    <w:p w14:paraId="03BC695E" w14:textId="77777777" w:rsidR="00FE6ACD" w:rsidRDefault="00FE6ACD" w:rsidP="00EF4D69">
      <w:pPr>
        <w:pStyle w:val="ListParagraph"/>
      </w:pPr>
    </w:p>
    <w:p w14:paraId="6E22FCB5" w14:textId="2A200E95" w:rsidR="00FE6ACD" w:rsidRDefault="00FE6ACD" w:rsidP="00FE6ACD">
      <w:pPr>
        <w:pStyle w:val="PlainText"/>
        <w:ind w:left="1440"/>
      </w:pPr>
      <w:r>
        <w:t xml:space="preserve">$ hadoop jar </w:t>
      </w:r>
      <w:r w:rsidRPr="00FE6ACD">
        <w:t>/home/shrek/Developer/heffalump</w:t>
      </w:r>
      <w:r>
        <w:t>/target/heffalump-1.0.jar com.hadooptraining.lab3.FileCopy data/sample1.txt output/sample1_copy.txt</w:t>
      </w:r>
    </w:p>
    <w:p w14:paraId="62B48626" w14:textId="22AA4A76" w:rsidR="00655DAC" w:rsidRDefault="00655DAC" w:rsidP="00B858AD">
      <w:pPr>
        <w:pStyle w:val="ListParagraph"/>
      </w:pPr>
    </w:p>
    <w:p w14:paraId="2304E798" w14:textId="20E4E265" w:rsidR="00655DAC" w:rsidRDefault="00655DAC" w:rsidP="00B858AD">
      <w:pPr>
        <w:pStyle w:val="ListParagraph"/>
      </w:pPr>
      <w:r w:rsidRPr="00FE6ACD">
        <w:rPr>
          <w:b/>
        </w:rPr>
        <w:t>Step 24:</w:t>
      </w:r>
      <w:r>
        <w:t xml:space="preserve"> </w:t>
      </w:r>
      <w:r w:rsidR="00FE6ACD">
        <w:t xml:space="preserve">Check if the file got copied. </w:t>
      </w:r>
    </w:p>
    <w:p w14:paraId="32C73FBC" w14:textId="77777777" w:rsidR="00FE6ACD" w:rsidRDefault="00FE6ACD" w:rsidP="00B858AD">
      <w:pPr>
        <w:pStyle w:val="ListParagraph"/>
      </w:pPr>
    </w:p>
    <w:p w14:paraId="07CE0108" w14:textId="4A9B152D" w:rsidR="00FE6ACD" w:rsidRPr="00FE6ACD" w:rsidRDefault="00FE6ACD" w:rsidP="00FE6ACD">
      <w:pPr>
        <w:pStyle w:val="PlainText"/>
        <w:ind w:left="1440"/>
        <w:rPr>
          <w:sz w:val="20"/>
        </w:rPr>
      </w:pPr>
      <w:r w:rsidRPr="00FE6ACD">
        <w:rPr>
          <w:sz w:val="20"/>
        </w:rPr>
        <w:t>$ hadoop fs -ls output</w:t>
      </w:r>
    </w:p>
    <w:p w14:paraId="26ECFE5D" w14:textId="77777777" w:rsidR="00FE6ACD" w:rsidRPr="00FE6ACD" w:rsidRDefault="00FE6ACD" w:rsidP="00FE6ACD">
      <w:pPr>
        <w:pStyle w:val="PlainText"/>
        <w:ind w:left="1440"/>
        <w:rPr>
          <w:sz w:val="20"/>
        </w:rPr>
      </w:pPr>
      <w:r w:rsidRPr="00FE6ACD">
        <w:rPr>
          <w:sz w:val="20"/>
        </w:rPr>
        <w:t>Found 1 items</w:t>
      </w:r>
    </w:p>
    <w:p w14:paraId="1F2975C6" w14:textId="6CE7007C" w:rsidR="00FE6ACD" w:rsidRPr="00FE6ACD" w:rsidRDefault="00FE6ACD" w:rsidP="00FE6ACD">
      <w:pPr>
        <w:pStyle w:val="PlainText"/>
        <w:ind w:left="1440"/>
        <w:rPr>
          <w:sz w:val="20"/>
        </w:rPr>
      </w:pPr>
      <w:r w:rsidRPr="00FE6ACD">
        <w:rPr>
          <w:sz w:val="20"/>
        </w:rPr>
        <w:t>-rw-r--r--   1 shrek supergroup       2777 2013-06-08 10:12 output/sample1_copy.txt</w:t>
      </w:r>
    </w:p>
    <w:p w14:paraId="3A883AC8" w14:textId="77777777" w:rsidR="00FE6ACD" w:rsidRDefault="00FE6ACD" w:rsidP="00B858AD">
      <w:pPr>
        <w:pStyle w:val="ListParagraph"/>
      </w:pPr>
    </w:p>
    <w:p w14:paraId="750A98EB" w14:textId="095A5FA9" w:rsidR="00FE6ACD" w:rsidRDefault="00FE6ACD" w:rsidP="00897A32">
      <w:pPr>
        <w:pStyle w:val="ListParagraph"/>
      </w:pPr>
      <w:r w:rsidRPr="00FE6ACD">
        <w:rPr>
          <w:b/>
        </w:rPr>
        <w:t>Step 25:</w:t>
      </w:r>
      <w:r>
        <w:t xml:space="preserve"> See the contents of the copied file:</w:t>
      </w:r>
    </w:p>
    <w:p w14:paraId="418E40D7" w14:textId="77777777" w:rsidR="00FE6ACD" w:rsidRDefault="00FE6ACD" w:rsidP="00897A32">
      <w:pPr>
        <w:pStyle w:val="ListParagraph"/>
      </w:pPr>
    </w:p>
    <w:p w14:paraId="187EEC37" w14:textId="272B386A" w:rsidR="00FE6ACD" w:rsidRDefault="00FE6ACD" w:rsidP="00FE6ACD">
      <w:pPr>
        <w:pStyle w:val="PlainText"/>
        <w:ind w:left="1440"/>
      </w:pPr>
      <w:r>
        <w:t>$</w:t>
      </w:r>
      <w:r w:rsidRPr="00FE6ACD">
        <w:t xml:space="preserve"> </w:t>
      </w:r>
      <w:r>
        <w:t>hadoop fs -cat output/sample1_copy.txt</w:t>
      </w:r>
    </w:p>
    <w:p w14:paraId="5838C49C" w14:textId="77777777" w:rsidR="00FE6ACD" w:rsidRDefault="00FE6ACD" w:rsidP="00FE6ACD">
      <w:pPr>
        <w:pStyle w:val="PlainText"/>
        <w:ind w:left="1440"/>
      </w:pPr>
      <w:r>
        <w:t>2. Friendship</w:t>
      </w:r>
    </w:p>
    <w:p w14:paraId="14DB6B38" w14:textId="77777777" w:rsidR="00FE6ACD" w:rsidRDefault="00FE6ACD" w:rsidP="00FE6ACD">
      <w:pPr>
        <w:pStyle w:val="PlainText"/>
        <w:ind w:left="1440"/>
      </w:pPr>
    </w:p>
    <w:p w14:paraId="40ACEEF4" w14:textId="77777777" w:rsidR="00FE6ACD" w:rsidRDefault="00FE6ACD" w:rsidP="00FE6ACD">
      <w:pPr>
        <w:pStyle w:val="PlainText"/>
        <w:ind w:left="1440"/>
      </w:pPr>
      <w:r>
        <w:t>A certain father was doubly blessed—he had reached a good old age, and</w:t>
      </w:r>
    </w:p>
    <w:p w14:paraId="4557D58A" w14:textId="77777777" w:rsidR="00FE6ACD" w:rsidRDefault="00FE6ACD" w:rsidP="00FE6ACD">
      <w:pPr>
        <w:pStyle w:val="PlainText"/>
        <w:ind w:left="1440"/>
      </w:pPr>
      <w:r>
        <w:t>had ten sons. One day he called them to his side, and after repeated</w:t>
      </w:r>
    </w:p>
    <w:p w14:paraId="55A7F33C" w14:textId="77777777" w:rsidR="00FE6ACD" w:rsidRDefault="00FE6ACD" w:rsidP="00FE6ACD">
      <w:pPr>
        <w:pStyle w:val="PlainText"/>
        <w:ind w:left="1440"/>
      </w:pPr>
      <w:r>
        <w:t>expressions of affection, told them that he had acquired a fortune by</w:t>
      </w:r>
    </w:p>
    <w:p w14:paraId="287E5B54" w14:textId="12825B64" w:rsidR="00FA3A7E" w:rsidRDefault="00FA3A7E" w:rsidP="00FE6ACD">
      <w:pPr>
        <w:pStyle w:val="PlainText"/>
        <w:ind w:left="1440"/>
      </w:pPr>
      <w:r>
        <w:t>...</w:t>
      </w:r>
    </w:p>
    <w:p w14:paraId="19DC3D39" w14:textId="31256263" w:rsidR="00FE6ACD" w:rsidRDefault="00FE6ACD" w:rsidP="00897A32">
      <w:pPr>
        <w:pStyle w:val="ListParagraph"/>
      </w:pPr>
    </w:p>
    <w:p w14:paraId="401FF866" w14:textId="77777777" w:rsidR="00FE6ACD" w:rsidRDefault="00FE6ACD" w:rsidP="00897A32">
      <w:pPr>
        <w:pStyle w:val="ListParagraph"/>
      </w:pPr>
    </w:p>
    <w:p w14:paraId="3E1D6914" w14:textId="3DF4CB68" w:rsidR="0035075E" w:rsidRDefault="0035075E" w:rsidP="0035075E">
      <w:pPr>
        <w:pStyle w:val="Heading1"/>
      </w:pPr>
      <w:r>
        <w:t>Lab 4: Monitor HDFS</w:t>
      </w:r>
    </w:p>
    <w:p w14:paraId="732C35D0" w14:textId="77777777" w:rsidR="0035075E" w:rsidRDefault="0035075E" w:rsidP="0035075E">
      <w:pPr>
        <w:pStyle w:val="Heading2"/>
      </w:pPr>
      <w:r>
        <w:t>Description:</w:t>
      </w:r>
    </w:p>
    <w:p w14:paraId="02194F06" w14:textId="526605B7" w:rsidR="0035075E" w:rsidRDefault="0035075E" w:rsidP="0035075E">
      <w:pPr>
        <w:pStyle w:val="ListParagraph"/>
        <w:numPr>
          <w:ilvl w:val="0"/>
          <w:numId w:val="11"/>
        </w:numPr>
      </w:pPr>
      <w:r>
        <w:t>Practice using basic monitoring tasks in HDFS and explore various configurations and variables</w:t>
      </w:r>
    </w:p>
    <w:p w14:paraId="38272FEA" w14:textId="311A7FC6" w:rsidR="0035075E" w:rsidRDefault="0035075E" w:rsidP="0035075E">
      <w:pPr>
        <w:pStyle w:val="ListParagraph"/>
        <w:numPr>
          <w:ilvl w:val="0"/>
          <w:numId w:val="11"/>
        </w:numPr>
      </w:pPr>
      <w:r>
        <w:t>Explore NameNode and DataNode configuration</w:t>
      </w:r>
    </w:p>
    <w:p w14:paraId="2EF611ED" w14:textId="2653319B" w:rsidR="0035075E" w:rsidRDefault="0035075E" w:rsidP="0035075E">
      <w:pPr>
        <w:pStyle w:val="ListParagraph"/>
        <w:numPr>
          <w:ilvl w:val="0"/>
          <w:numId w:val="11"/>
        </w:numPr>
      </w:pPr>
      <w:r>
        <w:t>Use the HDP web-based GUI to browse web user interfaces</w:t>
      </w:r>
    </w:p>
    <w:p w14:paraId="60A49E21" w14:textId="5F48F2A7" w:rsidR="0035075E" w:rsidRDefault="0035075E" w:rsidP="0035075E">
      <w:pPr>
        <w:pStyle w:val="ListParagraph"/>
        <w:numPr>
          <w:ilvl w:val="0"/>
          <w:numId w:val="11"/>
        </w:numPr>
      </w:pPr>
      <w:r>
        <w:t>Examine Hadoop primary daemons and environmental variables</w:t>
      </w:r>
    </w:p>
    <w:p w14:paraId="60A2C413" w14:textId="0C91E423" w:rsidR="0035075E" w:rsidRDefault="0035075E" w:rsidP="0035075E">
      <w:pPr>
        <w:pStyle w:val="ListParagraph"/>
        <w:numPr>
          <w:ilvl w:val="0"/>
          <w:numId w:val="11"/>
        </w:numPr>
      </w:pPr>
      <w:r>
        <w:t>Start and stop Hadoop services</w:t>
      </w:r>
    </w:p>
    <w:p w14:paraId="0E4C8147" w14:textId="1BDD82B1" w:rsidR="0019194F" w:rsidRDefault="0019194F" w:rsidP="0019194F">
      <w:pPr>
        <w:pStyle w:val="Heading2"/>
      </w:pPr>
      <w:r>
        <w:t>Task 1: Checking Hadoop configuration files</w:t>
      </w:r>
    </w:p>
    <w:p w14:paraId="5D42F2D1" w14:textId="77777777" w:rsidR="0019194F" w:rsidRDefault="0019194F" w:rsidP="0019194F"/>
    <w:p w14:paraId="6C6A1730" w14:textId="2CB31F2C" w:rsidR="0019194F" w:rsidRDefault="0019194F" w:rsidP="0019194F">
      <w:r>
        <w:t>Hadoop has two kinds of configuration files.</w:t>
      </w:r>
    </w:p>
    <w:p w14:paraId="6EBFB39F" w14:textId="043B3F89" w:rsidR="0019194F" w:rsidRDefault="0019194F" w:rsidP="0019194F">
      <w:pPr>
        <w:pStyle w:val="ListParagraph"/>
        <w:numPr>
          <w:ilvl w:val="0"/>
          <w:numId w:val="12"/>
        </w:numPr>
      </w:pPr>
      <w:r>
        <w:t xml:space="preserve">Default configuration files that reside inside the </w:t>
      </w:r>
      <w:r w:rsidR="00E06217">
        <w:rPr>
          <w:rStyle w:val="PlainTextChar"/>
        </w:rPr>
        <w:t>hadoop-common</w:t>
      </w:r>
      <w:r w:rsidRPr="005A55DF">
        <w:rPr>
          <w:rStyle w:val="PlainTextChar"/>
        </w:rPr>
        <w:t>.jar</w:t>
      </w:r>
      <w:r>
        <w:t xml:space="preserve"> file.</w:t>
      </w:r>
    </w:p>
    <w:p w14:paraId="4D6161C2" w14:textId="473EB50A" w:rsidR="0019194F" w:rsidRDefault="00C37894" w:rsidP="0019194F">
      <w:pPr>
        <w:pStyle w:val="ListParagraph"/>
        <w:numPr>
          <w:ilvl w:val="0"/>
          <w:numId w:val="12"/>
        </w:numPr>
      </w:pPr>
      <w:r>
        <w:t>The other kind are</w:t>
      </w:r>
      <w:r w:rsidR="0019194F">
        <w:t xml:space="preserve"> user editable configuration files, which can be found </w:t>
      </w:r>
      <w:r>
        <w:t xml:space="preserve">under </w:t>
      </w:r>
      <w:r w:rsidRPr="00C37894">
        <w:rPr>
          <w:rStyle w:val="PlainTextChar"/>
        </w:rPr>
        <w:t>/etc/hadoop/conf</w:t>
      </w:r>
      <w:r w:rsidRPr="00C37894">
        <w:t>.</w:t>
      </w:r>
    </w:p>
    <w:p w14:paraId="7F4A8E05" w14:textId="6A374A7A" w:rsidR="00C37894" w:rsidRDefault="00C37894" w:rsidP="00C37894">
      <w:pPr>
        <w:pStyle w:val="Heading3"/>
      </w:pPr>
      <w:r>
        <w:t>Activity Procedure and Verification</w:t>
      </w:r>
    </w:p>
    <w:p w14:paraId="3D086F6B" w14:textId="77777777" w:rsidR="0019194F" w:rsidRDefault="0019194F" w:rsidP="0019194F"/>
    <w:p w14:paraId="07A733C4" w14:textId="64DB0A3F" w:rsidR="0019194F" w:rsidRDefault="0019194F" w:rsidP="0019194F">
      <w:pPr>
        <w:pStyle w:val="ListParagraph"/>
      </w:pPr>
      <w:r w:rsidRPr="00743644">
        <w:rPr>
          <w:b/>
        </w:rPr>
        <w:t>Step 1:</w:t>
      </w:r>
      <w:r>
        <w:t xml:space="preserve"> </w:t>
      </w:r>
      <w:r w:rsidR="00563F53">
        <w:t>I</w:t>
      </w:r>
      <w:r w:rsidR="00C37894">
        <w:t xml:space="preserve">dentify the configuration files under </w:t>
      </w:r>
      <w:r w:rsidR="00C37894" w:rsidRPr="00563F53">
        <w:rPr>
          <w:rStyle w:val="PlainTextChar"/>
        </w:rPr>
        <w:t>/etc/hadoop/conf</w:t>
      </w:r>
      <w:r>
        <w:t>.</w:t>
      </w:r>
    </w:p>
    <w:p w14:paraId="34799C27" w14:textId="77777777" w:rsidR="0019194F" w:rsidRDefault="0019194F" w:rsidP="0019194F">
      <w:pPr>
        <w:pStyle w:val="ListParagraph"/>
      </w:pPr>
    </w:p>
    <w:p w14:paraId="3868559E" w14:textId="6BA229DA" w:rsidR="0019194F" w:rsidRDefault="00C37894" w:rsidP="0019194F">
      <w:pPr>
        <w:pStyle w:val="PlainText"/>
        <w:ind w:firstLine="720"/>
      </w:pPr>
      <w:r>
        <w:t>$ cd /etc/hadoop/conf</w:t>
      </w:r>
    </w:p>
    <w:p w14:paraId="0B44DB6A" w14:textId="1732FD4F" w:rsidR="00C37894" w:rsidRDefault="00C37894" w:rsidP="0019194F">
      <w:pPr>
        <w:pStyle w:val="PlainText"/>
        <w:ind w:firstLine="720"/>
      </w:pPr>
      <w:r>
        <w:t xml:space="preserve">$ </w:t>
      </w:r>
      <w:r w:rsidR="00563F53">
        <w:t>ls -l</w:t>
      </w:r>
    </w:p>
    <w:p w14:paraId="5032BBA4" w14:textId="77777777" w:rsidR="00563F53" w:rsidRDefault="00563F53" w:rsidP="00563F53">
      <w:pPr>
        <w:pStyle w:val="PlainText"/>
        <w:ind w:firstLine="720"/>
      </w:pPr>
      <w:r>
        <w:t>total 32</w:t>
      </w:r>
    </w:p>
    <w:p w14:paraId="455572F8" w14:textId="77777777" w:rsidR="00563F53" w:rsidRDefault="00563F53" w:rsidP="00563F53">
      <w:pPr>
        <w:pStyle w:val="PlainText"/>
        <w:ind w:firstLine="720"/>
      </w:pPr>
      <w:r>
        <w:t>-rwxr-xr-x. 1 root root 1461 May 27 20:00 core-site.xml</w:t>
      </w:r>
    </w:p>
    <w:p w14:paraId="7A287F9D" w14:textId="77777777" w:rsidR="00563F53" w:rsidRDefault="00563F53" w:rsidP="00563F53">
      <w:pPr>
        <w:pStyle w:val="PlainText"/>
        <w:ind w:firstLine="720"/>
      </w:pPr>
      <w:r>
        <w:t>-rwxr-xr-x. 1 root root 2890 May 27 20:00 hadoop-metrics.properties</w:t>
      </w:r>
    </w:p>
    <w:p w14:paraId="7EB49CF9" w14:textId="77777777" w:rsidR="00563F53" w:rsidRDefault="00563F53" w:rsidP="00563F53">
      <w:pPr>
        <w:pStyle w:val="PlainText"/>
        <w:ind w:firstLine="720"/>
      </w:pPr>
      <w:r>
        <w:t>-rwxr-xr-x. 1 root root 1875 May 27 20:00 hdfs-site.xml</w:t>
      </w:r>
    </w:p>
    <w:p w14:paraId="71F6EEDF" w14:textId="77777777" w:rsidR="00563F53" w:rsidRDefault="00563F53" w:rsidP="00563F53">
      <w:pPr>
        <w:pStyle w:val="PlainText"/>
        <w:ind w:firstLine="720"/>
      </w:pPr>
      <w:r>
        <w:t>-rwxr-xr-x. 1 root root 8735 May 27 20:00 log4j.properties</w:t>
      </w:r>
    </w:p>
    <w:p w14:paraId="2936C8F0" w14:textId="77777777" w:rsidR="00563F53" w:rsidRDefault="00563F53" w:rsidP="00563F53">
      <w:pPr>
        <w:pStyle w:val="PlainText"/>
        <w:ind w:firstLine="720"/>
      </w:pPr>
      <w:r>
        <w:t>-rwxr-xr-x. 1 root root  582 May 27 20:00 mapred-site.xml</w:t>
      </w:r>
    </w:p>
    <w:p w14:paraId="4BAED1DF" w14:textId="35C776A1" w:rsidR="00563F53" w:rsidRDefault="00563F53" w:rsidP="00563F53">
      <w:pPr>
        <w:pStyle w:val="PlainText"/>
        <w:ind w:firstLine="720"/>
      </w:pPr>
      <w:r>
        <w:t>-rwxr-xr-x. 1 root root 1344 May 27 20:00 README</w:t>
      </w:r>
    </w:p>
    <w:p w14:paraId="10AE84FD" w14:textId="63C6A0C3" w:rsidR="00563F53" w:rsidRDefault="00563F53" w:rsidP="00563F53">
      <w:pPr>
        <w:pStyle w:val="ListParagraph"/>
      </w:pPr>
      <w:r>
        <w:rPr>
          <w:b/>
        </w:rPr>
        <w:t>Step 2</w:t>
      </w:r>
      <w:r w:rsidRPr="00743644">
        <w:rPr>
          <w:b/>
        </w:rPr>
        <w:t>:</w:t>
      </w:r>
      <w:r>
        <w:t xml:space="preserve"> Examine the configuration file </w:t>
      </w:r>
      <w:r>
        <w:rPr>
          <w:rStyle w:val="PlainTextChar"/>
        </w:rPr>
        <w:t>hdfs-site.xml</w:t>
      </w:r>
      <w:r>
        <w:t>.</w:t>
      </w:r>
    </w:p>
    <w:p w14:paraId="5C14EF3A" w14:textId="77777777" w:rsidR="00563F53" w:rsidRDefault="00563F53" w:rsidP="00563F53">
      <w:pPr>
        <w:pStyle w:val="ListParagraph"/>
      </w:pPr>
    </w:p>
    <w:p w14:paraId="36D48025" w14:textId="2B755FAF" w:rsidR="00563F53" w:rsidRDefault="00563F53" w:rsidP="00563F53">
      <w:pPr>
        <w:pStyle w:val="PlainText"/>
        <w:ind w:firstLine="720"/>
      </w:pPr>
      <w:r>
        <w:t>$ less hdfs-site.xml</w:t>
      </w:r>
    </w:p>
    <w:p w14:paraId="6CA392CF" w14:textId="77777777" w:rsidR="00563F53" w:rsidRDefault="00563F53" w:rsidP="00563F53">
      <w:pPr>
        <w:pStyle w:val="PlainText"/>
        <w:ind w:firstLine="720"/>
      </w:pPr>
      <w:r>
        <w:t>&lt;configuration&gt;</w:t>
      </w:r>
    </w:p>
    <w:p w14:paraId="5A43FB65" w14:textId="77777777" w:rsidR="00563F53" w:rsidRDefault="00563F53" w:rsidP="00563F53">
      <w:pPr>
        <w:pStyle w:val="PlainText"/>
        <w:ind w:firstLine="720"/>
      </w:pPr>
      <w:r>
        <w:t xml:space="preserve">  &lt;property&gt;</w:t>
      </w:r>
    </w:p>
    <w:p w14:paraId="7D10369E" w14:textId="77777777" w:rsidR="00563F53" w:rsidRDefault="00563F53" w:rsidP="00563F53">
      <w:pPr>
        <w:pStyle w:val="PlainText"/>
        <w:ind w:firstLine="720"/>
      </w:pPr>
      <w:r>
        <w:t xml:space="preserve">    &lt;name&gt;dfs.replication&lt;/name&gt;</w:t>
      </w:r>
    </w:p>
    <w:p w14:paraId="720C3EEF" w14:textId="77777777" w:rsidR="00563F53" w:rsidRDefault="00563F53" w:rsidP="00563F53">
      <w:pPr>
        <w:pStyle w:val="PlainText"/>
        <w:ind w:firstLine="720"/>
      </w:pPr>
      <w:r>
        <w:t xml:space="preserve">    &lt;value&gt;1&lt;/value&gt;</w:t>
      </w:r>
    </w:p>
    <w:p w14:paraId="5AD75A9F" w14:textId="77777777" w:rsidR="00563F53" w:rsidRDefault="00563F53" w:rsidP="00563F53">
      <w:pPr>
        <w:pStyle w:val="PlainText"/>
        <w:ind w:firstLine="720"/>
      </w:pPr>
      <w:r>
        <w:t xml:space="preserve">  &lt;/property&gt;</w:t>
      </w:r>
    </w:p>
    <w:p w14:paraId="12BC7316" w14:textId="77777777" w:rsidR="00563F53" w:rsidRDefault="00563F53" w:rsidP="00563F53">
      <w:pPr>
        <w:pStyle w:val="PlainText"/>
        <w:ind w:firstLine="720"/>
      </w:pPr>
      <w:r>
        <w:t xml:space="preserve">  &lt;!-- Immediately exit safemode as soon as one DataNode checks in. </w:t>
      </w:r>
    </w:p>
    <w:p w14:paraId="6297C6FE" w14:textId="77777777" w:rsidR="00563F53" w:rsidRDefault="00563F53" w:rsidP="00563F53">
      <w:pPr>
        <w:pStyle w:val="PlainText"/>
        <w:ind w:firstLine="720"/>
      </w:pPr>
      <w:r>
        <w:t xml:space="preserve">       On a multi-node cluster, these configurations must be removed.  --&gt;</w:t>
      </w:r>
    </w:p>
    <w:p w14:paraId="73B9DA5C" w14:textId="77777777" w:rsidR="00563F53" w:rsidRDefault="00563F53" w:rsidP="00563F53">
      <w:pPr>
        <w:pStyle w:val="PlainText"/>
        <w:ind w:firstLine="720"/>
      </w:pPr>
      <w:r>
        <w:t xml:space="preserve">  &lt;property&gt;</w:t>
      </w:r>
    </w:p>
    <w:p w14:paraId="3BFADE54" w14:textId="77777777" w:rsidR="00563F53" w:rsidRDefault="00563F53" w:rsidP="00563F53">
      <w:pPr>
        <w:pStyle w:val="PlainText"/>
        <w:ind w:firstLine="720"/>
      </w:pPr>
      <w:r>
        <w:t xml:space="preserve">    &lt;name&gt;dfs.safemode.extension&lt;/name&gt;</w:t>
      </w:r>
    </w:p>
    <w:p w14:paraId="22300D5E" w14:textId="77777777" w:rsidR="00563F53" w:rsidRDefault="00563F53" w:rsidP="00563F53">
      <w:pPr>
        <w:pStyle w:val="PlainText"/>
        <w:ind w:firstLine="720"/>
      </w:pPr>
      <w:r>
        <w:t xml:space="preserve">    &lt;value&gt;0&lt;/value&gt;</w:t>
      </w:r>
    </w:p>
    <w:p w14:paraId="287D8240" w14:textId="77777777" w:rsidR="00563F53" w:rsidRDefault="00563F53" w:rsidP="00563F53">
      <w:pPr>
        <w:pStyle w:val="PlainText"/>
        <w:ind w:firstLine="720"/>
      </w:pPr>
      <w:r>
        <w:t xml:space="preserve">  &lt;/property&gt;</w:t>
      </w:r>
    </w:p>
    <w:p w14:paraId="71FAA671" w14:textId="77777777" w:rsidR="00563F53" w:rsidRDefault="00563F53" w:rsidP="00563F53">
      <w:pPr>
        <w:pStyle w:val="PlainText"/>
        <w:ind w:firstLine="720"/>
      </w:pPr>
      <w:r>
        <w:t xml:space="preserve">  &lt;property&gt;</w:t>
      </w:r>
    </w:p>
    <w:p w14:paraId="37D02B0C" w14:textId="77777777" w:rsidR="00563F53" w:rsidRDefault="00563F53" w:rsidP="00563F53">
      <w:pPr>
        <w:pStyle w:val="PlainText"/>
        <w:ind w:firstLine="720"/>
      </w:pPr>
      <w:r>
        <w:t xml:space="preserve">     &lt;name&gt;dfs.safemode.min.datanodes&lt;/name&gt;</w:t>
      </w:r>
    </w:p>
    <w:p w14:paraId="481037B6" w14:textId="77777777" w:rsidR="00563F53" w:rsidRDefault="00563F53" w:rsidP="00563F53">
      <w:pPr>
        <w:pStyle w:val="PlainText"/>
        <w:ind w:firstLine="720"/>
      </w:pPr>
      <w:r>
        <w:t xml:space="preserve">     &lt;value&gt;1&lt;/value&gt;</w:t>
      </w:r>
    </w:p>
    <w:p w14:paraId="31361E7B" w14:textId="77777777" w:rsidR="00563F53" w:rsidRDefault="00563F53" w:rsidP="00563F53">
      <w:pPr>
        <w:pStyle w:val="PlainText"/>
        <w:ind w:firstLine="720"/>
      </w:pPr>
      <w:r>
        <w:t xml:space="preserve">  &lt;/property&gt;</w:t>
      </w:r>
    </w:p>
    <w:p w14:paraId="3B54D5B8" w14:textId="043C149A" w:rsidR="00563F53" w:rsidRDefault="00563F53" w:rsidP="00563F53">
      <w:pPr>
        <w:pStyle w:val="PlainText"/>
        <w:ind w:firstLine="720"/>
      </w:pPr>
      <w:r>
        <w:t>...</w:t>
      </w:r>
    </w:p>
    <w:p w14:paraId="2A2A60E8" w14:textId="77777777" w:rsidR="00563F53" w:rsidRDefault="00563F53" w:rsidP="00563F53">
      <w:pPr>
        <w:pStyle w:val="ListParagraph"/>
      </w:pPr>
    </w:p>
    <w:p w14:paraId="61105CC4" w14:textId="77777777" w:rsidR="00203FF8" w:rsidRDefault="00203FF8" w:rsidP="00563F53">
      <w:pPr>
        <w:pStyle w:val="ListParagraph"/>
      </w:pPr>
    </w:p>
    <w:p w14:paraId="4BC3A27F" w14:textId="7825313A" w:rsidR="00203FF8" w:rsidRDefault="00203FF8" w:rsidP="00203FF8">
      <w:pPr>
        <w:pStyle w:val="ListParagraph"/>
        <w:ind w:left="2160"/>
      </w:pPr>
      <w:r>
        <w:t>Notice how the data directory is defined.</w:t>
      </w:r>
    </w:p>
    <w:p w14:paraId="2B3DAD11" w14:textId="77777777" w:rsidR="00203FF8" w:rsidRDefault="00203FF8" w:rsidP="00563F53">
      <w:pPr>
        <w:pStyle w:val="ListParagraph"/>
      </w:pPr>
    </w:p>
    <w:p w14:paraId="79BC89F5" w14:textId="77777777" w:rsidR="00203FF8" w:rsidRDefault="00203FF8" w:rsidP="00203FF8">
      <w:pPr>
        <w:pStyle w:val="PlainText"/>
        <w:ind w:left="1440"/>
      </w:pPr>
      <w:r>
        <w:t xml:space="preserve">  &lt;property&gt;</w:t>
      </w:r>
    </w:p>
    <w:p w14:paraId="510563B2" w14:textId="77777777" w:rsidR="00203FF8" w:rsidRDefault="00203FF8" w:rsidP="00203FF8">
      <w:pPr>
        <w:pStyle w:val="PlainText"/>
        <w:ind w:left="1440"/>
      </w:pPr>
      <w:r>
        <w:t xml:space="preserve">     &lt;name&gt;dfs.namenode.name.dir&lt;/name&gt;</w:t>
      </w:r>
    </w:p>
    <w:p w14:paraId="56CE7D5A" w14:textId="77777777" w:rsidR="00203FF8" w:rsidRDefault="00203FF8" w:rsidP="00203FF8">
      <w:pPr>
        <w:pStyle w:val="PlainText"/>
        <w:ind w:left="1440"/>
      </w:pPr>
      <w:r>
        <w:t xml:space="preserve">     &lt;value&gt;file:///var/lib/hadoop-hdfs/cache/${user.name}/dfs/name&lt;/value&gt;</w:t>
      </w:r>
    </w:p>
    <w:p w14:paraId="4AABCFCB" w14:textId="77777777" w:rsidR="00203FF8" w:rsidRDefault="00203FF8" w:rsidP="00203FF8">
      <w:pPr>
        <w:pStyle w:val="PlainText"/>
        <w:ind w:left="1440"/>
      </w:pPr>
      <w:r>
        <w:t xml:space="preserve">  &lt;/property&gt;</w:t>
      </w:r>
    </w:p>
    <w:p w14:paraId="3C4F8061" w14:textId="77777777" w:rsidR="00203FF8" w:rsidRDefault="00203FF8" w:rsidP="00203FF8">
      <w:pPr>
        <w:pStyle w:val="PlainText"/>
        <w:ind w:left="1440"/>
      </w:pPr>
      <w:r>
        <w:t xml:space="preserve">  &lt;property&gt;</w:t>
      </w:r>
    </w:p>
    <w:p w14:paraId="50FCD6B7" w14:textId="77777777" w:rsidR="00203FF8" w:rsidRDefault="00203FF8" w:rsidP="00203FF8">
      <w:pPr>
        <w:pStyle w:val="PlainText"/>
        <w:ind w:left="1440"/>
      </w:pPr>
      <w:r>
        <w:t xml:space="preserve">     &lt;name&gt;dfs.namenode.checkpoint.dir&lt;/name&gt;</w:t>
      </w:r>
    </w:p>
    <w:p w14:paraId="0EC5FD48" w14:textId="77777777" w:rsidR="00203FF8" w:rsidRDefault="00203FF8" w:rsidP="00203FF8">
      <w:pPr>
        <w:pStyle w:val="PlainText"/>
        <w:ind w:left="1440"/>
      </w:pPr>
      <w:r>
        <w:t xml:space="preserve">     &lt;value&gt;file:///var/lib/hadoop-hdfs/cache/${user.name}/dfs/namesecondary&lt;/value&gt;</w:t>
      </w:r>
    </w:p>
    <w:p w14:paraId="5C925B9E" w14:textId="77777777" w:rsidR="00203FF8" w:rsidRDefault="00203FF8" w:rsidP="00203FF8">
      <w:pPr>
        <w:pStyle w:val="PlainText"/>
        <w:ind w:left="1440"/>
      </w:pPr>
      <w:r>
        <w:t xml:space="preserve">  &lt;/property&gt;</w:t>
      </w:r>
    </w:p>
    <w:p w14:paraId="75D19988" w14:textId="77777777" w:rsidR="00203FF8" w:rsidRDefault="00203FF8" w:rsidP="00203FF8">
      <w:pPr>
        <w:pStyle w:val="PlainText"/>
        <w:ind w:left="1440"/>
      </w:pPr>
      <w:r>
        <w:t xml:space="preserve">  &lt;property&gt;</w:t>
      </w:r>
    </w:p>
    <w:p w14:paraId="04FBEE25" w14:textId="77777777" w:rsidR="00203FF8" w:rsidRDefault="00203FF8" w:rsidP="00203FF8">
      <w:pPr>
        <w:pStyle w:val="PlainText"/>
        <w:ind w:left="1440"/>
      </w:pPr>
      <w:r>
        <w:t xml:space="preserve">     &lt;name&gt;dfs.datanode.data.dir&lt;/name&gt;</w:t>
      </w:r>
    </w:p>
    <w:p w14:paraId="4FEBBF1B" w14:textId="77777777" w:rsidR="00203FF8" w:rsidRDefault="00203FF8" w:rsidP="00203FF8">
      <w:pPr>
        <w:pStyle w:val="PlainText"/>
        <w:ind w:left="1440"/>
      </w:pPr>
      <w:r>
        <w:t xml:space="preserve">     &lt;value&gt;file:///var/lib/hadoop-hdfs/cache/${user.name}/dfs/data&lt;/value&gt;</w:t>
      </w:r>
    </w:p>
    <w:p w14:paraId="220F5B75" w14:textId="77777777" w:rsidR="00203FF8" w:rsidRDefault="00203FF8" w:rsidP="00203FF8">
      <w:pPr>
        <w:pStyle w:val="PlainText"/>
        <w:ind w:left="1440"/>
      </w:pPr>
      <w:r>
        <w:t xml:space="preserve">  &lt;/property&gt;</w:t>
      </w:r>
    </w:p>
    <w:p w14:paraId="45DE65EC" w14:textId="77777777" w:rsidR="00203FF8" w:rsidRDefault="00203FF8" w:rsidP="00563F53">
      <w:pPr>
        <w:pStyle w:val="ListParagraph"/>
      </w:pPr>
    </w:p>
    <w:p w14:paraId="42345984" w14:textId="77777777" w:rsidR="00203FF8" w:rsidRDefault="00203FF8" w:rsidP="00563F53">
      <w:pPr>
        <w:pStyle w:val="ListParagraph"/>
      </w:pPr>
    </w:p>
    <w:p w14:paraId="582C80A6" w14:textId="1F718CB3" w:rsidR="00563F53" w:rsidRDefault="00563F53" w:rsidP="00563F53">
      <w:pPr>
        <w:pStyle w:val="ListParagraph"/>
        <w:ind w:left="2160"/>
      </w:pPr>
      <w:r>
        <w:t>Type ‘</w:t>
      </w:r>
      <w:r w:rsidRPr="00563F53">
        <w:rPr>
          <w:rStyle w:val="PlainTextChar"/>
        </w:rPr>
        <w:t>q</w:t>
      </w:r>
      <w:r>
        <w:t xml:space="preserve">’ to exit out of </w:t>
      </w:r>
      <w:r w:rsidRPr="00563F53">
        <w:rPr>
          <w:rStyle w:val="PlainTextChar"/>
        </w:rPr>
        <w:t>less</w:t>
      </w:r>
      <w:r>
        <w:t>.</w:t>
      </w:r>
    </w:p>
    <w:p w14:paraId="1230A672" w14:textId="77777777" w:rsidR="00563F53" w:rsidRDefault="00563F53" w:rsidP="005A55DF"/>
    <w:p w14:paraId="28030D91" w14:textId="77777777" w:rsidR="005A55DF" w:rsidRDefault="005A55DF" w:rsidP="005A55DF"/>
    <w:p w14:paraId="182C365D" w14:textId="5E437C5F" w:rsidR="005A55DF" w:rsidRDefault="005A55DF" w:rsidP="005A55DF">
      <w:pPr>
        <w:pStyle w:val="ListParagraph"/>
      </w:pPr>
      <w:r>
        <w:rPr>
          <w:b/>
        </w:rPr>
        <w:t>Step 3</w:t>
      </w:r>
      <w:r w:rsidRPr="00743644">
        <w:rPr>
          <w:b/>
        </w:rPr>
        <w:t>:</w:t>
      </w:r>
      <w:r>
        <w:t xml:space="preserve"> Examine the MapReduce configurations.</w:t>
      </w:r>
    </w:p>
    <w:p w14:paraId="558C4809" w14:textId="77777777" w:rsidR="005A55DF" w:rsidRDefault="005A55DF" w:rsidP="005A55DF"/>
    <w:p w14:paraId="7FDB8A0C" w14:textId="50F2FABA" w:rsidR="005A55DF" w:rsidRDefault="005A55DF" w:rsidP="005A55DF">
      <w:pPr>
        <w:pStyle w:val="PlainText"/>
        <w:ind w:firstLine="720"/>
      </w:pPr>
      <w:r>
        <w:t>$ less mapred-site.xml</w:t>
      </w:r>
    </w:p>
    <w:p w14:paraId="21D0A465" w14:textId="77777777" w:rsidR="005A55DF" w:rsidRDefault="005A55DF" w:rsidP="005A55DF">
      <w:pPr>
        <w:pStyle w:val="PlainText"/>
        <w:ind w:firstLine="720"/>
      </w:pPr>
      <w:r>
        <w:t>&lt;configuration&gt;</w:t>
      </w:r>
    </w:p>
    <w:p w14:paraId="5C3F8A76" w14:textId="77777777" w:rsidR="005A55DF" w:rsidRDefault="005A55DF" w:rsidP="005A55DF">
      <w:pPr>
        <w:pStyle w:val="PlainText"/>
        <w:ind w:firstLine="720"/>
      </w:pPr>
      <w:r>
        <w:t xml:space="preserve">  &lt;property&gt;</w:t>
      </w:r>
    </w:p>
    <w:p w14:paraId="0CAFAD8F" w14:textId="77777777" w:rsidR="005A55DF" w:rsidRDefault="005A55DF" w:rsidP="005A55DF">
      <w:pPr>
        <w:pStyle w:val="PlainText"/>
        <w:ind w:firstLine="720"/>
      </w:pPr>
      <w:r>
        <w:t xml:space="preserve">    &lt;name&gt;mapred.job.tracker&lt;/name&gt;</w:t>
      </w:r>
    </w:p>
    <w:p w14:paraId="4AA1EE83" w14:textId="77777777" w:rsidR="005A55DF" w:rsidRDefault="005A55DF" w:rsidP="005A55DF">
      <w:pPr>
        <w:pStyle w:val="PlainText"/>
        <w:ind w:firstLine="720"/>
      </w:pPr>
      <w:r>
        <w:t xml:space="preserve">    &lt;value&gt;localhost:8021&lt;/value&gt;</w:t>
      </w:r>
    </w:p>
    <w:p w14:paraId="4147EDD5" w14:textId="77777777" w:rsidR="005A55DF" w:rsidRDefault="005A55DF" w:rsidP="005A55DF">
      <w:pPr>
        <w:pStyle w:val="PlainText"/>
        <w:ind w:firstLine="720"/>
      </w:pPr>
      <w:r>
        <w:t xml:space="preserve">  &lt;/property&gt;</w:t>
      </w:r>
    </w:p>
    <w:p w14:paraId="7F7BE0D6" w14:textId="77777777" w:rsidR="005A55DF" w:rsidRDefault="005A55DF" w:rsidP="005A55DF">
      <w:pPr>
        <w:pStyle w:val="PlainText"/>
        <w:ind w:firstLine="720"/>
      </w:pPr>
    </w:p>
    <w:p w14:paraId="4E6D777D" w14:textId="77777777" w:rsidR="005A55DF" w:rsidRDefault="005A55DF" w:rsidP="005A55DF">
      <w:pPr>
        <w:pStyle w:val="PlainText"/>
        <w:ind w:firstLine="720"/>
      </w:pPr>
      <w:r>
        <w:t xml:space="preserve">  &lt;!-- Enable Hue plugins --&gt;</w:t>
      </w:r>
    </w:p>
    <w:p w14:paraId="588DD917" w14:textId="77777777" w:rsidR="005A55DF" w:rsidRDefault="005A55DF" w:rsidP="005A55DF">
      <w:pPr>
        <w:pStyle w:val="PlainText"/>
        <w:ind w:firstLine="720"/>
      </w:pPr>
      <w:r>
        <w:t xml:space="preserve">  &lt;property&gt;</w:t>
      </w:r>
    </w:p>
    <w:p w14:paraId="54CE29A9" w14:textId="77777777" w:rsidR="005A55DF" w:rsidRDefault="005A55DF" w:rsidP="005A55DF">
      <w:pPr>
        <w:pStyle w:val="PlainText"/>
        <w:ind w:firstLine="720"/>
      </w:pPr>
      <w:r>
        <w:t xml:space="preserve">    &lt;name&gt;mapred.jobtracker.plugins&lt;/name&gt;</w:t>
      </w:r>
    </w:p>
    <w:p w14:paraId="04211E3A" w14:textId="77777777" w:rsidR="005A55DF" w:rsidRDefault="005A55DF" w:rsidP="005A55DF">
      <w:pPr>
        <w:pStyle w:val="PlainText"/>
        <w:ind w:firstLine="720"/>
      </w:pPr>
      <w:r>
        <w:t xml:space="preserve">    &lt;value&gt;org.apache.hadoop.thriftfs.ThriftJobTrackerPlugin&lt;/value&gt;</w:t>
      </w:r>
    </w:p>
    <w:p w14:paraId="059144C8" w14:textId="77777777" w:rsidR="005A55DF" w:rsidRDefault="005A55DF" w:rsidP="005A55DF">
      <w:pPr>
        <w:pStyle w:val="PlainText"/>
        <w:ind w:firstLine="720"/>
      </w:pPr>
      <w:r>
        <w:t xml:space="preserve">    &lt;description&gt;Comma-separated list of jobtracker plug-ins to be activated.</w:t>
      </w:r>
    </w:p>
    <w:p w14:paraId="3108587E" w14:textId="77777777" w:rsidR="005A55DF" w:rsidRDefault="005A55DF" w:rsidP="005A55DF">
      <w:pPr>
        <w:pStyle w:val="PlainText"/>
        <w:ind w:firstLine="720"/>
      </w:pPr>
      <w:r>
        <w:t xml:space="preserve">    &lt;/description&gt;</w:t>
      </w:r>
    </w:p>
    <w:p w14:paraId="28379737" w14:textId="77777777" w:rsidR="005A55DF" w:rsidRDefault="005A55DF" w:rsidP="005A55DF">
      <w:pPr>
        <w:pStyle w:val="PlainText"/>
        <w:ind w:firstLine="720"/>
      </w:pPr>
      <w:r>
        <w:t xml:space="preserve">  &lt;/property&gt;</w:t>
      </w:r>
    </w:p>
    <w:p w14:paraId="77B0F0B8" w14:textId="77777777" w:rsidR="005A55DF" w:rsidRDefault="005A55DF" w:rsidP="005A55DF">
      <w:pPr>
        <w:pStyle w:val="PlainText"/>
        <w:ind w:firstLine="720"/>
      </w:pPr>
      <w:r>
        <w:t xml:space="preserve">  &lt;property&gt;</w:t>
      </w:r>
    </w:p>
    <w:p w14:paraId="5A0FB795" w14:textId="77777777" w:rsidR="005A55DF" w:rsidRDefault="005A55DF" w:rsidP="005A55DF">
      <w:pPr>
        <w:pStyle w:val="PlainText"/>
        <w:ind w:firstLine="720"/>
      </w:pPr>
      <w:r>
        <w:t xml:space="preserve">    &lt;name&gt;jobtracker.thrift.address&lt;/name&gt;</w:t>
      </w:r>
    </w:p>
    <w:p w14:paraId="2802A8F8" w14:textId="77777777" w:rsidR="005A55DF" w:rsidRDefault="005A55DF" w:rsidP="005A55DF">
      <w:pPr>
        <w:pStyle w:val="PlainText"/>
        <w:ind w:firstLine="720"/>
      </w:pPr>
      <w:r>
        <w:t xml:space="preserve">    &lt;value&gt;0.0.0.0:9290&lt;/value&gt;</w:t>
      </w:r>
    </w:p>
    <w:p w14:paraId="091903C5" w14:textId="77777777" w:rsidR="005A55DF" w:rsidRDefault="005A55DF" w:rsidP="005A55DF">
      <w:pPr>
        <w:pStyle w:val="PlainText"/>
        <w:ind w:firstLine="720"/>
      </w:pPr>
      <w:r>
        <w:t xml:space="preserve">  &lt;/property&gt;</w:t>
      </w:r>
    </w:p>
    <w:p w14:paraId="1FB24F98" w14:textId="77777777" w:rsidR="005A55DF" w:rsidRDefault="005A55DF" w:rsidP="005A55DF">
      <w:pPr>
        <w:pStyle w:val="PlainText"/>
        <w:ind w:firstLine="720"/>
      </w:pPr>
      <w:r>
        <w:t>&lt;/configuration&gt;</w:t>
      </w:r>
    </w:p>
    <w:p w14:paraId="14899FCB" w14:textId="77777777" w:rsidR="005A55DF" w:rsidRDefault="005A55DF" w:rsidP="005A55DF">
      <w:pPr>
        <w:pStyle w:val="PlainText"/>
        <w:ind w:firstLine="720"/>
      </w:pPr>
    </w:p>
    <w:p w14:paraId="675E008E" w14:textId="60F6984B" w:rsidR="005A55DF" w:rsidRDefault="005A55DF" w:rsidP="005A55DF">
      <w:pPr>
        <w:pStyle w:val="Heading2"/>
      </w:pPr>
      <w:r>
        <w:t>Task 2: Checking Hadoop core configuration files</w:t>
      </w:r>
    </w:p>
    <w:p w14:paraId="1C482733" w14:textId="77777777" w:rsidR="005A55DF" w:rsidRDefault="005A55DF" w:rsidP="005A55DF"/>
    <w:p w14:paraId="4B19CA60" w14:textId="52BEE4D0" w:rsidR="005A55DF" w:rsidRDefault="005A55DF" w:rsidP="005A55DF">
      <w:r>
        <w:t>Let us now examine the configuration files</w:t>
      </w:r>
      <w:r w:rsidR="00E06217">
        <w:t xml:space="preserve"> embedded inside the </w:t>
      </w:r>
      <w:r w:rsidR="00E06217" w:rsidRPr="00E06217">
        <w:rPr>
          <w:rStyle w:val="PlainTextChar"/>
        </w:rPr>
        <w:t>hadoop-common</w:t>
      </w:r>
      <w:r w:rsidRPr="00E06217">
        <w:rPr>
          <w:rStyle w:val="PlainTextChar"/>
        </w:rPr>
        <w:t>.jar</w:t>
      </w:r>
      <w:r>
        <w:t xml:space="preserve"> file.</w:t>
      </w:r>
    </w:p>
    <w:p w14:paraId="50676207" w14:textId="77777777" w:rsidR="005A55DF" w:rsidRDefault="005A55DF" w:rsidP="005A55DF">
      <w:pPr>
        <w:pStyle w:val="Heading3"/>
      </w:pPr>
      <w:r>
        <w:t>Activity Procedure and Verification</w:t>
      </w:r>
    </w:p>
    <w:p w14:paraId="700117BA" w14:textId="77777777" w:rsidR="00E06217" w:rsidRDefault="00E06217" w:rsidP="00E06217"/>
    <w:p w14:paraId="6E443013" w14:textId="1C410022" w:rsidR="00E06217" w:rsidRDefault="00E06217" w:rsidP="00E06217">
      <w:pPr>
        <w:pStyle w:val="ListParagraph"/>
      </w:pPr>
      <w:r w:rsidRPr="00743644">
        <w:rPr>
          <w:b/>
        </w:rPr>
        <w:t>Step 1:</w:t>
      </w:r>
      <w:r>
        <w:t xml:space="preserve"> Expand the </w:t>
      </w:r>
      <w:r w:rsidRPr="000F50F9">
        <w:rPr>
          <w:rStyle w:val="PlainTextChar"/>
        </w:rPr>
        <w:t>hadoop-common.jar</w:t>
      </w:r>
      <w:r>
        <w:t xml:space="preserve"> file and look at the configuration file embedded inside it.</w:t>
      </w:r>
    </w:p>
    <w:p w14:paraId="04AEDE9A" w14:textId="77777777" w:rsidR="00E06217" w:rsidRDefault="00E06217" w:rsidP="00E06217">
      <w:pPr>
        <w:pStyle w:val="ListParagraph"/>
      </w:pPr>
    </w:p>
    <w:p w14:paraId="439E654B" w14:textId="66BD517F" w:rsidR="00E06217" w:rsidRDefault="00E06217" w:rsidP="00E06217">
      <w:pPr>
        <w:pStyle w:val="PlainText"/>
        <w:ind w:left="1440"/>
      </w:pPr>
      <w:r>
        <w:t>$ mkdir /tmp/hadoop-jars</w:t>
      </w:r>
    </w:p>
    <w:p w14:paraId="2EA0B7F0" w14:textId="0FE39B64" w:rsidR="00E06217" w:rsidRDefault="00E06217" w:rsidP="00E06217">
      <w:pPr>
        <w:pStyle w:val="PlainText"/>
        <w:ind w:left="1440"/>
      </w:pPr>
      <w:r>
        <w:t>$ cd /tmp/hadoop-jars</w:t>
      </w:r>
    </w:p>
    <w:p w14:paraId="07EC50C7" w14:textId="32CA3565" w:rsidR="00E06217" w:rsidRDefault="00E06217" w:rsidP="00E06217">
      <w:pPr>
        <w:pStyle w:val="PlainText"/>
        <w:ind w:left="1440"/>
      </w:pPr>
      <w:r>
        <w:t xml:space="preserve">$ </w:t>
      </w:r>
      <w:r w:rsidRPr="00E06217">
        <w:t>jar -xvf /usr/lib/hadoop/hadoop-common.jar</w:t>
      </w:r>
    </w:p>
    <w:p w14:paraId="126F34FE" w14:textId="77F8F492" w:rsidR="00E06217" w:rsidRDefault="00E06217" w:rsidP="00E06217">
      <w:pPr>
        <w:pStyle w:val="PlainText"/>
        <w:ind w:left="1440"/>
      </w:pPr>
      <w:r>
        <w:t>$ less core-default.xml</w:t>
      </w:r>
    </w:p>
    <w:p w14:paraId="56D749CC" w14:textId="77777777" w:rsidR="00E06217" w:rsidRDefault="00E06217" w:rsidP="00E06217">
      <w:pPr>
        <w:pStyle w:val="PlainText"/>
        <w:ind w:left="1440"/>
      </w:pPr>
      <w:r>
        <w:t>&lt;property&gt;</w:t>
      </w:r>
    </w:p>
    <w:p w14:paraId="1C370A0D" w14:textId="77777777" w:rsidR="00E06217" w:rsidRDefault="00E06217" w:rsidP="00E06217">
      <w:pPr>
        <w:pStyle w:val="PlainText"/>
        <w:ind w:left="1440"/>
      </w:pPr>
      <w:r>
        <w:t xml:space="preserve">  &lt;name&gt;hadoop.common.configuration.version&lt;/name&gt;</w:t>
      </w:r>
    </w:p>
    <w:p w14:paraId="068960A1" w14:textId="77777777" w:rsidR="00E06217" w:rsidRDefault="00E06217" w:rsidP="00E06217">
      <w:pPr>
        <w:pStyle w:val="PlainText"/>
        <w:ind w:left="1440"/>
      </w:pPr>
      <w:r>
        <w:t xml:space="preserve">  &lt;value&gt;0.23.0&lt;/value&gt;</w:t>
      </w:r>
    </w:p>
    <w:p w14:paraId="5F4CB40A" w14:textId="77777777" w:rsidR="00E06217" w:rsidRDefault="00E06217" w:rsidP="00E06217">
      <w:pPr>
        <w:pStyle w:val="PlainText"/>
        <w:ind w:left="1440"/>
      </w:pPr>
      <w:r>
        <w:t xml:space="preserve">  &lt;description&gt;version of this configuration file&lt;/description&gt;</w:t>
      </w:r>
    </w:p>
    <w:p w14:paraId="1CA3BC47" w14:textId="77777777" w:rsidR="00E06217" w:rsidRDefault="00E06217" w:rsidP="00E06217">
      <w:pPr>
        <w:pStyle w:val="PlainText"/>
        <w:ind w:left="1440"/>
      </w:pPr>
      <w:r>
        <w:t>&lt;/property&gt;</w:t>
      </w:r>
    </w:p>
    <w:p w14:paraId="507A9EB3" w14:textId="77777777" w:rsidR="00E06217" w:rsidRDefault="00E06217" w:rsidP="00E06217">
      <w:pPr>
        <w:pStyle w:val="PlainText"/>
        <w:ind w:left="1440"/>
      </w:pPr>
    </w:p>
    <w:p w14:paraId="0B2707A1" w14:textId="77777777" w:rsidR="00E06217" w:rsidRDefault="00E06217" w:rsidP="00E06217">
      <w:pPr>
        <w:pStyle w:val="PlainText"/>
        <w:ind w:left="1440"/>
      </w:pPr>
      <w:r>
        <w:t>&lt;property&gt;</w:t>
      </w:r>
    </w:p>
    <w:p w14:paraId="735C73B7" w14:textId="77777777" w:rsidR="00E06217" w:rsidRDefault="00E06217" w:rsidP="00E06217">
      <w:pPr>
        <w:pStyle w:val="PlainText"/>
        <w:ind w:left="1440"/>
      </w:pPr>
      <w:r>
        <w:t xml:space="preserve">  &lt;name&gt;hadoop.tmp.dir&lt;/name&gt;</w:t>
      </w:r>
    </w:p>
    <w:p w14:paraId="3CD03794" w14:textId="77777777" w:rsidR="00E06217" w:rsidRDefault="00E06217" w:rsidP="00E06217">
      <w:pPr>
        <w:pStyle w:val="PlainText"/>
        <w:ind w:left="1440"/>
      </w:pPr>
      <w:r>
        <w:t xml:space="preserve">  &lt;value&gt;/tmp/hadoop-${user.name}&lt;/value&gt;</w:t>
      </w:r>
    </w:p>
    <w:p w14:paraId="1AF10B99" w14:textId="77777777" w:rsidR="00E06217" w:rsidRDefault="00E06217" w:rsidP="00E06217">
      <w:pPr>
        <w:pStyle w:val="PlainText"/>
        <w:ind w:left="1440"/>
      </w:pPr>
      <w:r>
        <w:t xml:space="preserve">  &lt;description&gt;A base for other temporary directories.&lt;/description&gt;</w:t>
      </w:r>
    </w:p>
    <w:p w14:paraId="2C56B676" w14:textId="77777777" w:rsidR="00E06217" w:rsidRDefault="00E06217" w:rsidP="00E06217">
      <w:pPr>
        <w:pStyle w:val="PlainText"/>
        <w:ind w:left="1440"/>
      </w:pPr>
      <w:r>
        <w:t>&lt;/property&gt;</w:t>
      </w:r>
    </w:p>
    <w:p w14:paraId="28569BCE" w14:textId="4A61EC62" w:rsidR="00CE4CAA" w:rsidRDefault="00CE4CAA" w:rsidP="00E06217">
      <w:pPr>
        <w:pStyle w:val="PlainText"/>
        <w:ind w:left="1440"/>
      </w:pPr>
      <w:r>
        <w:t>...</w:t>
      </w:r>
    </w:p>
    <w:p w14:paraId="15A2AA75" w14:textId="77777777" w:rsidR="00E06217" w:rsidRDefault="00E06217" w:rsidP="00E06217">
      <w:pPr>
        <w:pStyle w:val="ListParagraph"/>
      </w:pPr>
    </w:p>
    <w:p w14:paraId="6828956A" w14:textId="5B68C085" w:rsidR="00E06217" w:rsidRDefault="00E06217" w:rsidP="000F50F9">
      <w:pPr>
        <w:ind w:left="1440"/>
      </w:pPr>
      <w:r>
        <w:t xml:space="preserve">You will see many more properties, all of which are well documented within the file. Some properties in the common file will be same as the editable configuration file you had seen earlier under </w:t>
      </w:r>
      <w:r w:rsidRPr="00E06217">
        <w:rPr>
          <w:rStyle w:val="PlainTextChar"/>
        </w:rPr>
        <w:t>/etc/hadoop/conf</w:t>
      </w:r>
      <w:r>
        <w:t>.</w:t>
      </w:r>
    </w:p>
    <w:p w14:paraId="2FBB4BEB" w14:textId="77777777" w:rsidR="00E06217" w:rsidRDefault="00E06217" w:rsidP="000F50F9">
      <w:pPr>
        <w:ind w:left="1440"/>
      </w:pPr>
    </w:p>
    <w:p w14:paraId="3F5C47E5" w14:textId="651BCCF0" w:rsidR="00E06217" w:rsidRDefault="00CE4CAA" w:rsidP="000F50F9">
      <w:pPr>
        <w:ind w:left="1440"/>
      </w:pPr>
      <w:r>
        <w:t>Exit out of less by pressing ‘</w:t>
      </w:r>
      <w:r w:rsidRPr="00CE4CAA">
        <w:rPr>
          <w:rStyle w:val="PlainTextChar"/>
        </w:rPr>
        <w:t>q</w:t>
      </w:r>
      <w:r>
        <w:t>’. Then, c</w:t>
      </w:r>
      <w:r w:rsidR="000F50F9">
        <w:t>lean up the temporary directory.</w:t>
      </w:r>
    </w:p>
    <w:p w14:paraId="48266B47" w14:textId="77777777" w:rsidR="000F50F9" w:rsidRDefault="000F50F9" w:rsidP="000F50F9">
      <w:pPr>
        <w:ind w:left="1440"/>
      </w:pPr>
    </w:p>
    <w:p w14:paraId="346FDB4E" w14:textId="3AD99498" w:rsidR="000F50F9" w:rsidRDefault="000F50F9" w:rsidP="000F50F9">
      <w:pPr>
        <w:pStyle w:val="PlainText"/>
        <w:ind w:left="1440"/>
      </w:pPr>
      <w:r>
        <w:t>$ rm -rf /tmp/hadoop-jars</w:t>
      </w:r>
    </w:p>
    <w:p w14:paraId="1C71F8F6" w14:textId="0255E647" w:rsidR="00E06217" w:rsidRDefault="00E06217" w:rsidP="000F50F9">
      <w:pPr>
        <w:pStyle w:val="PlainText"/>
        <w:ind w:left="1440"/>
      </w:pPr>
    </w:p>
    <w:p w14:paraId="2193AECE" w14:textId="1F2089C6" w:rsidR="000F50F9" w:rsidRDefault="000F50F9" w:rsidP="000F50F9">
      <w:pPr>
        <w:pStyle w:val="Heading2"/>
      </w:pPr>
      <w:r>
        <w:t>Task 3: Check Hadoop primary daemons and Environment variables</w:t>
      </w:r>
    </w:p>
    <w:p w14:paraId="7792FAF0" w14:textId="77777777" w:rsidR="000F50F9" w:rsidRDefault="000F50F9" w:rsidP="000F50F9">
      <w:pPr>
        <w:pStyle w:val="Heading3"/>
      </w:pPr>
      <w:r>
        <w:t>Activity Procedure and Verification</w:t>
      </w:r>
    </w:p>
    <w:p w14:paraId="5CB1B562" w14:textId="77777777" w:rsidR="000F50F9" w:rsidRDefault="000F50F9" w:rsidP="000F50F9"/>
    <w:p w14:paraId="28885588" w14:textId="72A72BCB" w:rsidR="000F50F9" w:rsidRDefault="000F50F9" w:rsidP="000F50F9">
      <w:pPr>
        <w:pStyle w:val="ListParagraph"/>
      </w:pPr>
      <w:r w:rsidRPr="00743644">
        <w:rPr>
          <w:b/>
        </w:rPr>
        <w:t>Step 1:</w:t>
      </w:r>
      <w:r>
        <w:t xml:space="preserve"> To view a list of Hadoop processes running on your machine, create the following alias.</w:t>
      </w:r>
    </w:p>
    <w:p w14:paraId="3632C3C0" w14:textId="77777777" w:rsidR="00FA4207" w:rsidRDefault="00FA4207" w:rsidP="000F50F9">
      <w:pPr>
        <w:pStyle w:val="ListParagraph"/>
      </w:pPr>
    </w:p>
    <w:p w14:paraId="548C64D5" w14:textId="7E60447D" w:rsidR="00FA4207" w:rsidRDefault="00FA4207" w:rsidP="00FA4207">
      <w:pPr>
        <w:pStyle w:val="PlainText"/>
        <w:ind w:left="1440"/>
      </w:pPr>
      <w:r>
        <w:t xml:space="preserve">$ </w:t>
      </w:r>
      <w:r w:rsidRPr="00FA4207">
        <w:t>alias hps="ps -ef | grep \"Dproc\" | awk '{print \$1 \"\t\" \$2 \"\t\" \$9}'"</w:t>
      </w:r>
    </w:p>
    <w:p w14:paraId="7F1E31FB" w14:textId="5FEAA7E1" w:rsidR="00FA4207" w:rsidRDefault="00FA4207" w:rsidP="00FA4207">
      <w:pPr>
        <w:pStyle w:val="ListParagraph"/>
        <w:ind w:left="2160"/>
      </w:pPr>
      <w:r>
        <w:t>Then run the alias to see a list of Hadoop daemons running on your machine.</w:t>
      </w:r>
    </w:p>
    <w:p w14:paraId="5109C725" w14:textId="77777777" w:rsidR="00FA4207" w:rsidRDefault="00FA4207" w:rsidP="00FA4207">
      <w:pPr>
        <w:pStyle w:val="ListParagraph"/>
        <w:ind w:left="2160"/>
      </w:pPr>
    </w:p>
    <w:p w14:paraId="4E307E86" w14:textId="0C282821" w:rsidR="00FA4207" w:rsidRDefault="00FA4207" w:rsidP="00FA4207">
      <w:pPr>
        <w:pStyle w:val="PlainText"/>
        <w:ind w:left="1440"/>
      </w:pPr>
      <w:r>
        <w:t>$ hps</w:t>
      </w:r>
    </w:p>
    <w:p w14:paraId="17962C2B" w14:textId="77777777" w:rsidR="00FA4207" w:rsidRDefault="00FA4207" w:rsidP="00FA4207">
      <w:pPr>
        <w:pStyle w:val="PlainText"/>
        <w:ind w:left="1440"/>
      </w:pPr>
      <w:r>
        <w:t>shrek</w:t>
      </w:r>
      <w:r>
        <w:tab/>
        <w:t>2525</w:t>
      </w:r>
      <w:r>
        <w:tab/>
        <w:t>Dproc</w:t>
      </w:r>
    </w:p>
    <w:p w14:paraId="77292E48" w14:textId="77777777" w:rsidR="00FA4207" w:rsidRDefault="00FA4207" w:rsidP="00FA4207">
      <w:pPr>
        <w:pStyle w:val="PlainText"/>
        <w:ind w:left="1440"/>
      </w:pPr>
      <w:r>
        <w:t>mapred</w:t>
      </w:r>
      <w:r>
        <w:tab/>
        <w:t>2621</w:t>
      </w:r>
      <w:r>
        <w:tab/>
        <w:t>-Dproc_jobtracker</w:t>
      </w:r>
    </w:p>
    <w:p w14:paraId="01E176FF" w14:textId="77777777" w:rsidR="00FA4207" w:rsidRDefault="00FA4207" w:rsidP="00FA4207">
      <w:pPr>
        <w:pStyle w:val="PlainText"/>
        <w:ind w:left="1440"/>
      </w:pPr>
      <w:r>
        <w:t>mapred</w:t>
      </w:r>
      <w:r>
        <w:tab/>
        <w:t>2722</w:t>
      </w:r>
      <w:r>
        <w:tab/>
        <w:t>-Dproc_tasktracker</w:t>
      </w:r>
    </w:p>
    <w:p w14:paraId="419ECB69" w14:textId="77777777" w:rsidR="00FA4207" w:rsidRDefault="00FA4207" w:rsidP="00FA4207">
      <w:pPr>
        <w:pStyle w:val="PlainText"/>
        <w:ind w:left="1440"/>
      </w:pPr>
      <w:r>
        <w:t>hdfs</w:t>
      </w:r>
      <w:r>
        <w:tab/>
        <w:t>2808</w:t>
      </w:r>
      <w:r>
        <w:tab/>
        <w:t>-Dproc_datanode</w:t>
      </w:r>
    </w:p>
    <w:p w14:paraId="03EE4C86" w14:textId="77777777" w:rsidR="00FA4207" w:rsidRDefault="00FA4207" w:rsidP="00FA4207">
      <w:pPr>
        <w:pStyle w:val="PlainText"/>
        <w:ind w:left="1440"/>
      </w:pPr>
      <w:r>
        <w:t>hdfs</w:t>
      </w:r>
      <w:r>
        <w:tab/>
        <w:t>2902</w:t>
      </w:r>
      <w:r>
        <w:tab/>
        <w:t>-Dproc_namenode</w:t>
      </w:r>
    </w:p>
    <w:p w14:paraId="67FA5ED5" w14:textId="77777777" w:rsidR="00FA4207" w:rsidRDefault="00FA4207" w:rsidP="00FA4207">
      <w:pPr>
        <w:pStyle w:val="PlainText"/>
        <w:ind w:left="1440"/>
      </w:pPr>
      <w:r>
        <w:t>hdfs</w:t>
      </w:r>
      <w:r>
        <w:tab/>
        <w:t>3038</w:t>
      </w:r>
      <w:r>
        <w:tab/>
        <w:t>-Dproc_secondarynamenode</w:t>
      </w:r>
    </w:p>
    <w:p w14:paraId="3572B21F" w14:textId="77777777" w:rsidR="00FA4207" w:rsidRDefault="00FA4207" w:rsidP="000F50F9">
      <w:pPr>
        <w:pStyle w:val="ListParagraph"/>
      </w:pPr>
    </w:p>
    <w:p w14:paraId="071C44E5" w14:textId="132BDEAF" w:rsidR="00CE4CAA" w:rsidRDefault="00CE4CAA" w:rsidP="00CE4CAA">
      <w:pPr>
        <w:pStyle w:val="ListParagraph"/>
      </w:pPr>
      <w:r>
        <w:rPr>
          <w:b/>
        </w:rPr>
        <w:t>Step 2</w:t>
      </w:r>
      <w:r w:rsidRPr="00743644">
        <w:rPr>
          <w:b/>
        </w:rPr>
        <w:t>:</w:t>
      </w:r>
      <w:r>
        <w:t xml:space="preserve"> Find out where the Hadoop binaries are located.</w:t>
      </w:r>
    </w:p>
    <w:p w14:paraId="150AA5A3" w14:textId="77777777" w:rsidR="00CE4CAA" w:rsidRDefault="00CE4CAA" w:rsidP="00CE4CAA">
      <w:pPr>
        <w:pStyle w:val="ListParagraph"/>
      </w:pPr>
    </w:p>
    <w:p w14:paraId="54810B52" w14:textId="03E8F525" w:rsidR="00CE4CAA" w:rsidRDefault="00CE4CAA" w:rsidP="00CE4CAA">
      <w:pPr>
        <w:pStyle w:val="PlainText"/>
        <w:ind w:left="1440"/>
      </w:pPr>
      <w:r>
        <w:t>$ which hadoop</w:t>
      </w:r>
    </w:p>
    <w:p w14:paraId="759C2FF6" w14:textId="140AD949" w:rsidR="00CE4CAA" w:rsidRDefault="00CE4CAA" w:rsidP="00CE4CAA">
      <w:pPr>
        <w:pStyle w:val="PlainText"/>
        <w:ind w:left="1440"/>
      </w:pPr>
      <w:r w:rsidRPr="00CE4CAA">
        <w:t>/usr/bin/hadoop</w:t>
      </w:r>
    </w:p>
    <w:p w14:paraId="7F3E77DE" w14:textId="77777777" w:rsidR="00CE4CAA" w:rsidRDefault="00CE4CAA" w:rsidP="00CE4CAA">
      <w:pPr>
        <w:pStyle w:val="ListParagraph"/>
      </w:pPr>
    </w:p>
    <w:p w14:paraId="1A898240" w14:textId="77777777" w:rsidR="00CE4CAA" w:rsidRDefault="00CE4CAA" w:rsidP="00CE4CAA">
      <w:pPr>
        <w:pStyle w:val="ListParagraph"/>
      </w:pPr>
    </w:p>
    <w:p w14:paraId="34EC48F2" w14:textId="11A6BAF5" w:rsidR="00E76FE6" w:rsidRDefault="00E76FE6" w:rsidP="00E76FE6">
      <w:pPr>
        <w:pStyle w:val="Heading2"/>
      </w:pPr>
      <w:r>
        <w:t>Task 4: Checking Hadoop web-based GUI</w:t>
      </w:r>
    </w:p>
    <w:p w14:paraId="67B732B8" w14:textId="77777777" w:rsidR="00E76FE6" w:rsidRDefault="00E76FE6" w:rsidP="00E76FE6">
      <w:pPr>
        <w:pStyle w:val="Heading3"/>
      </w:pPr>
      <w:r>
        <w:t>Activity Procedure and Verification</w:t>
      </w:r>
    </w:p>
    <w:p w14:paraId="7A21AFA1" w14:textId="77777777" w:rsidR="00E76FE6" w:rsidRDefault="00E76FE6" w:rsidP="00E76FE6"/>
    <w:p w14:paraId="41AF5A0B" w14:textId="0ABD881D" w:rsidR="00FA4207" w:rsidRDefault="00E76FE6" w:rsidP="00E76FE6">
      <w:pPr>
        <w:pStyle w:val="ListParagraph"/>
      </w:pPr>
      <w:r w:rsidRPr="00743644">
        <w:rPr>
          <w:b/>
        </w:rPr>
        <w:t>Step 1:</w:t>
      </w:r>
      <w:r>
        <w:t xml:space="preserve"> Open the following URLs in your browser.</w:t>
      </w:r>
    </w:p>
    <w:p w14:paraId="241B87B8" w14:textId="77777777" w:rsidR="00E76FE6" w:rsidRDefault="00E76FE6" w:rsidP="00E76FE6">
      <w:pPr>
        <w:pStyle w:val="ListParagraph"/>
      </w:pPr>
    </w:p>
    <w:p w14:paraId="4F3266C0" w14:textId="2DF6FFD3" w:rsidR="00E76FE6" w:rsidRDefault="0077254D" w:rsidP="00E76FE6">
      <w:pPr>
        <w:pStyle w:val="ListParagraph"/>
        <w:numPr>
          <w:ilvl w:val="0"/>
          <w:numId w:val="15"/>
        </w:numPr>
      </w:pPr>
      <w:hyperlink r:id="rId8" w:history="1">
        <w:r w:rsidR="00E76FE6" w:rsidRPr="00213685">
          <w:rPr>
            <w:rStyle w:val="Hyperlink"/>
          </w:rPr>
          <w:t>http://localhost:50070</w:t>
        </w:r>
      </w:hyperlink>
      <w:r w:rsidR="00E76FE6">
        <w:t xml:space="preserve">  - for Namenode GUI</w:t>
      </w:r>
    </w:p>
    <w:p w14:paraId="0B150D64" w14:textId="211B6359" w:rsidR="00FA4207" w:rsidRDefault="0077254D" w:rsidP="00E76FE6">
      <w:pPr>
        <w:pStyle w:val="ListParagraph"/>
        <w:numPr>
          <w:ilvl w:val="0"/>
          <w:numId w:val="15"/>
        </w:numPr>
      </w:pPr>
      <w:hyperlink r:id="rId9" w:history="1">
        <w:r w:rsidR="00E76FE6" w:rsidRPr="00213685">
          <w:rPr>
            <w:rStyle w:val="Hyperlink"/>
          </w:rPr>
          <w:t>http://localhost:50030</w:t>
        </w:r>
      </w:hyperlink>
      <w:r w:rsidR="00E76FE6">
        <w:t xml:space="preserve">  - for JobTracker GUI</w:t>
      </w:r>
    </w:p>
    <w:p w14:paraId="11460F96" w14:textId="77777777" w:rsidR="000F50F9" w:rsidRDefault="000F50F9" w:rsidP="000F50F9">
      <w:pPr>
        <w:pStyle w:val="ListParagraph"/>
      </w:pPr>
    </w:p>
    <w:p w14:paraId="32BF0B73" w14:textId="776ADE05" w:rsidR="00E76FE6" w:rsidRDefault="00E76FE6" w:rsidP="000C7449">
      <w:pPr>
        <w:ind w:left="1080"/>
      </w:pPr>
      <w:r>
        <w:t xml:space="preserve">Click the links on these pages to explore what </w:t>
      </w:r>
      <w:r w:rsidR="000C7449">
        <w:t>the GUI has to offer. We will get into these pages in more detail later.</w:t>
      </w:r>
    </w:p>
    <w:p w14:paraId="0DE17E3D" w14:textId="1AABD13B" w:rsidR="00E76FE6" w:rsidRDefault="000C7449" w:rsidP="00E76FE6">
      <w:pPr>
        <w:pStyle w:val="Heading2"/>
      </w:pPr>
      <w:r>
        <w:t>Task 5</w:t>
      </w:r>
      <w:r w:rsidR="00E76FE6">
        <w:t xml:space="preserve">: </w:t>
      </w:r>
      <w:r>
        <w:t>Starting and stopping Hadoop</w:t>
      </w:r>
    </w:p>
    <w:p w14:paraId="1EB4AC19" w14:textId="77777777" w:rsidR="00E76FE6" w:rsidRDefault="00E76FE6" w:rsidP="00E76FE6">
      <w:pPr>
        <w:pStyle w:val="Heading3"/>
      </w:pPr>
      <w:r>
        <w:t>Activity Procedure and Verification</w:t>
      </w:r>
    </w:p>
    <w:p w14:paraId="5CAE8F46" w14:textId="77777777" w:rsidR="00E06217" w:rsidRDefault="00E06217" w:rsidP="00E06217">
      <w:pPr>
        <w:pStyle w:val="ListParagraph"/>
      </w:pPr>
    </w:p>
    <w:p w14:paraId="64704250" w14:textId="27970D6E" w:rsidR="000C7449" w:rsidRDefault="000C7449" w:rsidP="000C7449">
      <w:pPr>
        <w:pStyle w:val="ListParagraph"/>
      </w:pPr>
      <w:r w:rsidRPr="00743644">
        <w:rPr>
          <w:b/>
        </w:rPr>
        <w:t>Step 1:</w:t>
      </w:r>
      <w:r w:rsidR="00B37EF4">
        <w:t xml:space="preserve"> Hadoop may be started/stopped </w:t>
      </w:r>
      <w:r>
        <w:t>through a script or manually by choosing each process individually. All of these commands work only as super-user.</w:t>
      </w:r>
      <w:r w:rsidR="00B37EF4">
        <w:t xml:space="preserve"> We will first stop all Hadoop individual processes and then start them again.</w:t>
      </w:r>
    </w:p>
    <w:p w14:paraId="1A8919AE" w14:textId="77777777" w:rsidR="000C7449" w:rsidRDefault="000C7449" w:rsidP="000C7449">
      <w:pPr>
        <w:pStyle w:val="ListParagraph"/>
      </w:pPr>
    </w:p>
    <w:p w14:paraId="71BA1291" w14:textId="35548E4C" w:rsidR="000C7449" w:rsidRDefault="000C7449" w:rsidP="000C7449">
      <w:pPr>
        <w:pStyle w:val="PlainText"/>
        <w:ind w:left="1440"/>
      </w:pPr>
      <w:r>
        <w:t>$ su -</w:t>
      </w:r>
    </w:p>
    <w:p w14:paraId="0A673B24" w14:textId="77777777" w:rsidR="000C7449" w:rsidRDefault="000C7449" w:rsidP="000C7449">
      <w:pPr>
        <w:pStyle w:val="ListParagraph"/>
      </w:pPr>
    </w:p>
    <w:p w14:paraId="07E3D89F" w14:textId="4AFA0B86" w:rsidR="000C7449" w:rsidRDefault="000C7449" w:rsidP="000C7449">
      <w:pPr>
        <w:pStyle w:val="ListParagraph"/>
        <w:ind w:left="2160"/>
      </w:pPr>
      <w:r>
        <w:t>Ask instructor for the password.</w:t>
      </w:r>
    </w:p>
    <w:p w14:paraId="3ED3F524" w14:textId="77777777" w:rsidR="000C7449" w:rsidRDefault="000C7449" w:rsidP="00E06217">
      <w:pPr>
        <w:pStyle w:val="ListParagraph"/>
      </w:pPr>
    </w:p>
    <w:p w14:paraId="44BB6B1A" w14:textId="77777777" w:rsidR="00B37EF4" w:rsidRDefault="00B37EF4" w:rsidP="00B37EF4">
      <w:pPr>
        <w:pStyle w:val="PlainText"/>
        <w:ind w:left="1440"/>
      </w:pPr>
      <w:r>
        <w:t>$ sudo service hadoop-httpfs stop</w:t>
      </w:r>
    </w:p>
    <w:p w14:paraId="65089870" w14:textId="77777777" w:rsidR="00B37EF4" w:rsidRDefault="00B37EF4" w:rsidP="00B37EF4">
      <w:pPr>
        <w:pStyle w:val="PlainText"/>
        <w:ind w:left="1440"/>
      </w:pPr>
      <w:r>
        <w:t>$ sudo service hadoop-mapreduce-historyserver stop</w:t>
      </w:r>
    </w:p>
    <w:p w14:paraId="15CCF248" w14:textId="77777777" w:rsidR="00B37EF4" w:rsidRDefault="00B37EF4" w:rsidP="00B37EF4">
      <w:pPr>
        <w:pStyle w:val="PlainText"/>
        <w:ind w:left="1440"/>
      </w:pPr>
      <w:r>
        <w:t>$ sudo service hadoop-0.20-mapreduce-tasktracker stop</w:t>
      </w:r>
    </w:p>
    <w:p w14:paraId="727775B7" w14:textId="77777777" w:rsidR="00B37EF4" w:rsidRDefault="00B37EF4" w:rsidP="00B37EF4">
      <w:pPr>
        <w:pStyle w:val="PlainText"/>
        <w:ind w:left="1440"/>
      </w:pPr>
      <w:r>
        <w:t>$ sudo service hadoop-0.20-mapreduce-jobtracker stop</w:t>
      </w:r>
    </w:p>
    <w:p w14:paraId="6BEBEB35" w14:textId="77777777" w:rsidR="00B37EF4" w:rsidRDefault="00B37EF4" w:rsidP="00B37EF4">
      <w:pPr>
        <w:pStyle w:val="PlainText"/>
        <w:ind w:left="1440"/>
      </w:pPr>
      <w:r>
        <w:t>$ sudo service hadoop-hdfs-secondarynamenode stop</w:t>
      </w:r>
    </w:p>
    <w:p w14:paraId="54AB48AA" w14:textId="77777777" w:rsidR="00B37EF4" w:rsidRDefault="00B37EF4" w:rsidP="00B37EF4">
      <w:pPr>
        <w:pStyle w:val="PlainText"/>
        <w:ind w:left="1440"/>
      </w:pPr>
      <w:r>
        <w:t>$ sudo service hadoop-hdfs-namenode stop</w:t>
      </w:r>
    </w:p>
    <w:p w14:paraId="335E3B4F" w14:textId="5B43A8CF" w:rsidR="000C7449" w:rsidRDefault="00B37EF4" w:rsidP="00B37EF4">
      <w:pPr>
        <w:pStyle w:val="PlainText"/>
        <w:ind w:left="1440"/>
      </w:pPr>
      <w:r>
        <w:t>$ sudo service hadoop-hdfs-datanode stop</w:t>
      </w:r>
    </w:p>
    <w:p w14:paraId="48F5425C" w14:textId="77777777" w:rsidR="00E06217" w:rsidRDefault="00E06217" w:rsidP="00E06217">
      <w:pPr>
        <w:pStyle w:val="ListParagraph"/>
      </w:pPr>
    </w:p>
    <w:p w14:paraId="74F8222E" w14:textId="78AAC2C7" w:rsidR="00E06217" w:rsidRDefault="000C7449" w:rsidP="000C7449">
      <w:pPr>
        <w:pStyle w:val="ListParagraph"/>
      </w:pPr>
      <w:r>
        <w:rPr>
          <w:b/>
        </w:rPr>
        <w:t>Step 2</w:t>
      </w:r>
      <w:r w:rsidRPr="00743644">
        <w:rPr>
          <w:b/>
        </w:rPr>
        <w:t>:</w:t>
      </w:r>
      <w:r w:rsidR="00B37EF4">
        <w:t xml:space="preserve"> Hadoop may be started</w:t>
      </w:r>
      <w:r>
        <w:t xml:space="preserve"> by providing similar commands.</w:t>
      </w:r>
    </w:p>
    <w:p w14:paraId="5E358333" w14:textId="77777777" w:rsidR="00B37EF4" w:rsidRDefault="00B37EF4" w:rsidP="00B37EF4"/>
    <w:p w14:paraId="45F72FF7" w14:textId="77777777" w:rsidR="00B37EF4" w:rsidRDefault="00B37EF4" w:rsidP="00B37EF4">
      <w:pPr>
        <w:pStyle w:val="PlainText"/>
        <w:ind w:left="1440"/>
      </w:pPr>
      <w:r>
        <w:t>$ sudo service hadoop-hdfs-datanode start</w:t>
      </w:r>
    </w:p>
    <w:p w14:paraId="36F7FAE9" w14:textId="77777777" w:rsidR="00B37EF4" w:rsidRDefault="00B37EF4" w:rsidP="00B37EF4">
      <w:pPr>
        <w:pStyle w:val="PlainText"/>
        <w:ind w:left="1440"/>
      </w:pPr>
      <w:r>
        <w:t>$ sudo service hadoop-hdfs-namenode start</w:t>
      </w:r>
    </w:p>
    <w:p w14:paraId="626190DD" w14:textId="77777777" w:rsidR="00B37EF4" w:rsidRDefault="00B37EF4" w:rsidP="00B37EF4">
      <w:pPr>
        <w:pStyle w:val="PlainText"/>
        <w:ind w:left="1440"/>
      </w:pPr>
      <w:r>
        <w:t>$ sudo service hadoop-hdfs-secondarynamenode start</w:t>
      </w:r>
    </w:p>
    <w:p w14:paraId="53FF4E6B" w14:textId="77777777" w:rsidR="00B37EF4" w:rsidRDefault="00B37EF4" w:rsidP="00B37EF4">
      <w:pPr>
        <w:pStyle w:val="PlainText"/>
        <w:ind w:left="1440"/>
      </w:pPr>
      <w:r>
        <w:t>$ sudo service hadoop-0.20-mapreduce-jobtracker start</w:t>
      </w:r>
    </w:p>
    <w:p w14:paraId="04703A70" w14:textId="77777777" w:rsidR="00B37EF4" w:rsidRDefault="00B37EF4" w:rsidP="00B37EF4">
      <w:pPr>
        <w:pStyle w:val="PlainText"/>
        <w:ind w:left="1440"/>
      </w:pPr>
      <w:r>
        <w:t>$ sudo service hadoop-0.20-mapreduce-tasktracker start</w:t>
      </w:r>
    </w:p>
    <w:p w14:paraId="607E8CD0" w14:textId="77777777" w:rsidR="00B37EF4" w:rsidRDefault="00B37EF4" w:rsidP="00B37EF4">
      <w:pPr>
        <w:pStyle w:val="PlainText"/>
        <w:ind w:left="1440"/>
      </w:pPr>
      <w:r>
        <w:t>$ sudo service hadoop-mapreduce-historyserver start</w:t>
      </w:r>
    </w:p>
    <w:p w14:paraId="71ECF541" w14:textId="77777777" w:rsidR="00B37EF4" w:rsidRDefault="00B37EF4" w:rsidP="00B37EF4">
      <w:pPr>
        <w:pStyle w:val="PlainText"/>
        <w:ind w:left="1440"/>
      </w:pPr>
      <w:r>
        <w:t>$ sudo service hadoop-httpfs start</w:t>
      </w:r>
    </w:p>
    <w:p w14:paraId="66BAAF49" w14:textId="22E371E4" w:rsidR="000C7449" w:rsidRPr="00E06217" w:rsidRDefault="000C7449" w:rsidP="00B37EF4"/>
    <w:p w14:paraId="6F3D65B6" w14:textId="2C9E6135" w:rsidR="005A55DF" w:rsidRPr="005A55DF" w:rsidRDefault="000C7449" w:rsidP="000C7449">
      <w:pPr>
        <w:ind w:left="1440"/>
      </w:pPr>
      <w:r>
        <w:t xml:space="preserve">Check that all Hadoop processes are </w:t>
      </w:r>
      <w:r w:rsidR="00B37EF4">
        <w:t>up</w:t>
      </w:r>
      <w:r>
        <w:t>.</w:t>
      </w:r>
    </w:p>
    <w:p w14:paraId="2928998F" w14:textId="77777777" w:rsidR="005A55DF" w:rsidRDefault="005A55DF" w:rsidP="005A55DF"/>
    <w:p w14:paraId="0D45FC38" w14:textId="77777777" w:rsidR="000C7449" w:rsidRDefault="000C7449" w:rsidP="000C7449">
      <w:pPr>
        <w:pStyle w:val="PlainText"/>
        <w:ind w:left="1440"/>
      </w:pPr>
      <w:r>
        <w:t xml:space="preserve">$ </w:t>
      </w:r>
      <w:r w:rsidRPr="00FA4207">
        <w:t>alias hps="ps -ef | grep \"Dproc\" | awk '{print \$1 \"\t\" \$2 \"\t\" \$9}'"</w:t>
      </w:r>
    </w:p>
    <w:p w14:paraId="50E9AD69" w14:textId="77777777" w:rsidR="000C7449" w:rsidRDefault="000C7449" w:rsidP="000C7449">
      <w:pPr>
        <w:pStyle w:val="ListParagraph"/>
        <w:ind w:left="2160"/>
      </w:pPr>
      <w:r>
        <w:t>Then run the alias to see a list of Hadoop daemons running on your machine.</w:t>
      </w:r>
    </w:p>
    <w:p w14:paraId="2FAE7069" w14:textId="77777777" w:rsidR="000C7449" w:rsidRDefault="000C7449" w:rsidP="000C7449">
      <w:pPr>
        <w:pStyle w:val="ListParagraph"/>
        <w:ind w:left="2160"/>
      </w:pPr>
    </w:p>
    <w:p w14:paraId="521B28C3" w14:textId="77777777" w:rsidR="000C7449" w:rsidRDefault="000C7449" w:rsidP="000C7449">
      <w:pPr>
        <w:pStyle w:val="PlainText"/>
        <w:ind w:left="1440"/>
      </w:pPr>
      <w:r>
        <w:t>$ hps</w:t>
      </w:r>
    </w:p>
    <w:p w14:paraId="6CD24F9D" w14:textId="77777777" w:rsidR="00B37EF4" w:rsidRDefault="00B37EF4" w:rsidP="00B37EF4">
      <w:pPr>
        <w:pStyle w:val="PlainText"/>
        <w:ind w:left="1440"/>
      </w:pPr>
      <w:r>
        <w:t>mapred</w:t>
      </w:r>
      <w:r>
        <w:tab/>
        <w:t>2621</w:t>
      </w:r>
      <w:r>
        <w:tab/>
        <w:t>-Dproc_jobtracker</w:t>
      </w:r>
    </w:p>
    <w:p w14:paraId="5B45384A" w14:textId="77777777" w:rsidR="00B37EF4" w:rsidRDefault="00B37EF4" w:rsidP="00B37EF4">
      <w:pPr>
        <w:pStyle w:val="PlainText"/>
        <w:ind w:left="1440"/>
      </w:pPr>
      <w:r>
        <w:t>mapred</w:t>
      </w:r>
      <w:r>
        <w:tab/>
        <w:t>2722</w:t>
      </w:r>
      <w:r>
        <w:tab/>
        <w:t>-Dproc_tasktracker</w:t>
      </w:r>
    </w:p>
    <w:p w14:paraId="098D4B46" w14:textId="77777777" w:rsidR="00B37EF4" w:rsidRDefault="00B37EF4" w:rsidP="00B37EF4">
      <w:pPr>
        <w:pStyle w:val="PlainText"/>
        <w:ind w:left="1440"/>
      </w:pPr>
      <w:r>
        <w:t>hdfs</w:t>
      </w:r>
      <w:r>
        <w:tab/>
        <w:t>2808</w:t>
      </w:r>
      <w:r>
        <w:tab/>
        <w:t>-Dproc_datanode</w:t>
      </w:r>
    </w:p>
    <w:p w14:paraId="0C8D6E7C" w14:textId="77777777" w:rsidR="00B37EF4" w:rsidRDefault="00B37EF4" w:rsidP="00B37EF4">
      <w:pPr>
        <w:pStyle w:val="PlainText"/>
        <w:ind w:left="1440"/>
      </w:pPr>
      <w:r>
        <w:t>hdfs</w:t>
      </w:r>
      <w:r>
        <w:tab/>
        <w:t>2902</w:t>
      </w:r>
      <w:r>
        <w:tab/>
        <w:t>-Dproc_namenode</w:t>
      </w:r>
    </w:p>
    <w:p w14:paraId="28D44B69" w14:textId="77777777" w:rsidR="00B37EF4" w:rsidRDefault="00B37EF4" w:rsidP="00B37EF4">
      <w:pPr>
        <w:pStyle w:val="PlainText"/>
        <w:ind w:left="1440"/>
      </w:pPr>
      <w:r>
        <w:t>hdfs</w:t>
      </w:r>
      <w:r>
        <w:tab/>
        <w:t>3038</w:t>
      </w:r>
      <w:r>
        <w:tab/>
        <w:t>-Dproc_secondarynamenode</w:t>
      </w:r>
    </w:p>
    <w:p w14:paraId="735DD61B" w14:textId="77777777" w:rsidR="00B37EF4" w:rsidRDefault="00B37EF4" w:rsidP="00B37EF4">
      <w:pPr>
        <w:pStyle w:val="PlainText"/>
        <w:ind w:left="1440"/>
      </w:pPr>
      <w:r>
        <w:t>root</w:t>
      </w:r>
      <w:r>
        <w:tab/>
        <w:t>3493</w:t>
      </w:r>
      <w:r>
        <w:tab/>
        <w:t>Dproc</w:t>
      </w:r>
    </w:p>
    <w:p w14:paraId="17BA95AA" w14:textId="77777777" w:rsidR="000C7449" w:rsidRDefault="000C7449" w:rsidP="000C7449">
      <w:pPr>
        <w:pStyle w:val="PlainText"/>
        <w:ind w:left="1440"/>
      </w:pPr>
    </w:p>
    <w:p w14:paraId="06F531D3" w14:textId="7296D782" w:rsidR="000C7449" w:rsidRDefault="00B37EF4" w:rsidP="000C7449">
      <w:pPr>
        <w:ind w:left="1440"/>
      </w:pPr>
      <w:r>
        <w:t>You should see the</w:t>
      </w:r>
      <w:r w:rsidR="000C7449">
        <w:t xml:space="preserve"> Hadoop processes</w:t>
      </w:r>
      <w:r>
        <w:t xml:space="preserve"> with different process numbers than before</w:t>
      </w:r>
      <w:r w:rsidR="000C7449">
        <w:t>.</w:t>
      </w:r>
    </w:p>
    <w:p w14:paraId="5BA1DD51" w14:textId="77777777" w:rsidR="000C7449" w:rsidRDefault="000C7449" w:rsidP="000C7449">
      <w:pPr>
        <w:ind w:left="1440"/>
      </w:pPr>
    </w:p>
    <w:p w14:paraId="7C615B34" w14:textId="62DC8F08" w:rsidR="0035075E" w:rsidRDefault="000C7449" w:rsidP="000C7449">
      <w:pPr>
        <w:pStyle w:val="ListParagraph"/>
      </w:pPr>
      <w:r>
        <w:rPr>
          <w:b/>
        </w:rPr>
        <w:t>Step 3</w:t>
      </w:r>
      <w:r w:rsidRPr="00743644">
        <w:rPr>
          <w:b/>
        </w:rPr>
        <w:t>:</w:t>
      </w:r>
      <w:r>
        <w:t xml:space="preserve"> Exit out of </w:t>
      </w:r>
      <w:r w:rsidRPr="00B37EF4">
        <w:rPr>
          <w:rStyle w:val="PlainTextChar"/>
        </w:rPr>
        <w:t>root</w:t>
      </w:r>
      <w:r>
        <w:t xml:space="preserve"> for your next lab.</w:t>
      </w:r>
    </w:p>
    <w:p w14:paraId="31B747BA" w14:textId="77777777" w:rsidR="000C7449" w:rsidRDefault="000C7449" w:rsidP="000C7449">
      <w:pPr>
        <w:pStyle w:val="ListParagraph"/>
      </w:pPr>
    </w:p>
    <w:p w14:paraId="518DB168" w14:textId="43DBD08D" w:rsidR="000C7449" w:rsidRPr="0035075E" w:rsidRDefault="000C7449" w:rsidP="000C7449">
      <w:pPr>
        <w:pStyle w:val="PlainText"/>
        <w:ind w:left="1440"/>
      </w:pPr>
      <w:r>
        <w:t>$ exit</w:t>
      </w:r>
    </w:p>
    <w:p w14:paraId="0954F844" w14:textId="79092680" w:rsidR="0035075E" w:rsidRDefault="0072075F" w:rsidP="0035075E">
      <w:pPr>
        <w:pStyle w:val="Heading1"/>
      </w:pPr>
      <w:r>
        <w:t xml:space="preserve">Lab 5: Run a </w:t>
      </w:r>
      <w:r w:rsidR="0035075E">
        <w:t>MapReduce job</w:t>
      </w:r>
    </w:p>
    <w:p w14:paraId="15DC23C5" w14:textId="77777777" w:rsidR="0035075E" w:rsidRDefault="0035075E" w:rsidP="0035075E">
      <w:pPr>
        <w:pStyle w:val="Heading2"/>
      </w:pPr>
      <w:r>
        <w:t>Description:</w:t>
      </w:r>
    </w:p>
    <w:p w14:paraId="3954EBD9" w14:textId="5EB0054F" w:rsidR="0035075E" w:rsidRDefault="0072075F" w:rsidP="0035075E">
      <w:pPr>
        <w:pStyle w:val="ListParagraph"/>
        <w:numPr>
          <w:ilvl w:val="0"/>
          <w:numId w:val="11"/>
        </w:numPr>
      </w:pPr>
      <w:r>
        <w:t xml:space="preserve">Build and run a </w:t>
      </w:r>
      <w:r w:rsidR="0035075E">
        <w:t>MapReduce job that is already written</w:t>
      </w:r>
    </w:p>
    <w:p w14:paraId="5557408A" w14:textId="247A58AB" w:rsidR="0035075E" w:rsidRDefault="0072075F" w:rsidP="0035075E">
      <w:pPr>
        <w:pStyle w:val="ListParagraph"/>
        <w:numPr>
          <w:ilvl w:val="0"/>
          <w:numId w:val="11"/>
        </w:numPr>
      </w:pPr>
      <w:r>
        <w:t>Inspect</w:t>
      </w:r>
      <w:r w:rsidR="0035075E">
        <w:t xml:space="preserve"> Hadoop built-in </w:t>
      </w:r>
      <w:r w:rsidR="0035075E" w:rsidRPr="0035075E">
        <w:rPr>
          <w:rStyle w:val="PlainTextChar"/>
        </w:rPr>
        <w:t>map()</w:t>
      </w:r>
      <w:r w:rsidR="0035075E">
        <w:t xml:space="preserve"> and </w:t>
      </w:r>
      <w:r w:rsidR="0035075E" w:rsidRPr="0035075E">
        <w:rPr>
          <w:rStyle w:val="PlainTextChar"/>
        </w:rPr>
        <w:t>reduce()</w:t>
      </w:r>
      <w:r w:rsidR="0035075E">
        <w:t xml:space="preserve"> code</w:t>
      </w:r>
    </w:p>
    <w:p w14:paraId="0F53D9A9" w14:textId="1F9F9B52" w:rsidR="0035075E" w:rsidRDefault="0035075E" w:rsidP="0035075E">
      <w:pPr>
        <w:pStyle w:val="ListParagraph"/>
        <w:numPr>
          <w:ilvl w:val="0"/>
          <w:numId w:val="11"/>
        </w:numPr>
      </w:pPr>
      <w:r>
        <w:t xml:space="preserve">Review code for </w:t>
      </w:r>
      <w:r w:rsidRPr="0035075E">
        <w:rPr>
          <w:rStyle w:val="PlainTextChar"/>
        </w:rPr>
        <w:t>Job</w:t>
      </w:r>
      <w:r>
        <w:t xml:space="preserve"> setup and </w:t>
      </w:r>
      <w:r w:rsidRPr="0035075E">
        <w:rPr>
          <w:rStyle w:val="PlainTextChar"/>
        </w:rPr>
        <w:t>Configuration</w:t>
      </w:r>
    </w:p>
    <w:p w14:paraId="71F00292" w14:textId="49164B11" w:rsidR="0035075E" w:rsidRDefault="0035075E" w:rsidP="0035075E">
      <w:pPr>
        <w:pStyle w:val="ListParagraph"/>
        <w:numPr>
          <w:ilvl w:val="0"/>
          <w:numId w:val="11"/>
        </w:numPr>
      </w:pPr>
      <w:r>
        <w:t>Run the job</w:t>
      </w:r>
    </w:p>
    <w:p w14:paraId="27F4A907" w14:textId="77777777" w:rsidR="0035075E" w:rsidRDefault="0035075E" w:rsidP="0035075E"/>
    <w:p w14:paraId="3A246F09" w14:textId="3EC03F93" w:rsidR="00241AD9" w:rsidRDefault="00241AD9" w:rsidP="00241AD9">
      <w:pPr>
        <w:pStyle w:val="Heading2"/>
      </w:pPr>
      <w:r>
        <w:t>Task 1: Loading data into HDFS</w:t>
      </w:r>
    </w:p>
    <w:p w14:paraId="22C48B5B" w14:textId="6D7758D8" w:rsidR="00241AD9" w:rsidRDefault="00241AD9" w:rsidP="00241AD9">
      <w:pPr>
        <w:pStyle w:val="Heading3"/>
      </w:pPr>
      <w:r>
        <w:t>Activity Procedure</w:t>
      </w:r>
    </w:p>
    <w:p w14:paraId="04AC2FCF" w14:textId="77777777" w:rsidR="00F4104C" w:rsidRDefault="00F4104C" w:rsidP="00F4104C"/>
    <w:p w14:paraId="40B8EE6D" w14:textId="0C167D15" w:rsidR="00F4104C" w:rsidRDefault="00F4104C" w:rsidP="00F4104C">
      <w:r>
        <w:t>Most text searching systems rely on inverted indices to look up set of documents that contains a given word or a term. In this lab, we are going to run a simple inverted index program that computes a list of terms in the documents, the set of documents that contains each term, and the term frequency in each of the documents. Retrieval of results from an inverted index can be as simple as returning the set of documents that contain the given terms, or involve much more complex operations such as returning the set of documents ordered based on a particular ranking.</w:t>
      </w:r>
    </w:p>
    <w:p w14:paraId="119F9BD9" w14:textId="77777777" w:rsidR="00F4104C" w:rsidRDefault="00F4104C" w:rsidP="00F4104C"/>
    <w:p w14:paraId="6922E8CA" w14:textId="65CC3B2A" w:rsidR="00241AD9" w:rsidRDefault="00241AD9" w:rsidP="00241AD9">
      <w:pPr>
        <w:pStyle w:val="ListParagraph"/>
      </w:pPr>
      <w:r w:rsidRPr="00743644">
        <w:rPr>
          <w:b/>
        </w:rPr>
        <w:t>Step 1:</w:t>
      </w:r>
      <w:r>
        <w:t xml:space="preserve"> Go to the location of the source code for the labs.</w:t>
      </w:r>
    </w:p>
    <w:p w14:paraId="7B497934" w14:textId="77777777" w:rsidR="00241AD9" w:rsidRDefault="00241AD9" w:rsidP="00241AD9">
      <w:pPr>
        <w:pStyle w:val="ListParagraph"/>
      </w:pPr>
    </w:p>
    <w:p w14:paraId="4CBBA857" w14:textId="0FBDBA98" w:rsidR="00241AD9" w:rsidRDefault="00241AD9" w:rsidP="00241AD9">
      <w:pPr>
        <w:pStyle w:val="PlainText"/>
        <w:ind w:firstLine="720"/>
      </w:pPr>
      <w:r>
        <w:t>$ cd ~/Developer/heffalump</w:t>
      </w:r>
    </w:p>
    <w:p w14:paraId="1B7F822C" w14:textId="77777777" w:rsidR="0072075F" w:rsidRDefault="0072075F" w:rsidP="00241AD9">
      <w:pPr>
        <w:pStyle w:val="PlainText"/>
        <w:ind w:firstLine="720"/>
      </w:pPr>
    </w:p>
    <w:p w14:paraId="01318AA4" w14:textId="10BB2315" w:rsidR="0072075F" w:rsidRDefault="0072075F" w:rsidP="0072075F">
      <w:pPr>
        <w:pStyle w:val="ListParagraph"/>
      </w:pPr>
      <w:r>
        <w:rPr>
          <w:b/>
        </w:rPr>
        <w:t>Step 2</w:t>
      </w:r>
      <w:r w:rsidRPr="00743644">
        <w:rPr>
          <w:b/>
        </w:rPr>
        <w:t>:</w:t>
      </w:r>
      <w:r>
        <w:t xml:space="preserve"> Inspect the code</w:t>
      </w:r>
      <w:r w:rsidR="00710AF2">
        <w:t xml:space="preserve"> at the appropriate lab directory. Since this is lab5, you need to look at files under</w:t>
      </w:r>
    </w:p>
    <w:p w14:paraId="64A05472" w14:textId="77777777" w:rsidR="0072075F" w:rsidRDefault="0072075F" w:rsidP="0072075F">
      <w:pPr>
        <w:pStyle w:val="ListParagraph"/>
      </w:pPr>
    </w:p>
    <w:p w14:paraId="7C95A0A6" w14:textId="7CAC17EE" w:rsidR="00710AF2" w:rsidRDefault="00710AF2" w:rsidP="0072075F">
      <w:pPr>
        <w:pStyle w:val="PlainText"/>
        <w:ind w:firstLine="720"/>
      </w:pPr>
      <w:r>
        <w:t xml:space="preserve">$ cd </w:t>
      </w:r>
      <w:r w:rsidRPr="00710AF2">
        <w:t>src/main/java/com/hadooptraining/lab5</w:t>
      </w:r>
    </w:p>
    <w:p w14:paraId="15E2C32A" w14:textId="66A6A10A" w:rsidR="00710AF2" w:rsidRDefault="00710AF2" w:rsidP="0002408F">
      <w:pPr>
        <w:pStyle w:val="PlainText"/>
        <w:ind w:firstLine="720"/>
      </w:pPr>
      <w:r>
        <w:t xml:space="preserve">$ vi </w:t>
      </w:r>
      <w:r w:rsidRPr="00710AF2">
        <w:t>TextOutInvertedIndexer.java</w:t>
      </w:r>
    </w:p>
    <w:p w14:paraId="3B702D2D" w14:textId="77777777" w:rsidR="0002408F" w:rsidRDefault="0002408F" w:rsidP="0002408F">
      <w:pPr>
        <w:ind w:left="1440"/>
      </w:pPr>
    </w:p>
    <w:p w14:paraId="0AA369F4" w14:textId="1B4CA6C5" w:rsidR="00241AD9" w:rsidRDefault="00710AF2" w:rsidP="0002408F">
      <w:pPr>
        <w:ind w:left="1440"/>
      </w:pPr>
      <w:r>
        <w:t xml:space="preserve">Notice that the class has three sub-classes, IndexingMapper, IndexingReducer and IndexingCombiner. These are the mapper, reducer and combiner classes. We will </w:t>
      </w:r>
      <w:r w:rsidR="0002408F">
        <w:t>talk more about the role of these classes as we go along. This class also has a main function at the end where we set up a configuration object and a job, then assign the mapper, reducer and combiner, and finally call the job execution method. This is part of a boiler-plate code that you will reuse for almost all following labs. Note down the pattern of calls very carefully.</w:t>
      </w:r>
    </w:p>
    <w:p w14:paraId="67C9BEB9" w14:textId="77777777" w:rsidR="0002408F" w:rsidRDefault="0002408F" w:rsidP="0002408F"/>
    <w:p w14:paraId="4C757630" w14:textId="0D70B77F" w:rsidR="0002408F" w:rsidRDefault="0002408F" w:rsidP="0002408F">
      <w:pPr>
        <w:pStyle w:val="ListParagraph"/>
      </w:pPr>
      <w:r>
        <w:rPr>
          <w:b/>
        </w:rPr>
        <w:t>Step 3</w:t>
      </w:r>
      <w:r w:rsidRPr="00743644">
        <w:rPr>
          <w:b/>
        </w:rPr>
        <w:t>:</w:t>
      </w:r>
      <w:r>
        <w:t xml:space="preserve"> The input</w:t>
      </w:r>
      <w:r w:rsidR="004C391A">
        <w:t>s</w:t>
      </w:r>
      <w:r>
        <w:t xml:space="preserve"> to this program are a set of files with some text in it. This program will analyze that text and report how many times the words appeared in each file. You thus need to copy some text files to the HDFS input folder after cleaning it up.</w:t>
      </w:r>
      <w:r w:rsidR="004C391A">
        <w:t xml:space="preserve"> After copying, list the files to see how many files are being analyzed.</w:t>
      </w:r>
    </w:p>
    <w:p w14:paraId="75C0D3E6" w14:textId="77777777" w:rsidR="004C391A" w:rsidRDefault="004C391A" w:rsidP="0002408F">
      <w:pPr>
        <w:pStyle w:val="ListParagraph"/>
      </w:pPr>
    </w:p>
    <w:p w14:paraId="2ACBAE3B" w14:textId="018E1309" w:rsidR="004C391A" w:rsidRDefault="004C391A" w:rsidP="004C391A">
      <w:pPr>
        <w:pStyle w:val="PlainText"/>
        <w:ind w:left="1440"/>
      </w:pPr>
      <w:r>
        <w:t>$ hadoop fs -rm -r output</w:t>
      </w:r>
    </w:p>
    <w:p w14:paraId="62E7DC8E" w14:textId="427CEE80" w:rsidR="004C391A" w:rsidRDefault="004C391A" w:rsidP="004C391A">
      <w:pPr>
        <w:pStyle w:val="PlainText"/>
        <w:ind w:left="1440"/>
      </w:pPr>
      <w:r>
        <w:t>$ hadoop fs -rm -r input</w:t>
      </w:r>
    </w:p>
    <w:p w14:paraId="74052C98" w14:textId="4DD6811D" w:rsidR="004C391A" w:rsidRDefault="004C391A" w:rsidP="004C391A">
      <w:pPr>
        <w:pStyle w:val="PlainText"/>
        <w:ind w:left="1440"/>
      </w:pPr>
      <w:r>
        <w:t>$ hadoop fs -mkdir input</w:t>
      </w:r>
    </w:p>
    <w:p w14:paraId="15A2BAD3" w14:textId="392407F5" w:rsidR="004C391A" w:rsidRDefault="004C391A" w:rsidP="004C391A">
      <w:pPr>
        <w:pStyle w:val="PlainText"/>
        <w:ind w:left="1440"/>
      </w:pPr>
      <w:r>
        <w:t>$ hadoop fs -copyFromLocal -f data/sample*.txt input</w:t>
      </w:r>
    </w:p>
    <w:p w14:paraId="17A35596" w14:textId="77777777" w:rsidR="004C391A" w:rsidRDefault="004C391A" w:rsidP="004C391A">
      <w:pPr>
        <w:pStyle w:val="PlainText"/>
        <w:ind w:left="1440"/>
      </w:pPr>
    </w:p>
    <w:p w14:paraId="3FB2FF2F" w14:textId="517EDD20" w:rsidR="004C391A" w:rsidRDefault="004C391A" w:rsidP="004C391A">
      <w:pPr>
        <w:pStyle w:val="Heading3"/>
      </w:pPr>
      <w:r>
        <w:t>Activity Verification</w:t>
      </w:r>
    </w:p>
    <w:p w14:paraId="21A5B9C9" w14:textId="61BB14A9" w:rsidR="004C391A" w:rsidRDefault="004C391A" w:rsidP="004C391A">
      <w:pPr>
        <w:ind w:left="1440"/>
      </w:pPr>
      <w:r>
        <w:t>After copying the files, you’ll find something similar to the following.</w:t>
      </w:r>
    </w:p>
    <w:p w14:paraId="6AC6FFC2" w14:textId="77777777" w:rsidR="004C391A" w:rsidRDefault="004C391A" w:rsidP="004C391A">
      <w:pPr>
        <w:pStyle w:val="PlainText"/>
        <w:ind w:left="1440"/>
      </w:pPr>
    </w:p>
    <w:p w14:paraId="6F4E94B5" w14:textId="77777777" w:rsidR="004C391A" w:rsidRDefault="004C391A" w:rsidP="004C391A">
      <w:pPr>
        <w:pStyle w:val="PlainText"/>
        <w:ind w:left="1440"/>
      </w:pPr>
      <w:r>
        <w:t>$ hadoop fs -ls input</w:t>
      </w:r>
    </w:p>
    <w:p w14:paraId="5DEB4EED" w14:textId="77777777" w:rsidR="004C391A" w:rsidRDefault="004C391A" w:rsidP="004C391A">
      <w:pPr>
        <w:pStyle w:val="PlainText"/>
        <w:ind w:left="1440"/>
      </w:pPr>
      <w:r>
        <w:t>Found 5 items</w:t>
      </w:r>
    </w:p>
    <w:p w14:paraId="273FC985" w14:textId="77777777" w:rsidR="004C391A" w:rsidRDefault="004C391A" w:rsidP="004C391A">
      <w:pPr>
        <w:pStyle w:val="PlainText"/>
        <w:ind w:left="1440"/>
      </w:pPr>
      <w:r>
        <w:t>-rw-r--r--   1 shrek supergroup       2777 2013-06-09 11:46 input/sample1.txt</w:t>
      </w:r>
    </w:p>
    <w:p w14:paraId="5522AA9D" w14:textId="77777777" w:rsidR="004C391A" w:rsidRDefault="004C391A" w:rsidP="004C391A">
      <w:pPr>
        <w:pStyle w:val="PlainText"/>
        <w:ind w:left="1440"/>
      </w:pPr>
      <w:r>
        <w:t>-rw-r--r--   1 shrek supergroup      19374 2013-06-09 11:46 input/sample2.txt</w:t>
      </w:r>
    </w:p>
    <w:p w14:paraId="2DF824D3" w14:textId="77777777" w:rsidR="004C391A" w:rsidRDefault="004C391A" w:rsidP="004C391A">
      <w:pPr>
        <w:pStyle w:val="PlainText"/>
        <w:ind w:left="1440"/>
      </w:pPr>
      <w:r>
        <w:t>-rw-r--r--   1 shrek supergroup       3701 2013-06-09 11:46 input/sample3.txt</w:t>
      </w:r>
    </w:p>
    <w:p w14:paraId="23A979B0" w14:textId="77777777" w:rsidR="004C391A" w:rsidRDefault="004C391A" w:rsidP="004C391A">
      <w:pPr>
        <w:pStyle w:val="PlainText"/>
        <w:ind w:left="1440"/>
      </w:pPr>
      <w:r>
        <w:t>-rw-r--r--   1 shrek supergroup       3677 2013-06-09 11:46 input/sample4.txt</w:t>
      </w:r>
    </w:p>
    <w:p w14:paraId="70170E5E" w14:textId="37AE0FE8" w:rsidR="004C391A" w:rsidRDefault="004C391A" w:rsidP="004C391A">
      <w:pPr>
        <w:pStyle w:val="PlainText"/>
        <w:ind w:left="1440"/>
      </w:pPr>
      <w:r>
        <w:t>-rw-r--r--   1 shrek supergroup      14921 2013-06-09 11:46 input/sample5.txt</w:t>
      </w:r>
    </w:p>
    <w:p w14:paraId="69A6B440" w14:textId="77777777" w:rsidR="004C391A" w:rsidRDefault="004C391A" w:rsidP="0002408F">
      <w:pPr>
        <w:pStyle w:val="ListParagraph"/>
      </w:pPr>
    </w:p>
    <w:p w14:paraId="79D02CC1" w14:textId="4CA7062B" w:rsidR="004C391A" w:rsidRDefault="004C391A" w:rsidP="004C391A">
      <w:pPr>
        <w:pStyle w:val="Heading2"/>
      </w:pPr>
      <w:r>
        <w:t>Task 2: Building and Running the MapReduce job</w:t>
      </w:r>
    </w:p>
    <w:p w14:paraId="4251E611" w14:textId="77777777" w:rsidR="004C391A" w:rsidRDefault="004C391A" w:rsidP="004C391A">
      <w:pPr>
        <w:pStyle w:val="Heading3"/>
      </w:pPr>
      <w:r>
        <w:t>Activity Procedure</w:t>
      </w:r>
    </w:p>
    <w:p w14:paraId="5AF4010D" w14:textId="77777777" w:rsidR="004C391A" w:rsidRDefault="004C391A" w:rsidP="004C391A"/>
    <w:p w14:paraId="73D2BBBA" w14:textId="08E5C8CC" w:rsidR="0002408F" w:rsidRDefault="00A44985" w:rsidP="004C391A">
      <w:pPr>
        <w:pStyle w:val="ListParagraph"/>
      </w:pPr>
      <w:r w:rsidRPr="00F11BCC">
        <w:rPr>
          <w:b/>
        </w:rPr>
        <w:t>Step 1:</w:t>
      </w:r>
      <w:r>
        <w:t xml:space="preserve"> Build the program, as is.</w:t>
      </w:r>
    </w:p>
    <w:p w14:paraId="2203DA98" w14:textId="0276BF4C" w:rsidR="00A44985" w:rsidRDefault="00A44985" w:rsidP="004C391A">
      <w:pPr>
        <w:pStyle w:val="ListParagraph"/>
      </w:pPr>
    </w:p>
    <w:p w14:paraId="209567F4" w14:textId="5C50754C" w:rsidR="00A44985" w:rsidRDefault="00A44985" w:rsidP="00F11BCC">
      <w:pPr>
        <w:pStyle w:val="PlainText"/>
        <w:ind w:left="1440"/>
      </w:pPr>
      <w:r>
        <w:t>$ cd ~/Developer/heffalump</w:t>
      </w:r>
    </w:p>
    <w:p w14:paraId="15B0C01A" w14:textId="2B0F15C3" w:rsidR="00A44985" w:rsidRDefault="00A44985" w:rsidP="00F11BCC">
      <w:pPr>
        <w:pStyle w:val="PlainText"/>
        <w:ind w:left="1440"/>
      </w:pPr>
      <w:r>
        <w:t>$ mvn package</w:t>
      </w:r>
    </w:p>
    <w:p w14:paraId="38C6509B" w14:textId="77777777" w:rsidR="00A44985" w:rsidRDefault="00A44985" w:rsidP="004C391A">
      <w:pPr>
        <w:pStyle w:val="ListParagraph"/>
      </w:pPr>
    </w:p>
    <w:p w14:paraId="217CF5CB" w14:textId="0E5D74C0" w:rsidR="0002408F" w:rsidRDefault="00F11BCC" w:rsidP="00F11BCC">
      <w:pPr>
        <w:pStyle w:val="ListParagraph"/>
      </w:pPr>
      <w:r w:rsidRPr="00F11BCC">
        <w:rPr>
          <w:b/>
        </w:rPr>
        <w:t>Step 2:</w:t>
      </w:r>
      <w:r>
        <w:t xml:space="preserve"> Run the MapReduce job.</w:t>
      </w:r>
    </w:p>
    <w:p w14:paraId="104901B1" w14:textId="77777777" w:rsidR="00F11BCC" w:rsidRDefault="00F11BCC" w:rsidP="00F11BCC">
      <w:pPr>
        <w:pStyle w:val="ListParagraph"/>
      </w:pPr>
    </w:p>
    <w:p w14:paraId="5BD2A829" w14:textId="4F240BCD" w:rsidR="00F11BCC" w:rsidRDefault="00F11BCC" w:rsidP="00F11BCC">
      <w:pPr>
        <w:pStyle w:val="PlainText"/>
        <w:ind w:left="1440"/>
      </w:pPr>
      <w:r>
        <w:t>$ hadoop jar $</w:t>
      </w:r>
      <w:r w:rsidRPr="00F11BCC">
        <w:t>HOME</w:t>
      </w:r>
      <w:r>
        <w:t>/</w:t>
      </w:r>
      <w:r w:rsidRPr="00F11BCC">
        <w:t>Developer/heffalump/target/heffalump-1.0.jar com.hadooptraining.lab5.TextOutInvertedIndexer input output</w:t>
      </w:r>
    </w:p>
    <w:p w14:paraId="6450D768" w14:textId="77777777" w:rsidR="00F11BCC" w:rsidRDefault="00F11BCC" w:rsidP="00F11BCC">
      <w:pPr>
        <w:pStyle w:val="Heading3"/>
      </w:pPr>
      <w:r>
        <w:t>Activity Verification</w:t>
      </w:r>
    </w:p>
    <w:p w14:paraId="0F09A4DF" w14:textId="77777777" w:rsidR="00F11BCC" w:rsidRDefault="00F11BCC" w:rsidP="00F11BCC">
      <w:pPr>
        <w:ind w:firstLine="720"/>
      </w:pPr>
    </w:p>
    <w:p w14:paraId="0C64A8AC" w14:textId="10165774" w:rsidR="00F11BCC" w:rsidRDefault="00F11BCC" w:rsidP="00F11BCC">
      <w:pPr>
        <w:ind w:firstLine="720"/>
      </w:pPr>
      <w:r>
        <w:t>As the job runs, you’ll see output on the screen that looks like the following:</w:t>
      </w:r>
    </w:p>
    <w:p w14:paraId="410FA414" w14:textId="77777777" w:rsidR="00F11BCC" w:rsidRDefault="00F11BCC" w:rsidP="00F11BCC">
      <w:pPr>
        <w:ind w:firstLine="720"/>
      </w:pPr>
    </w:p>
    <w:p w14:paraId="32FFBF8A" w14:textId="77777777" w:rsidR="00F11BCC" w:rsidRPr="00F11BCC" w:rsidRDefault="00F11BCC" w:rsidP="00F11BCC">
      <w:pPr>
        <w:pStyle w:val="PlainText"/>
        <w:rPr>
          <w:sz w:val="18"/>
        </w:rPr>
      </w:pPr>
      <w:r w:rsidRPr="00F11BCC">
        <w:rPr>
          <w:sz w:val="18"/>
        </w:rPr>
        <w:t>13/06/09 16:26:16 WARN mapred.JobClient: Use GenericOptionsParser for parsing the arguments. Applications should implement Tool for the same.</w:t>
      </w:r>
    </w:p>
    <w:p w14:paraId="1863E8BA" w14:textId="77777777" w:rsidR="00F11BCC" w:rsidRPr="00F11BCC" w:rsidRDefault="00F11BCC" w:rsidP="00F11BCC">
      <w:pPr>
        <w:pStyle w:val="PlainText"/>
        <w:rPr>
          <w:sz w:val="18"/>
        </w:rPr>
      </w:pPr>
      <w:r w:rsidRPr="00F11BCC">
        <w:rPr>
          <w:sz w:val="18"/>
        </w:rPr>
        <w:t>13/06/09 16:26:16 INFO input.FileInputFormat: Total input paths to process : 5</w:t>
      </w:r>
    </w:p>
    <w:p w14:paraId="4BE3E802" w14:textId="77777777" w:rsidR="00F11BCC" w:rsidRPr="00F11BCC" w:rsidRDefault="00F11BCC" w:rsidP="00F11BCC">
      <w:pPr>
        <w:pStyle w:val="PlainText"/>
        <w:rPr>
          <w:sz w:val="18"/>
        </w:rPr>
      </w:pPr>
      <w:r w:rsidRPr="00F11BCC">
        <w:rPr>
          <w:sz w:val="18"/>
        </w:rPr>
        <w:t>13/06/09 16:26:16 INFO mapred.JobClient: Running job: job_201306011545_0011</w:t>
      </w:r>
    </w:p>
    <w:p w14:paraId="014876A9" w14:textId="77777777" w:rsidR="00F11BCC" w:rsidRPr="00F11BCC" w:rsidRDefault="00F11BCC" w:rsidP="00F11BCC">
      <w:pPr>
        <w:pStyle w:val="PlainText"/>
        <w:rPr>
          <w:sz w:val="18"/>
        </w:rPr>
      </w:pPr>
      <w:r w:rsidRPr="00F11BCC">
        <w:rPr>
          <w:sz w:val="18"/>
        </w:rPr>
        <w:t>13/06/09 16:26:17 INFO mapred.JobClient:  map 0% reduce 0%</w:t>
      </w:r>
    </w:p>
    <w:p w14:paraId="53FCF461" w14:textId="77777777" w:rsidR="00F11BCC" w:rsidRPr="00F11BCC" w:rsidRDefault="00F11BCC" w:rsidP="00F11BCC">
      <w:pPr>
        <w:pStyle w:val="PlainText"/>
        <w:rPr>
          <w:sz w:val="18"/>
        </w:rPr>
      </w:pPr>
      <w:r w:rsidRPr="00F11BCC">
        <w:rPr>
          <w:sz w:val="18"/>
        </w:rPr>
        <w:t>13/06/09 16:26:24 INFO mapred.JobClient:  map 40% reduce 0%</w:t>
      </w:r>
    </w:p>
    <w:p w14:paraId="2A3815EA" w14:textId="77777777" w:rsidR="00F11BCC" w:rsidRPr="00F11BCC" w:rsidRDefault="00F11BCC" w:rsidP="00F11BCC">
      <w:pPr>
        <w:pStyle w:val="PlainText"/>
        <w:rPr>
          <w:sz w:val="18"/>
        </w:rPr>
      </w:pPr>
      <w:r w:rsidRPr="00F11BCC">
        <w:rPr>
          <w:sz w:val="18"/>
        </w:rPr>
        <w:t>13/06/09 16:26:28 INFO mapred.JobClient:  map 80% reduce 0%</w:t>
      </w:r>
    </w:p>
    <w:p w14:paraId="44AD8DCC" w14:textId="77777777" w:rsidR="00F11BCC" w:rsidRPr="00F11BCC" w:rsidRDefault="00F11BCC" w:rsidP="00F11BCC">
      <w:pPr>
        <w:pStyle w:val="PlainText"/>
        <w:rPr>
          <w:sz w:val="18"/>
        </w:rPr>
      </w:pPr>
      <w:r w:rsidRPr="00F11BCC">
        <w:rPr>
          <w:sz w:val="18"/>
        </w:rPr>
        <w:t>13/06/09 16:26:30 INFO mapred.JobClient:  map 100% reduce 0%</w:t>
      </w:r>
    </w:p>
    <w:p w14:paraId="51259224" w14:textId="77777777" w:rsidR="00F11BCC" w:rsidRPr="00F11BCC" w:rsidRDefault="00F11BCC" w:rsidP="00F11BCC">
      <w:pPr>
        <w:pStyle w:val="PlainText"/>
        <w:rPr>
          <w:sz w:val="18"/>
        </w:rPr>
      </w:pPr>
      <w:r w:rsidRPr="00F11BCC">
        <w:rPr>
          <w:sz w:val="18"/>
        </w:rPr>
        <w:t>13/06/09 16:26:33 INFO mapred.JobClient:  map 100% reduce 100%</w:t>
      </w:r>
    </w:p>
    <w:p w14:paraId="29645069" w14:textId="77777777" w:rsidR="00F11BCC" w:rsidRPr="00F11BCC" w:rsidRDefault="00F11BCC" w:rsidP="00F11BCC">
      <w:pPr>
        <w:pStyle w:val="PlainText"/>
        <w:rPr>
          <w:sz w:val="18"/>
        </w:rPr>
      </w:pPr>
      <w:r w:rsidRPr="00F11BCC">
        <w:rPr>
          <w:sz w:val="18"/>
        </w:rPr>
        <w:t>13/06/09 16:26:33 INFO mapred.JobClient: Job complete: job_201306011545_0011</w:t>
      </w:r>
    </w:p>
    <w:p w14:paraId="086DA41D" w14:textId="77777777" w:rsidR="00F11BCC" w:rsidRPr="00F11BCC" w:rsidRDefault="00F11BCC" w:rsidP="00F11BCC">
      <w:pPr>
        <w:pStyle w:val="PlainText"/>
        <w:rPr>
          <w:sz w:val="18"/>
        </w:rPr>
      </w:pPr>
      <w:r w:rsidRPr="00F11BCC">
        <w:rPr>
          <w:sz w:val="18"/>
        </w:rPr>
        <w:t>13/06/09 16:26:33 INFO mapred.JobClient: Counters: 32</w:t>
      </w:r>
    </w:p>
    <w:p w14:paraId="713DA973" w14:textId="77777777" w:rsidR="00F11BCC" w:rsidRPr="00F11BCC" w:rsidRDefault="00F11BCC" w:rsidP="00F11BCC">
      <w:pPr>
        <w:pStyle w:val="PlainText"/>
        <w:rPr>
          <w:sz w:val="18"/>
        </w:rPr>
      </w:pPr>
      <w:r w:rsidRPr="00F11BCC">
        <w:rPr>
          <w:sz w:val="18"/>
        </w:rPr>
        <w:t>13/06/09 16:26:33 INFO mapred.JobClient:   File System Counters</w:t>
      </w:r>
    </w:p>
    <w:p w14:paraId="659A9477" w14:textId="77777777" w:rsidR="00F11BCC" w:rsidRPr="00F11BCC" w:rsidRDefault="00F11BCC" w:rsidP="00F11BCC">
      <w:pPr>
        <w:pStyle w:val="PlainText"/>
        <w:rPr>
          <w:sz w:val="18"/>
        </w:rPr>
      </w:pPr>
      <w:r w:rsidRPr="00F11BCC">
        <w:rPr>
          <w:sz w:val="18"/>
        </w:rPr>
        <w:t>13/06/09 16:26:33 INFO mapred.JobClient:     FILE: Number of bytes read=60815</w:t>
      </w:r>
    </w:p>
    <w:p w14:paraId="763E8473" w14:textId="77777777" w:rsidR="00F11BCC" w:rsidRPr="00F11BCC" w:rsidRDefault="00F11BCC" w:rsidP="00F11BCC">
      <w:pPr>
        <w:pStyle w:val="PlainText"/>
        <w:rPr>
          <w:sz w:val="18"/>
        </w:rPr>
      </w:pPr>
      <w:r w:rsidRPr="00F11BCC">
        <w:rPr>
          <w:sz w:val="18"/>
        </w:rPr>
        <w:t>13/06/09 16:26:33 INFO mapred.JobClient:     FILE: Number of bytes written=1286319</w:t>
      </w:r>
    </w:p>
    <w:p w14:paraId="576C2D35" w14:textId="77777777" w:rsidR="00F11BCC" w:rsidRPr="00F11BCC" w:rsidRDefault="00F11BCC" w:rsidP="00F11BCC">
      <w:pPr>
        <w:pStyle w:val="PlainText"/>
        <w:rPr>
          <w:sz w:val="18"/>
        </w:rPr>
      </w:pPr>
      <w:r w:rsidRPr="00F11BCC">
        <w:rPr>
          <w:sz w:val="18"/>
        </w:rPr>
        <w:t>13/06/09 16:26:33 INFO mapred.JobClient:     FILE: Number of read operations=0</w:t>
      </w:r>
    </w:p>
    <w:p w14:paraId="6C0F26CA" w14:textId="77777777" w:rsidR="00F11BCC" w:rsidRPr="00F11BCC" w:rsidRDefault="00F11BCC" w:rsidP="00F11BCC">
      <w:pPr>
        <w:pStyle w:val="PlainText"/>
        <w:rPr>
          <w:sz w:val="18"/>
        </w:rPr>
      </w:pPr>
      <w:r w:rsidRPr="00F11BCC">
        <w:rPr>
          <w:sz w:val="18"/>
        </w:rPr>
        <w:t>13/06/09 16:26:33 INFO mapred.JobClient:     FILE: Number of large read operations=0</w:t>
      </w:r>
    </w:p>
    <w:p w14:paraId="1C4FF9BD" w14:textId="77777777" w:rsidR="00F11BCC" w:rsidRPr="00F11BCC" w:rsidRDefault="00F11BCC" w:rsidP="00F11BCC">
      <w:pPr>
        <w:pStyle w:val="PlainText"/>
        <w:rPr>
          <w:sz w:val="18"/>
        </w:rPr>
      </w:pPr>
      <w:r w:rsidRPr="00F11BCC">
        <w:rPr>
          <w:sz w:val="18"/>
        </w:rPr>
        <w:t>13/06/09 16:26:33 INFO mapred.JobClient:     FILE: Number of write operations=0</w:t>
      </w:r>
    </w:p>
    <w:p w14:paraId="432C7FEE" w14:textId="77777777" w:rsidR="00F11BCC" w:rsidRPr="00F11BCC" w:rsidRDefault="00F11BCC" w:rsidP="00F11BCC">
      <w:pPr>
        <w:pStyle w:val="PlainText"/>
        <w:rPr>
          <w:sz w:val="18"/>
        </w:rPr>
      </w:pPr>
      <w:r w:rsidRPr="00F11BCC">
        <w:rPr>
          <w:sz w:val="18"/>
        </w:rPr>
        <w:t>13/06/09 16:26:33 INFO mapred.JobClient:     HDFS: Number of bytes read=45025</w:t>
      </w:r>
    </w:p>
    <w:p w14:paraId="1D34B71D" w14:textId="77777777" w:rsidR="00F11BCC" w:rsidRPr="00F11BCC" w:rsidRDefault="00F11BCC" w:rsidP="00F11BCC">
      <w:pPr>
        <w:pStyle w:val="PlainText"/>
        <w:rPr>
          <w:sz w:val="18"/>
        </w:rPr>
      </w:pPr>
      <w:r w:rsidRPr="00F11BCC">
        <w:rPr>
          <w:sz w:val="18"/>
        </w:rPr>
        <w:t>13/06/09 16:26:33 INFO mapred.JobClient:     HDFS: Number of bytes written=48099</w:t>
      </w:r>
    </w:p>
    <w:p w14:paraId="0A618B5C" w14:textId="77777777" w:rsidR="00F11BCC" w:rsidRPr="00F11BCC" w:rsidRDefault="00F11BCC" w:rsidP="00F11BCC">
      <w:pPr>
        <w:pStyle w:val="PlainText"/>
        <w:rPr>
          <w:sz w:val="18"/>
        </w:rPr>
      </w:pPr>
      <w:r w:rsidRPr="00F11BCC">
        <w:rPr>
          <w:sz w:val="18"/>
        </w:rPr>
        <w:t>13/06/09 16:26:33 INFO mapred.JobClient:     HDFS: Number of read operations=10</w:t>
      </w:r>
    </w:p>
    <w:p w14:paraId="5B2C0842" w14:textId="77777777" w:rsidR="00F11BCC" w:rsidRPr="00F11BCC" w:rsidRDefault="00F11BCC" w:rsidP="00F11BCC">
      <w:pPr>
        <w:pStyle w:val="PlainText"/>
        <w:rPr>
          <w:sz w:val="18"/>
        </w:rPr>
      </w:pPr>
      <w:r w:rsidRPr="00F11BCC">
        <w:rPr>
          <w:sz w:val="18"/>
        </w:rPr>
        <w:t>13/06/09 16:26:33 INFO mapred.JobClient:     HDFS: Number of large read operations=0</w:t>
      </w:r>
    </w:p>
    <w:p w14:paraId="4345C2E3" w14:textId="77777777" w:rsidR="00F11BCC" w:rsidRPr="00F11BCC" w:rsidRDefault="00F11BCC" w:rsidP="00F11BCC">
      <w:pPr>
        <w:pStyle w:val="PlainText"/>
        <w:rPr>
          <w:sz w:val="18"/>
        </w:rPr>
      </w:pPr>
      <w:r w:rsidRPr="00F11BCC">
        <w:rPr>
          <w:sz w:val="18"/>
        </w:rPr>
        <w:t>13/06/09 16:26:33 INFO mapred.JobClient:     HDFS: Number of write operations=1</w:t>
      </w:r>
    </w:p>
    <w:p w14:paraId="6652626B" w14:textId="77777777" w:rsidR="00F11BCC" w:rsidRPr="00F11BCC" w:rsidRDefault="00F11BCC" w:rsidP="00F11BCC">
      <w:pPr>
        <w:pStyle w:val="PlainText"/>
        <w:rPr>
          <w:sz w:val="18"/>
        </w:rPr>
      </w:pPr>
      <w:r w:rsidRPr="00F11BCC">
        <w:rPr>
          <w:sz w:val="18"/>
        </w:rPr>
        <w:t xml:space="preserve">13/06/09 16:26:33 INFO mapred.JobClient:   Job Counters </w:t>
      </w:r>
    </w:p>
    <w:p w14:paraId="0196888E" w14:textId="77777777" w:rsidR="00F11BCC" w:rsidRPr="00F11BCC" w:rsidRDefault="00F11BCC" w:rsidP="00F11BCC">
      <w:pPr>
        <w:pStyle w:val="PlainText"/>
        <w:rPr>
          <w:sz w:val="18"/>
        </w:rPr>
      </w:pPr>
      <w:r w:rsidRPr="00F11BCC">
        <w:rPr>
          <w:sz w:val="18"/>
        </w:rPr>
        <w:t>13/06/09 16:26:33 INFO mapred.JobClient:     Launched map tasks=5</w:t>
      </w:r>
    </w:p>
    <w:p w14:paraId="07014F5C" w14:textId="77777777" w:rsidR="00F11BCC" w:rsidRPr="00F11BCC" w:rsidRDefault="00F11BCC" w:rsidP="00F11BCC">
      <w:pPr>
        <w:pStyle w:val="PlainText"/>
        <w:rPr>
          <w:sz w:val="18"/>
        </w:rPr>
      </w:pPr>
      <w:r w:rsidRPr="00F11BCC">
        <w:rPr>
          <w:sz w:val="18"/>
        </w:rPr>
        <w:t>13/06/09 16:26:33 INFO mapred.JobClient:     Launched reduce tasks=1</w:t>
      </w:r>
    </w:p>
    <w:p w14:paraId="584E307F" w14:textId="77777777" w:rsidR="00F11BCC" w:rsidRPr="00F11BCC" w:rsidRDefault="00F11BCC" w:rsidP="00F11BCC">
      <w:pPr>
        <w:pStyle w:val="PlainText"/>
        <w:rPr>
          <w:sz w:val="18"/>
        </w:rPr>
      </w:pPr>
      <w:r w:rsidRPr="00F11BCC">
        <w:rPr>
          <w:sz w:val="18"/>
        </w:rPr>
        <w:t>13/06/09 16:26:33 INFO mapred.JobClient:     Data-local map tasks=5</w:t>
      </w:r>
    </w:p>
    <w:p w14:paraId="4AA766B1" w14:textId="77777777" w:rsidR="00F11BCC" w:rsidRPr="00F11BCC" w:rsidRDefault="00F11BCC" w:rsidP="00F11BCC">
      <w:pPr>
        <w:pStyle w:val="PlainText"/>
        <w:rPr>
          <w:sz w:val="18"/>
        </w:rPr>
      </w:pPr>
      <w:r w:rsidRPr="00F11BCC">
        <w:rPr>
          <w:sz w:val="18"/>
        </w:rPr>
        <w:t>13/06/09 16:26:33 INFO mapred.JobClient:     Total time spent by all maps in occupied slots (ms)=19958</w:t>
      </w:r>
    </w:p>
    <w:p w14:paraId="131B81B3" w14:textId="77777777" w:rsidR="00F11BCC" w:rsidRPr="00F11BCC" w:rsidRDefault="00F11BCC" w:rsidP="00F11BCC">
      <w:pPr>
        <w:pStyle w:val="PlainText"/>
        <w:rPr>
          <w:sz w:val="18"/>
        </w:rPr>
      </w:pPr>
      <w:r w:rsidRPr="00F11BCC">
        <w:rPr>
          <w:sz w:val="18"/>
        </w:rPr>
        <w:t>13/06/09 16:26:33 INFO mapred.JobClient:     Total time spent by all reduces in occupied slots (ms)=8810</w:t>
      </w:r>
    </w:p>
    <w:p w14:paraId="214B6B00" w14:textId="77777777" w:rsidR="00F11BCC" w:rsidRPr="00F11BCC" w:rsidRDefault="00F11BCC" w:rsidP="00F11BCC">
      <w:pPr>
        <w:pStyle w:val="PlainText"/>
        <w:rPr>
          <w:sz w:val="18"/>
        </w:rPr>
      </w:pPr>
      <w:r w:rsidRPr="00F11BCC">
        <w:rPr>
          <w:sz w:val="18"/>
        </w:rPr>
        <w:t>13/06/09 16:26:33 INFO mapred.JobClient:     Total time spent by all maps waiting after reserving slots (ms)=0</w:t>
      </w:r>
    </w:p>
    <w:p w14:paraId="6554909A" w14:textId="77777777" w:rsidR="00F11BCC" w:rsidRPr="00F11BCC" w:rsidRDefault="00F11BCC" w:rsidP="00F11BCC">
      <w:pPr>
        <w:pStyle w:val="PlainText"/>
        <w:rPr>
          <w:sz w:val="18"/>
        </w:rPr>
      </w:pPr>
      <w:r w:rsidRPr="00F11BCC">
        <w:rPr>
          <w:sz w:val="18"/>
        </w:rPr>
        <w:t>13/06/09 16:26:33 INFO mapred.JobClient:     Total time spent by all reduces waiting after reserving slots (ms)=0</w:t>
      </w:r>
    </w:p>
    <w:p w14:paraId="783C4739" w14:textId="77777777" w:rsidR="00F11BCC" w:rsidRPr="00F11BCC" w:rsidRDefault="00F11BCC" w:rsidP="00F11BCC">
      <w:pPr>
        <w:pStyle w:val="PlainText"/>
        <w:rPr>
          <w:sz w:val="18"/>
        </w:rPr>
      </w:pPr>
      <w:r w:rsidRPr="00F11BCC">
        <w:rPr>
          <w:sz w:val="18"/>
        </w:rPr>
        <w:t>13/06/09 16:26:33 INFO mapred.JobClient:   Map-Reduce Framework</w:t>
      </w:r>
    </w:p>
    <w:p w14:paraId="3B854966" w14:textId="77777777" w:rsidR="00F11BCC" w:rsidRPr="00F11BCC" w:rsidRDefault="00F11BCC" w:rsidP="00F11BCC">
      <w:pPr>
        <w:pStyle w:val="PlainText"/>
        <w:rPr>
          <w:sz w:val="18"/>
        </w:rPr>
      </w:pPr>
      <w:r w:rsidRPr="00F11BCC">
        <w:rPr>
          <w:sz w:val="18"/>
        </w:rPr>
        <w:t>13/06/09 16:26:33 INFO mapred.JobClient:     Map input records=838</w:t>
      </w:r>
    </w:p>
    <w:p w14:paraId="035D92EB" w14:textId="77777777" w:rsidR="00F11BCC" w:rsidRPr="00F11BCC" w:rsidRDefault="00F11BCC" w:rsidP="00F11BCC">
      <w:pPr>
        <w:pStyle w:val="PlainText"/>
        <w:rPr>
          <w:sz w:val="18"/>
        </w:rPr>
      </w:pPr>
      <w:r w:rsidRPr="00F11BCC">
        <w:rPr>
          <w:sz w:val="18"/>
        </w:rPr>
        <w:t>13/06/09 16:26:33 INFO mapred.JobClient:     Map output records=8610</w:t>
      </w:r>
    </w:p>
    <w:p w14:paraId="37D9F213" w14:textId="77777777" w:rsidR="00F11BCC" w:rsidRPr="00F11BCC" w:rsidRDefault="00F11BCC" w:rsidP="00F11BCC">
      <w:pPr>
        <w:pStyle w:val="PlainText"/>
        <w:rPr>
          <w:sz w:val="18"/>
        </w:rPr>
      </w:pPr>
      <w:r w:rsidRPr="00F11BCC">
        <w:rPr>
          <w:sz w:val="18"/>
        </w:rPr>
        <w:t>13/06/09 16:26:33 INFO mapred.JobClient:     Map output bytes=180359</w:t>
      </w:r>
    </w:p>
    <w:p w14:paraId="3F289F4A" w14:textId="77777777" w:rsidR="00F11BCC" w:rsidRPr="00F11BCC" w:rsidRDefault="00F11BCC" w:rsidP="00F11BCC">
      <w:pPr>
        <w:pStyle w:val="PlainText"/>
        <w:rPr>
          <w:sz w:val="18"/>
        </w:rPr>
      </w:pPr>
      <w:r w:rsidRPr="00F11BCC">
        <w:rPr>
          <w:sz w:val="18"/>
        </w:rPr>
        <w:t>13/06/09 16:26:33 INFO mapred.JobClient:     Input split bytes=575</w:t>
      </w:r>
    </w:p>
    <w:p w14:paraId="1473B24D" w14:textId="77777777" w:rsidR="00F11BCC" w:rsidRPr="00F11BCC" w:rsidRDefault="00F11BCC" w:rsidP="00F11BCC">
      <w:pPr>
        <w:pStyle w:val="PlainText"/>
        <w:rPr>
          <w:sz w:val="18"/>
        </w:rPr>
      </w:pPr>
      <w:r w:rsidRPr="00F11BCC">
        <w:rPr>
          <w:sz w:val="18"/>
        </w:rPr>
        <w:t>13/06/09 16:26:33 INFO mapred.JobClient:     Combine input records=8610</w:t>
      </w:r>
    </w:p>
    <w:p w14:paraId="358BF456" w14:textId="77777777" w:rsidR="00F11BCC" w:rsidRPr="00F11BCC" w:rsidRDefault="00F11BCC" w:rsidP="00F11BCC">
      <w:pPr>
        <w:pStyle w:val="PlainText"/>
        <w:rPr>
          <w:sz w:val="18"/>
        </w:rPr>
      </w:pPr>
      <w:r w:rsidRPr="00F11BCC">
        <w:rPr>
          <w:sz w:val="18"/>
        </w:rPr>
        <w:t>13/06/09 16:26:33 INFO mapred.JobClient:     Combine output records=2516</w:t>
      </w:r>
    </w:p>
    <w:p w14:paraId="55296234" w14:textId="77777777" w:rsidR="00F11BCC" w:rsidRPr="00F11BCC" w:rsidRDefault="00F11BCC" w:rsidP="00F11BCC">
      <w:pPr>
        <w:pStyle w:val="PlainText"/>
        <w:rPr>
          <w:sz w:val="18"/>
        </w:rPr>
      </w:pPr>
      <w:r w:rsidRPr="00F11BCC">
        <w:rPr>
          <w:sz w:val="18"/>
        </w:rPr>
        <w:t>13/06/09 16:26:33 INFO mapred.JobClient:     Reduce input groups=1665</w:t>
      </w:r>
    </w:p>
    <w:p w14:paraId="2FA9525D" w14:textId="77777777" w:rsidR="00F11BCC" w:rsidRPr="00F11BCC" w:rsidRDefault="00F11BCC" w:rsidP="00F11BCC">
      <w:pPr>
        <w:pStyle w:val="PlainText"/>
        <w:rPr>
          <w:sz w:val="18"/>
        </w:rPr>
      </w:pPr>
      <w:r w:rsidRPr="00F11BCC">
        <w:rPr>
          <w:sz w:val="18"/>
        </w:rPr>
        <w:t>13/06/09 16:26:33 INFO mapred.JobClient:     Reduce shuffle bytes=60839</w:t>
      </w:r>
    </w:p>
    <w:p w14:paraId="0DC97BBA" w14:textId="77777777" w:rsidR="00F11BCC" w:rsidRPr="00F11BCC" w:rsidRDefault="00F11BCC" w:rsidP="00F11BCC">
      <w:pPr>
        <w:pStyle w:val="PlainText"/>
        <w:rPr>
          <w:sz w:val="18"/>
        </w:rPr>
      </w:pPr>
      <w:r w:rsidRPr="00F11BCC">
        <w:rPr>
          <w:sz w:val="18"/>
        </w:rPr>
        <w:t>13/06/09 16:26:33 INFO mapred.JobClient:     Reduce input records=2516</w:t>
      </w:r>
    </w:p>
    <w:p w14:paraId="059C3C0E" w14:textId="77777777" w:rsidR="00F11BCC" w:rsidRPr="00F11BCC" w:rsidRDefault="00F11BCC" w:rsidP="00F11BCC">
      <w:pPr>
        <w:pStyle w:val="PlainText"/>
        <w:rPr>
          <w:sz w:val="18"/>
        </w:rPr>
      </w:pPr>
      <w:r w:rsidRPr="00F11BCC">
        <w:rPr>
          <w:sz w:val="18"/>
        </w:rPr>
        <w:t>13/06/09 16:26:33 INFO mapred.JobClient:     Reduce output records=1665</w:t>
      </w:r>
    </w:p>
    <w:p w14:paraId="55B8A260" w14:textId="77777777" w:rsidR="00F11BCC" w:rsidRPr="00F11BCC" w:rsidRDefault="00F11BCC" w:rsidP="00F11BCC">
      <w:pPr>
        <w:pStyle w:val="PlainText"/>
        <w:rPr>
          <w:sz w:val="18"/>
        </w:rPr>
      </w:pPr>
      <w:r w:rsidRPr="00F11BCC">
        <w:rPr>
          <w:sz w:val="18"/>
        </w:rPr>
        <w:t>13/06/09 16:26:33 INFO mapred.JobClient:     Spilled Records=5032</w:t>
      </w:r>
    </w:p>
    <w:p w14:paraId="273A2D0B" w14:textId="77777777" w:rsidR="00F11BCC" w:rsidRPr="00F11BCC" w:rsidRDefault="00F11BCC" w:rsidP="00F11BCC">
      <w:pPr>
        <w:pStyle w:val="PlainText"/>
        <w:rPr>
          <w:sz w:val="18"/>
        </w:rPr>
      </w:pPr>
      <w:r w:rsidRPr="00F11BCC">
        <w:rPr>
          <w:sz w:val="18"/>
        </w:rPr>
        <w:t>13/06/09 16:26:33 INFO mapred.JobClient:     CPU time spent (ms)=5940</w:t>
      </w:r>
    </w:p>
    <w:p w14:paraId="7DDED59C" w14:textId="77777777" w:rsidR="00F11BCC" w:rsidRPr="00F11BCC" w:rsidRDefault="00F11BCC" w:rsidP="00F11BCC">
      <w:pPr>
        <w:pStyle w:val="PlainText"/>
        <w:rPr>
          <w:sz w:val="18"/>
        </w:rPr>
      </w:pPr>
      <w:r w:rsidRPr="00F11BCC">
        <w:rPr>
          <w:sz w:val="18"/>
        </w:rPr>
        <w:t>13/06/09 16:26:33 INFO mapred.JobClient:     Physical memory (bytes) snapshot=1356472320</w:t>
      </w:r>
    </w:p>
    <w:p w14:paraId="68B5C0F9" w14:textId="77777777" w:rsidR="00F11BCC" w:rsidRPr="00F11BCC" w:rsidRDefault="00F11BCC" w:rsidP="00F11BCC">
      <w:pPr>
        <w:pStyle w:val="PlainText"/>
        <w:rPr>
          <w:sz w:val="18"/>
        </w:rPr>
      </w:pPr>
      <w:r w:rsidRPr="00F11BCC">
        <w:rPr>
          <w:sz w:val="18"/>
        </w:rPr>
        <w:t>13/06/09 16:26:33 INFO mapred.JobClient:     Virtual memory (bytes) snapshot=4020080640</w:t>
      </w:r>
    </w:p>
    <w:p w14:paraId="1FB901AD" w14:textId="77777777" w:rsidR="00F11BCC" w:rsidRPr="00F11BCC" w:rsidRDefault="00F11BCC" w:rsidP="00F11BCC">
      <w:pPr>
        <w:pStyle w:val="PlainText"/>
        <w:rPr>
          <w:sz w:val="18"/>
        </w:rPr>
      </w:pPr>
      <w:r w:rsidRPr="00F11BCC">
        <w:rPr>
          <w:sz w:val="18"/>
        </w:rPr>
        <w:t>13/06/09 16:26:33 INFO mapred.JobClient:     Total committed heap usage (bytes)=1102577664</w:t>
      </w:r>
    </w:p>
    <w:p w14:paraId="0CA77394" w14:textId="77777777" w:rsidR="00F11BCC" w:rsidRDefault="00F11BCC" w:rsidP="00F11BCC">
      <w:pPr>
        <w:pStyle w:val="PlainText"/>
        <w:ind w:left="0"/>
      </w:pPr>
    </w:p>
    <w:p w14:paraId="4FE6382C" w14:textId="6056CEE7" w:rsidR="00F11BCC" w:rsidRDefault="00F11BCC" w:rsidP="00F11BCC">
      <w:pPr>
        <w:pStyle w:val="Heading2"/>
      </w:pPr>
      <w:r>
        <w:t>Task 3: Viewing the output</w:t>
      </w:r>
    </w:p>
    <w:p w14:paraId="4E05D9DC" w14:textId="77777777" w:rsidR="00F11BCC" w:rsidRDefault="00F11BCC" w:rsidP="00F11BCC">
      <w:pPr>
        <w:pStyle w:val="Heading3"/>
      </w:pPr>
      <w:r>
        <w:t>Activity Procedure</w:t>
      </w:r>
    </w:p>
    <w:p w14:paraId="518399A6" w14:textId="77777777" w:rsidR="00F11BCC" w:rsidRDefault="00F11BCC" w:rsidP="00F11BCC"/>
    <w:p w14:paraId="40AA4F25" w14:textId="4DE53B81" w:rsidR="00F11BCC" w:rsidRDefault="00F11BCC" w:rsidP="00F11BCC">
      <w:pPr>
        <w:pStyle w:val="ListParagraph"/>
      </w:pPr>
      <w:r w:rsidRPr="00F11BCC">
        <w:rPr>
          <w:b/>
        </w:rPr>
        <w:t>Step 1:</w:t>
      </w:r>
      <w:r>
        <w:t xml:space="preserve"> List the files in the HDFS output directory.</w:t>
      </w:r>
    </w:p>
    <w:p w14:paraId="4ACDA2A4" w14:textId="77777777" w:rsidR="00F11BCC" w:rsidRDefault="00F11BCC" w:rsidP="00F11BCC">
      <w:pPr>
        <w:pStyle w:val="ListParagraph"/>
      </w:pPr>
    </w:p>
    <w:p w14:paraId="6E289A1A" w14:textId="26ACDA46" w:rsidR="00F11BCC" w:rsidRDefault="00F11BCC" w:rsidP="00F11BCC">
      <w:pPr>
        <w:pStyle w:val="PlainText"/>
        <w:ind w:left="1440"/>
      </w:pPr>
      <w:r>
        <w:t>$ hadoop fs -ls output</w:t>
      </w:r>
    </w:p>
    <w:p w14:paraId="51EE3B92" w14:textId="3CF6D4DC" w:rsidR="0002408F" w:rsidRDefault="0002408F" w:rsidP="0035075E"/>
    <w:p w14:paraId="503E6899" w14:textId="048A398C" w:rsidR="00F11BCC" w:rsidRDefault="00F11BCC" w:rsidP="00F11BCC">
      <w:pPr>
        <w:pStyle w:val="ListParagraph"/>
      </w:pPr>
      <w:r w:rsidRPr="00F11BCC">
        <w:rPr>
          <w:b/>
        </w:rPr>
        <w:t>Step 2:</w:t>
      </w:r>
      <w:r>
        <w:t xml:space="preserve"> Copy the output HDFS file to local folder to inspect it.</w:t>
      </w:r>
    </w:p>
    <w:p w14:paraId="75D4ECB8" w14:textId="77777777" w:rsidR="00F11BCC" w:rsidRDefault="00F11BCC" w:rsidP="00F11BCC">
      <w:pPr>
        <w:pStyle w:val="ListParagraph"/>
      </w:pPr>
    </w:p>
    <w:p w14:paraId="45CE5626" w14:textId="7EF83CA3" w:rsidR="00F11BCC" w:rsidRDefault="00F11BCC" w:rsidP="00F11BCC">
      <w:pPr>
        <w:pStyle w:val="PlainText"/>
        <w:ind w:left="1440"/>
      </w:pPr>
      <w:r>
        <w:t>$ hadoop fs -get output/part-r-00000 /tmp/inverted.txt</w:t>
      </w:r>
    </w:p>
    <w:p w14:paraId="17CBC2AE" w14:textId="77777777" w:rsidR="00F11BCC" w:rsidRDefault="00F11BCC" w:rsidP="00F11BCC">
      <w:pPr>
        <w:pStyle w:val="ListParagraph"/>
      </w:pPr>
    </w:p>
    <w:p w14:paraId="143B3899" w14:textId="22871417" w:rsidR="00F11BCC" w:rsidRDefault="00F11BCC" w:rsidP="00F11BCC">
      <w:pPr>
        <w:pStyle w:val="ListParagraph"/>
      </w:pPr>
      <w:r w:rsidRPr="00F11BCC">
        <w:rPr>
          <w:b/>
        </w:rPr>
        <w:t>Step 3:</w:t>
      </w:r>
      <w:r>
        <w:t xml:space="preserve"> View the output of your MapReduce job</w:t>
      </w:r>
    </w:p>
    <w:p w14:paraId="3EF6F0F7" w14:textId="77777777" w:rsidR="00F11BCC" w:rsidRDefault="00F11BCC" w:rsidP="00F11BCC">
      <w:pPr>
        <w:pStyle w:val="ListParagraph"/>
      </w:pPr>
    </w:p>
    <w:p w14:paraId="331A8076" w14:textId="12F55200" w:rsidR="00F11BCC" w:rsidRDefault="00F11BCC" w:rsidP="00F11BCC">
      <w:pPr>
        <w:pStyle w:val="PlainText"/>
        <w:ind w:left="1440"/>
      </w:pPr>
      <w:r>
        <w:t>$ less /tmp/inverted.txt</w:t>
      </w:r>
    </w:p>
    <w:p w14:paraId="65531B24" w14:textId="77777777" w:rsidR="00F11BCC" w:rsidRDefault="00F11BCC" w:rsidP="00F11BCC">
      <w:pPr>
        <w:pStyle w:val="PlainText"/>
        <w:ind w:left="1440"/>
      </w:pPr>
    </w:p>
    <w:p w14:paraId="39A5E352" w14:textId="77777777" w:rsidR="00F11BCC" w:rsidRDefault="00F11BCC" w:rsidP="00F11BCC">
      <w:pPr>
        <w:pStyle w:val="Heading3"/>
      </w:pPr>
      <w:r>
        <w:t>Activity Verification</w:t>
      </w:r>
    </w:p>
    <w:p w14:paraId="2C0E965C" w14:textId="77777777" w:rsidR="00F11BCC" w:rsidRDefault="00F11BCC" w:rsidP="00F11BCC">
      <w:pPr>
        <w:ind w:firstLine="720"/>
      </w:pPr>
    </w:p>
    <w:p w14:paraId="46AB0B88" w14:textId="0ECC87F6" w:rsidR="00F11BCC" w:rsidRDefault="00035731" w:rsidP="00F11BCC">
      <w:pPr>
        <w:ind w:firstLine="720"/>
      </w:pPr>
      <w:r>
        <w:t>If the job completes as intended, the first few lines of your output will look as follows:</w:t>
      </w:r>
    </w:p>
    <w:p w14:paraId="40453242" w14:textId="77777777" w:rsidR="00F11BCC" w:rsidRDefault="00F11BCC" w:rsidP="00F11BCC">
      <w:pPr>
        <w:pStyle w:val="PlainText"/>
        <w:ind w:left="1440"/>
      </w:pPr>
    </w:p>
    <w:p w14:paraId="4720F9BE" w14:textId="77777777" w:rsidR="00035731" w:rsidRDefault="00035731" w:rsidP="00035731">
      <w:pPr>
        <w:pStyle w:val="PlainText"/>
        <w:ind w:left="1440"/>
      </w:pPr>
      <w:r>
        <w:t>177     sample3.txt:1,</w:t>
      </w:r>
    </w:p>
    <w:p w14:paraId="5719B91A" w14:textId="77777777" w:rsidR="00035731" w:rsidRDefault="00035731" w:rsidP="00035731">
      <w:pPr>
        <w:pStyle w:val="PlainText"/>
        <w:ind w:left="1440"/>
      </w:pPr>
      <w:r>
        <w:t>1770    sample3.txt:1,</w:t>
      </w:r>
    </w:p>
    <w:p w14:paraId="10DEF470" w14:textId="77777777" w:rsidR="00035731" w:rsidRDefault="00035731" w:rsidP="00035731">
      <w:pPr>
        <w:pStyle w:val="PlainText"/>
        <w:ind w:left="1440"/>
      </w:pPr>
      <w:r>
        <w:t>178     sample3.txt:1,</w:t>
      </w:r>
    </w:p>
    <w:p w14:paraId="545425EF" w14:textId="77777777" w:rsidR="00035731" w:rsidRDefault="00035731" w:rsidP="00035731">
      <w:pPr>
        <w:pStyle w:val="PlainText"/>
        <w:ind w:left="1440"/>
      </w:pPr>
      <w:r>
        <w:t>180     sample4.txt:1,</w:t>
      </w:r>
    </w:p>
    <w:p w14:paraId="3B4012F9" w14:textId="77777777" w:rsidR="00035731" w:rsidRDefault="00035731" w:rsidP="00035731">
      <w:pPr>
        <w:pStyle w:val="PlainText"/>
        <w:ind w:left="1440"/>
      </w:pPr>
      <w:r>
        <w:t>1826    sample3.txt:1,</w:t>
      </w:r>
    </w:p>
    <w:p w14:paraId="2424A96F" w14:textId="77777777" w:rsidR="00035731" w:rsidRDefault="00035731" w:rsidP="00035731">
      <w:pPr>
        <w:pStyle w:val="PlainText"/>
        <w:ind w:left="1440"/>
      </w:pPr>
      <w:r>
        <w:t>1838    sample5.txt:1,</w:t>
      </w:r>
    </w:p>
    <w:p w14:paraId="2D84CC09" w14:textId="77777777" w:rsidR="00035731" w:rsidRDefault="00035731" w:rsidP="00035731">
      <w:pPr>
        <w:pStyle w:val="PlainText"/>
        <w:ind w:left="1440"/>
      </w:pPr>
      <w:r>
        <w:t>1844    sample3.txt:1,</w:t>
      </w:r>
    </w:p>
    <w:p w14:paraId="5A943E66" w14:textId="77777777" w:rsidR="00035731" w:rsidRDefault="00035731" w:rsidP="00035731">
      <w:pPr>
        <w:pStyle w:val="PlainText"/>
        <w:ind w:left="1440"/>
      </w:pPr>
      <w:r>
        <w:t>198     sample5.txt:1,</w:t>
      </w:r>
    </w:p>
    <w:p w14:paraId="042AB3B0" w14:textId="77777777" w:rsidR="00035731" w:rsidRDefault="00035731" w:rsidP="00035731">
      <w:pPr>
        <w:pStyle w:val="PlainText"/>
        <w:ind w:left="1440"/>
      </w:pPr>
      <w:r>
        <w:t>199     sample5.txt:1,</w:t>
      </w:r>
    </w:p>
    <w:p w14:paraId="753C183D" w14:textId="77777777" w:rsidR="00035731" w:rsidRDefault="00035731" w:rsidP="00035731">
      <w:pPr>
        <w:pStyle w:val="PlainText"/>
        <w:ind w:left="1440"/>
      </w:pPr>
      <w:r>
        <w:t>2       sample1.txt:1,</w:t>
      </w:r>
    </w:p>
    <w:p w14:paraId="1D7AC9EF" w14:textId="77777777" w:rsidR="00035731" w:rsidRDefault="00035731" w:rsidP="00035731">
      <w:pPr>
        <w:pStyle w:val="PlainText"/>
        <w:ind w:left="1440"/>
      </w:pPr>
      <w:r>
        <w:t>200     sample5.txt:1,</w:t>
      </w:r>
    </w:p>
    <w:p w14:paraId="0AA18D5A" w14:textId="77777777" w:rsidR="00035731" w:rsidRDefault="00035731" w:rsidP="00035731">
      <w:pPr>
        <w:pStyle w:val="PlainText"/>
        <w:ind w:left="1440"/>
      </w:pPr>
      <w:r>
        <w:t>204     sample2.txt:1,</w:t>
      </w:r>
    </w:p>
    <w:p w14:paraId="72B859A8" w14:textId="77777777" w:rsidR="00035731" w:rsidRDefault="00035731" w:rsidP="00035731">
      <w:pPr>
        <w:pStyle w:val="PlainText"/>
        <w:ind w:left="1440"/>
      </w:pPr>
      <w:r>
        <w:t>205     sample2.txt:1,</w:t>
      </w:r>
    </w:p>
    <w:p w14:paraId="2554896E" w14:textId="77777777" w:rsidR="00035731" w:rsidRDefault="00035731" w:rsidP="00035731">
      <w:pPr>
        <w:pStyle w:val="PlainText"/>
        <w:ind w:left="1440"/>
      </w:pPr>
      <w:r>
        <w:t>206     sample2.txt:1,</w:t>
      </w:r>
    </w:p>
    <w:p w14:paraId="3728FD21" w14:textId="77777777" w:rsidR="00035731" w:rsidRDefault="00035731" w:rsidP="00035731">
      <w:pPr>
        <w:pStyle w:val="PlainText"/>
        <w:ind w:left="1440"/>
      </w:pPr>
      <w:r>
        <w:t>207     sample2.txt:1,</w:t>
      </w:r>
    </w:p>
    <w:p w14:paraId="3A83AF5C" w14:textId="77777777" w:rsidR="00035731" w:rsidRDefault="00035731" w:rsidP="00035731">
      <w:pPr>
        <w:pStyle w:val="PlainText"/>
        <w:ind w:left="1440"/>
      </w:pPr>
      <w:r>
        <w:t>208     sample2.txt:1,</w:t>
      </w:r>
    </w:p>
    <w:p w14:paraId="68EB2420" w14:textId="77777777" w:rsidR="00035731" w:rsidRDefault="00035731" w:rsidP="00035731">
      <w:pPr>
        <w:pStyle w:val="PlainText"/>
        <w:ind w:left="1440"/>
      </w:pPr>
      <w:r>
        <w:t>209fallen       sample2.txt:1,</w:t>
      </w:r>
    </w:p>
    <w:p w14:paraId="1FD5D950" w14:textId="77777777" w:rsidR="00035731" w:rsidRDefault="00035731" w:rsidP="00035731">
      <w:pPr>
        <w:pStyle w:val="PlainText"/>
        <w:ind w:left="1440"/>
      </w:pPr>
      <w:r>
        <w:t>4       sample3.txt:1,</w:t>
      </w:r>
    </w:p>
    <w:p w14:paraId="69FE84F0" w14:textId="77777777" w:rsidR="00035731" w:rsidRDefault="00035731" w:rsidP="00035731">
      <w:pPr>
        <w:pStyle w:val="PlainText"/>
        <w:ind w:left="1440"/>
      </w:pPr>
      <w:r>
        <w:t>6       sample3.txt:1,</w:t>
      </w:r>
    </w:p>
    <w:p w14:paraId="643ED1D6" w14:textId="77777777" w:rsidR="00035731" w:rsidRDefault="00035731" w:rsidP="00035731">
      <w:pPr>
        <w:pStyle w:val="PlainText"/>
        <w:ind w:left="1440"/>
      </w:pPr>
      <w:r>
        <w:t>A       sample1.txt:1,sample3.txt:2,sample2.txt:1,</w:t>
      </w:r>
    </w:p>
    <w:p w14:paraId="5904F919" w14:textId="77777777" w:rsidR="00035731" w:rsidRDefault="00035731" w:rsidP="00035731">
      <w:pPr>
        <w:pStyle w:val="PlainText"/>
        <w:ind w:left="1440"/>
      </w:pPr>
      <w:r>
        <w:t>ANDERSEN        sample5.txt:1,sample4.txt:1,sample2.txt:1,</w:t>
      </w:r>
    </w:p>
    <w:p w14:paraId="2ED525AD" w14:textId="77777777" w:rsidR="00035731" w:rsidRDefault="00035731" w:rsidP="00035731">
      <w:pPr>
        <w:pStyle w:val="PlainText"/>
        <w:ind w:left="1440"/>
      </w:pPr>
      <w:r>
        <w:t>Ages    sample4.txt:1,</w:t>
      </w:r>
    </w:p>
    <w:p w14:paraId="42131F69" w14:textId="77777777" w:rsidR="00035731" w:rsidRDefault="00035731" w:rsidP="00035731">
      <w:pPr>
        <w:pStyle w:val="PlainText"/>
        <w:ind w:left="1440"/>
      </w:pPr>
      <w:r>
        <w:t>Aha     sample5.txt:1,</w:t>
      </w:r>
    </w:p>
    <w:p w14:paraId="72A8D682" w14:textId="77777777" w:rsidR="00035731" w:rsidRDefault="00035731" w:rsidP="00035731">
      <w:pPr>
        <w:pStyle w:val="PlainText"/>
        <w:ind w:left="1440"/>
      </w:pPr>
      <w:r>
        <w:t>Alice   sample4.txt:1,</w:t>
      </w:r>
    </w:p>
    <w:p w14:paraId="523A317C" w14:textId="77777777" w:rsidR="00035731" w:rsidRDefault="00035731" w:rsidP="00035731">
      <w:pPr>
        <w:pStyle w:val="PlainText"/>
        <w:ind w:left="1440"/>
      </w:pPr>
      <w:r>
        <w:t>All     sample5.txt:1,sample2.txt:1,</w:t>
      </w:r>
    </w:p>
    <w:p w14:paraId="1D89506B" w14:textId="77777777" w:rsidR="00035731" w:rsidRDefault="00035731" w:rsidP="00035731">
      <w:pPr>
        <w:pStyle w:val="PlainText"/>
        <w:ind w:left="1440"/>
      </w:pPr>
      <w:r>
        <w:t>An      sample3.txt:1,</w:t>
      </w:r>
    </w:p>
    <w:p w14:paraId="37DEE1B4" w14:textId="77777777" w:rsidR="00035731" w:rsidRDefault="00035731" w:rsidP="00035731">
      <w:pPr>
        <w:pStyle w:val="PlainText"/>
        <w:ind w:left="1440"/>
      </w:pPr>
      <w:r>
        <w:t>Ancient sample3.txt:1,</w:t>
      </w:r>
    </w:p>
    <w:p w14:paraId="7C857F25" w14:textId="77777777" w:rsidR="00035731" w:rsidRDefault="00035731" w:rsidP="00035731">
      <w:pPr>
        <w:pStyle w:val="PlainText"/>
        <w:ind w:left="1440"/>
      </w:pPr>
      <w:r>
        <w:t>And     sample5.txt:11,sample3.txt:2,sample4.txt:1,sample2.txt:22,</w:t>
      </w:r>
    </w:p>
    <w:p w14:paraId="286B9698" w14:textId="77777777" w:rsidR="00035731" w:rsidRDefault="00035731" w:rsidP="00035731">
      <w:pPr>
        <w:pStyle w:val="PlainText"/>
        <w:ind w:left="1440"/>
      </w:pPr>
      <w:r>
        <w:t>Andersen        sample5.txt:2,sample4.txt:3,</w:t>
      </w:r>
    </w:p>
    <w:p w14:paraId="427D0B47" w14:textId="77777777" w:rsidR="00035731" w:rsidRDefault="00035731" w:rsidP="00035731">
      <w:pPr>
        <w:pStyle w:val="PlainText"/>
        <w:ind w:left="1440"/>
      </w:pPr>
      <w:r>
        <w:t>As      sample4.txt:1,</w:t>
      </w:r>
    </w:p>
    <w:p w14:paraId="1BC4ED92" w14:textId="691CBB58" w:rsidR="0035075E" w:rsidRDefault="0035075E" w:rsidP="0035075E">
      <w:pPr>
        <w:pStyle w:val="Heading1"/>
      </w:pPr>
      <w:r>
        <w:t>Lab 6: Write a simple MapReduce job</w:t>
      </w:r>
    </w:p>
    <w:p w14:paraId="0E4C089F" w14:textId="77777777" w:rsidR="0035075E" w:rsidRDefault="0035075E" w:rsidP="0035075E">
      <w:pPr>
        <w:pStyle w:val="Heading2"/>
      </w:pPr>
      <w:r>
        <w:t>Description:</w:t>
      </w:r>
    </w:p>
    <w:p w14:paraId="15F37396" w14:textId="156DB333" w:rsidR="0035075E" w:rsidRDefault="0035075E" w:rsidP="0035075E">
      <w:pPr>
        <w:pStyle w:val="ListParagraph"/>
        <w:numPr>
          <w:ilvl w:val="0"/>
          <w:numId w:val="11"/>
        </w:numPr>
      </w:pPr>
      <w:r>
        <w:t>Write a MapReduce program to count the occurrences of di</w:t>
      </w:r>
      <w:r w:rsidR="005474B3">
        <w:t>stinct words</w:t>
      </w:r>
    </w:p>
    <w:p w14:paraId="59470A94" w14:textId="54001894" w:rsidR="005474B3" w:rsidRDefault="005474B3" w:rsidP="0035075E">
      <w:pPr>
        <w:pStyle w:val="ListParagraph"/>
        <w:numPr>
          <w:ilvl w:val="0"/>
          <w:numId w:val="11"/>
        </w:numPr>
      </w:pPr>
      <w:r>
        <w:t>Create an input file and copy it to HDFS</w:t>
      </w:r>
    </w:p>
    <w:p w14:paraId="2C80606E" w14:textId="1B9C6248" w:rsidR="005474B3" w:rsidRDefault="005474B3" w:rsidP="0035075E">
      <w:pPr>
        <w:pStyle w:val="ListParagraph"/>
        <w:numPr>
          <w:ilvl w:val="0"/>
          <w:numId w:val="11"/>
        </w:numPr>
      </w:pPr>
      <w:r>
        <w:t xml:space="preserve">Create a Java file that adds the Java and Hadoop imports, the MapReduce class and sub-classes, </w:t>
      </w:r>
      <w:r w:rsidRPr="005474B3">
        <w:rPr>
          <w:rStyle w:val="PlainTextChar"/>
        </w:rPr>
        <w:t>map()</w:t>
      </w:r>
      <w:r>
        <w:t xml:space="preserve"> and </w:t>
      </w:r>
      <w:r w:rsidRPr="005474B3">
        <w:rPr>
          <w:rStyle w:val="PlainTextChar"/>
        </w:rPr>
        <w:t>reduce()</w:t>
      </w:r>
      <w:r>
        <w:t xml:space="preserve"> methods, and specify other aspects of the job</w:t>
      </w:r>
    </w:p>
    <w:p w14:paraId="093D9C28" w14:textId="59731D07" w:rsidR="005474B3" w:rsidRDefault="005474B3" w:rsidP="0035075E">
      <w:pPr>
        <w:pStyle w:val="ListParagraph"/>
        <w:numPr>
          <w:ilvl w:val="0"/>
          <w:numId w:val="11"/>
        </w:numPr>
      </w:pPr>
      <w:r>
        <w:t>Compile and run the program</w:t>
      </w:r>
    </w:p>
    <w:p w14:paraId="64AD582E" w14:textId="77777777" w:rsidR="0035075E" w:rsidRDefault="0035075E" w:rsidP="0035075E"/>
    <w:p w14:paraId="29C7B862" w14:textId="78CC94BF" w:rsidR="004473EF" w:rsidRDefault="004473EF" w:rsidP="004473EF">
      <w:pPr>
        <w:pStyle w:val="Heading2"/>
      </w:pPr>
      <w:r>
        <w:t>Task 1: Create an input file and copy it to HDFS</w:t>
      </w:r>
    </w:p>
    <w:p w14:paraId="6DF941D2" w14:textId="77777777" w:rsidR="004473EF" w:rsidRDefault="004473EF" w:rsidP="004473EF">
      <w:pPr>
        <w:pStyle w:val="Heading3"/>
      </w:pPr>
      <w:r>
        <w:t>Activity Procedure</w:t>
      </w:r>
    </w:p>
    <w:p w14:paraId="7C83353D" w14:textId="77777777" w:rsidR="004473EF" w:rsidRDefault="004473EF" w:rsidP="004473EF"/>
    <w:p w14:paraId="509E4D62" w14:textId="2EDC4F65" w:rsidR="004473EF" w:rsidRDefault="004473EF" w:rsidP="004473EF">
      <w:pPr>
        <w:pStyle w:val="ListParagraph"/>
      </w:pPr>
      <w:r w:rsidRPr="00743644">
        <w:rPr>
          <w:b/>
        </w:rPr>
        <w:t>Step 1:</w:t>
      </w:r>
      <w:r>
        <w:t xml:space="preserve"> Go to the location of the source code for the labs and inspect the file that we are going to perform word-count on.</w:t>
      </w:r>
    </w:p>
    <w:p w14:paraId="640B9BEA" w14:textId="77777777" w:rsidR="004473EF" w:rsidRDefault="004473EF" w:rsidP="004473EF">
      <w:pPr>
        <w:pStyle w:val="ListParagraph"/>
      </w:pPr>
    </w:p>
    <w:p w14:paraId="2C694EC1" w14:textId="77777777" w:rsidR="004473EF" w:rsidRDefault="004473EF" w:rsidP="004473EF">
      <w:pPr>
        <w:pStyle w:val="PlainText"/>
        <w:ind w:firstLine="720"/>
      </w:pPr>
      <w:r>
        <w:t>$ cd ~/Developer/heffalump</w:t>
      </w:r>
    </w:p>
    <w:p w14:paraId="527CC4A5" w14:textId="77777777" w:rsidR="00547CCD" w:rsidRDefault="00547CCD" w:rsidP="004473EF">
      <w:pPr>
        <w:pStyle w:val="PlainText"/>
        <w:ind w:firstLine="720"/>
      </w:pPr>
    </w:p>
    <w:p w14:paraId="57F746BC" w14:textId="32310843" w:rsidR="00DD7A4B" w:rsidRDefault="00966C3D" w:rsidP="004473EF">
      <w:pPr>
        <w:pStyle w:val="PlainText"/>
        <w:ind w:firstLine="720"/>
      </w:pPr>
      <w:r>
        <w:t>$ ls -l</w:t>
      </w:r>
      <w:r w:rsidR="00DD7A4B">
        <w:t xml:space="preserve"> data/humpty.txt</w:t>
      </w:r>
    </w:p>
    <w:p w14:paraId="1E16AFC9" w14:textId="448C0E6E" w:rsidR="00966C3D" w:rsidRDefault="00966C3D" w:rsidP="004473EF">
      <w:pPr>
        <w:pStyle w:val="PlainText"/>
        <w:ind w:firstLine="720"/>
      </w:pPr>
      <w:r w:rsidRPr="00966C3D">
        <w:t>-rw-rw-r--. 1 shrek shrek 142 May 27 10:02 data/humpty.txt</w:t>
      </w:r>
    </w:p>
    <w:p w14:paraId="1790D4D2" w14:textId="77777777" w:rsidR="00547CCD" w:rsidRDefault="00547CCD" w:rsidP="00966C3D">
      <w:pPr>
        <w:pStyle w:val="PlainText"/>
        <w:ind w:firstLine="720"/>
      </w:pPr>
    </w:p>
    <w:p w14:paraId="5A8B10C0" w14:textId="77777777" w:rsidR="00966C3D" w:rsidRDefault="00966C3D" w:rsidP="00966C3D">
      <w:pPr>
        <w:pStyle w:val="PlainText"/>
        <w:ind w:firstLine="720"/>
      </w:pPr>
      <w:r>
        <w:t xml:space="preserve">$ cat data/humpty.txt </w:t>
      </w:r>
    </w:p>
    <w:p w14:paraId="240E8B77" w14:textId="77777777" w:rsidR="00966C3D" w:rsidRDefault="00966C3D" w:rsidP="00966C3D">
      <w:pPr>
        <w:pStyle w:val="PlainText"/>
        <w:ind w:firstLine="720"/>
      </w:pPr>
      <w:r>
        <w:t>Humpty Dumpty sat on a wall.</w:t>
      </w:r>
    </w:p>
    <w:p w14:paraId="5D09156B" w14:textId="77777777" w:rsidR="00966C3D" w:rsidRDefault="00966C3D" w:rsidP="00966C3D">
      <w:pPr>
        <w:pStyle w:val="PlainText"/>
        <w:ind w:firstLine="720"/>
      </w:pPr>
      <w:r>
        <w:t>Humpty Dumpty had a great fall.</w:t>
      </w:r>
    </w:p>
    <w:p w14:paraId="408784C2" w14:textId="77777777" w:rsidR="00966C3D" w:rsidRDefault="00966C3D" w:rsidP="00966C3D">
      <w:pPr>
        <w:pStyle w:val="PlainText"/>
        <w:ind w:firstLine="720"/>
      </w:pPr>
      <w:r>
        <w:t>All the king's horses and all the king's men</w:t>
      </w:r>
    </w:p>
    <w:p w14:paraId="29FCECFB" w14:textId="77777777" w:rsidR="00966C3D" w:rsidRDefault="00966C3D" w:rsidP="00966C3D">
      <w:pPr>
        <w:pStyle w:val="PlainText"/>
        <w:ind w:firstLine="720"/>
      </w:pPr>
      <w:r>
        <w:t>Couldn't put Humpty together again!</w:t>
      </w:r>
    </w:p>
    <w:p w14:paraId="6C6E94D4" w14:textId="2F9EFD32" w:rsidR="00DD7A4B" w:rsidRDefault="00DD7A4B" w:rsidP="004473EF">
      <w:pPr>
        <w:pStyle w:val="PlainText"/>
        <w:ind w:firstLine="720"/>
      </w:pPr>
    </w:p>
    <w:p w14:paraId="3CE760FE" w14:textId="1645F11A" w:rsidR="00966C3D" w:rsidRDefault="00966C3D" w:rsidP="00966C3D">
      <w:pPr>
        <w:pStyle w:val="ListParagraph"/>
      </w:pPr>
      <w:r>
        <w:rPr>
          <w:b/>
        </w:rPr>
        <w:t>Step 2</w:t>
      </w:r>
      <w:r w:rsidRPr="00743644">
        <w:rPr>
          <w:b/>
        </w:rPr>
        <w:t>:</w:t>
      </w:r>
      <w:r>
        <w:t xml:space="preserve"> </w:t>
      </w:r>
      <w:r w:rsidR="00C2128E">
        <w:t>Copy the file to HDFS</w:t>
      </w:r>
      <w:r>
        <w:t>.</w:t>
      </w:r>
      <w:r w:rsidR="00C2128E">
        <w:t xml:space="preserve"> Clear up the old input directory, create a new one and then copy the file.</w:t>
      </w:r>
    </w:p>
    <w:p w14:paraId="691CF092" w14:textId="77777777" w:rsidR="00C2128E" w:rsidRDefault="00C2128E" w:rsidP="00966C3D">
      <w:pPr>
        <w:pStyle w:val="ListParagraph"/>
      </w:pPr>
    </w:p>
    <w:p w14:paraId="6404C91C" w14:textId="77777777" w:rsidR="00C2128E" w:rsidRDefault="00C2128E" w:rsidP="00C2128E">
      <w:pPr>
        <w:pStyle w:val="PlainText"/>
        <w:ind w:left="1440"/>
      </w:pPr>
      <w:r>
        <w:t>$ hadoop fs -rm -r input</w:t>
      </w:r>
    </w:p>
    <w:p w14:paraId="2A413ED4" w14:textId="77777777" w:rsidR="00547CCD" w:rsidRDefault="00547CCD" w:rsidP="00C2128E">
      <w:pPr>
        <w:pStyle w:val="PlainText"/>
        <w:ind w:left="1440"/>
      </w:pPr>
    </w:p>
    <w:p w14:paraId="7FFC6872" w14:textId="77777777" w:rsidR="00C2128E" w:rsidRDefault="00C2128E" w:rsidP="00C2128E">
      <w:pPr>
        <w:pStyle w:val="PlainText"/>
        <w:ind w:left="1440"/>
      </w:pPr>
      <w:r>
        <w:t>$ hadoop fs -mkdir input</w:t>
      </w:r>
    </w:p>
    <w:p w14:paraId="241409E2" w14:textId="77777777" w:rsidR="00547CCD" w:rsidRDefault="00547CCD" w:rsidP="00C2128E">
      <w:pPr>
        <w:pStyle w:val="PlainText"/>
        <w:ind w:left="1440"/>
      </w:pPr>
    </w:p>
    <w:p w14:paraId="32E7FDBB" w14:textId="77777777" w:rsidR="00C2128E" w:rsidRDefault="00C2128E" w:rsidP="00C2128E">
      <w:pPr>
        <w:pStyle w:val="PlainText"/>
        <w:ind w:left="1440"/>
      </w:pPr>
      <w:r>
        <w:t>$ hadoop fs -copyFromLocal -f data/humpty.txt input</w:t>
      </w:r>
    </w:p>
    <w:p w14:paraId="2FCBE5CA" w14:textId="77777777" w:rsidR="00547CCD" w:rsidRDefault="00547CCD" w:rsidP="00C2128E">
      <w:pPr>
        <w:pStyle w:val="PlainText"/>
        <w:ind w:left="1440"/>
      </w:pPr>
    </w:p>
    <w:p w14:paraId="08FDAACE" w14:textId="7DFE75DF" w:rsidR="00C2128E" w:rsidRDefault="00C2128E" w:rsidP="00C2128E">
      <w:pPr>
        <w:pStyle w:val="PlainText"/>
        <w:ind w:left="1440"/>
      </w:pPr>
      <w:r>
        <w:t>$ hadoop fs -ls input</w:t>
      </w:r>
    </w:p>
    <w:p w14:paraId="068E64D6" w14:textId="77777777" w:rsidR="00C2128E" w:rsidRDefault="00C2128E" w:rsidP="00C2128E">
      <w:pPr>
        <w:pStyle w:val="PlainText"/>
        <w:ind w:left="1440"/>
      </w:pPr>
      <w:r>
        <w:t>Found 1 items</w:t>
      </w:r>
    </w:p>
    <w:p w14:paraId="4C126BA6" w14:textId="25FCD4E1" w:rsidR="00966C3D" w:rsidRDefault="00C2128E" w:rsidP="00C2128E">
      <w:pPr>
        <w:pStyle w:val="PlainText"/>
        <w:ind w:left="1440"/>
      </w:pPr>
      <w:r>
        <w:t>-rw-r--r--   1 shrek supergroup        142 2013-06-09 22:34 input/humpty.txt</w:t>
      </w:r>
    </w:p>
    <w:p w14:paraId="59FBDFB6" w14:textId="10E2FFC5" w:rsidR="00C2128E" w:rsidRDefault="00C2128E" w:rsidP="00C2128E">
      <w:pPr>
        <w:pStyle w:val="Heading3"/>
      </w:pPr>
      <w:r>
        <w:t>Activity Verification</w:t>
      </w:r>
    </w:p>
    <w:p w14:paraId="2EC227E7" w14:textId="77777777" w:rsidR="00C2128E" w:rsidRDefault="00C2128E" w:rsidP="00C2128E"/>
    <w:p w14:paraId="69819A23" w14:textId="3DC1B72A" w:rsidR="00C2128E" w:rsidRDefault="00C2128E" w:rsidP="00C2128E">
      <w:pPr>
        <w:pStyle w:val="ListParagraph"/>
      </w:pPr>
      <w:r>
        <w:t>On successful completion you should be able to see the contents of the input file in HDFS.</w:t>
      </w:r>
    </w:p>
    <w:p w14:paraId="2A313B6E" w14:textId="77777777" w:rsidR="00C2128E" w:rsidRDefault="00C2128E" w:rsidP="00C2128E">
      <w:pPr>
        <w:pStyle w:val="ListParagraph"/>
      </w:pPr>
    </w:p>
    <w:p w14:paraId="4B9C95AE" w14:textId="512722BB" w:rsidR="00C2128E" w:rsidRDefault="00C2128E" w:rsidP="00C2128E">
      <w:pPr>
        <w:pStyle w:val="PlainText"/>
        <w:ind w:left="1440"/>
      </w:pPr>
      <w:r>
        <w:t>$ hadoop fs -cat input/humpty.txt</w:t>
      </w:r>
    </w:p>
    <w:p w14:paraId="1B18E82A" w14:textId="77777777" w:rsidR="00C2128E" w:rsidRDefault="00C2128E" w:rsidP="00C2128E">
      <w:pPr>
        <w:pStyle w:val="PlainText"/>
        <w:ind w:left="1440"/>
      </w:pPr>
      <w:r>
        <w:t>Humpty Dumpty sat on a wall.</w:t>
      </w:r>
    </w:p>
    <w:p w14:paraId="258F4BE8" w14:textId="77777777" w:rsidR="00C2128E" w:rsidRDefault="00C2128E" w:rsidP="00C2128E">
      <w:pPr>
        <w:pStyle w:val="PlainText"/>
        <w:ind w:left="1440"/>
      </w:pPr>
      <w:r>
        <w:t>Humpty Dumpty had a great fall.</w:t>
      </w:r>
    </w:p>
    <w:p w14:paraId="055FC30D" w14:textId="77777777" w:rsidR="00C2128E" w:rsidRDefault="00C2128E" w:rsidP="00C2128E">
      <w:pPr>
        <w:pStyle w:val="PlainText"/>
        <w:ind w:left="1440"/>
      </w:pPr>
      <w:r>
        <w:t>All the king's horses and all the king's men</w:t>
      </w:r>
    </w:p>
    <w:p w14:paraId="252252CE" w14:textId="45CA6CF0" w:rsidR="00C2128E" w:rsidRPr="00C2128E" w:rsidRDefault="00C2128E" w:rsidP="00C2128E">
      <w:pPr>
        <w:pStyle w:val="PlainText"/>
        <w:ind w:left="1440"/>
      </w:pPr>
      <w:r>
        <w:t>Couldn't put Humpty together again!</w:t>
      </w:r>
    </w:p>
    <w:p w14:paraId="1BABCD25" w14:textId="5D38527E" w:rsidR="00C2128E" w:rsidRDefault="00C2128E" w:rsidP="00C2128E">
      <w:pPr>
        <w:pStyle w:val="Heading2"/>
      </w:pPr>
      <w:r>
        <w:t>Task 2: Step-by-step development of your first MapReduce program</w:t>
      </w:r>
    </w:p>
    <w:p w14:paraId="28E9C987" w14:textId="77777777" w:rsidR="00C2128E" w:rsidRDefault="00C2128E" w:rsidP="00C2128E">
      <w:pPr>
        <w:pStyle w:val="Heading3"/>
      </w:pPr>
      <w:r>
        <w:t>Activity Procedure</w:t>
      </w:r>
    </w:p>
    <w:p w14:paraId="2BE505A7" w14:textId="77777777" w:rsidR="00C2128E" w:rsidRDefault="00C2128E" w:rsidP="00C2128E"/>
    <w:p w14:paraId="3F6E0C88" w14:textId="728B4C17" w:rsidR="00BE0B80" w:rsidRDefault="00BE0B80" w:rsidP="00BE0B80">
      <w:pPr>
        <w:pStyle w:val="ListParagraph"/>
      </w:pPr>
      <w:r w:rsidRPr="00BE0B80">
        <w:rPr>
          <w:b/>
        </w:rPr>
        <w:t>Step 1:</w:t>
      </w:r>
      <w:r>
        <w:t xml:space="preserve"> Open in an editor (</w:t>
      </w:r>
      <w:r w:rsidRPr="00BE0B80">
        <w:rPr>
          <w:rStyle w:val="PlainTextChar"/>
        </w:rPr>
        <w:t>vi</w:t>
      </w:r>
      <w:r>
        <w:t xml:space="preserve"> or </w:t>
      </w:r>
      <w:r w:rsidRPr="00BE0B80">
        <w:rPr>
          <w:rStyle w:val="PlainTextChar"/>
        </w:rPr>
        <w:t>emacs</w:t>
      </w:r>
      <w:r>
        <w:t>) the Java file for this exercise.</w:t>
      </w:r>
    </w:p>
    <w:p w14:paraId="63315473" w14:textId="77777777" w:rsidR="00BE0B80" w:rsidRDefault="00BE0B80" w:rsidP="00C2128E"/>
    <w:p w14:paraId="6686F050" w14:textId="1F6EA3B6" w:rsidR="00BE0B80" w:rsidRDefault="00BE0B80" w:rsidP="00BE0B80">
      <w:pPr>
        <w:pStyle w:val="PlainText"/>
        <w:ind w:left="1440"/>
      </w:pPr>
      <w:r>
        <w:t xml:space="preserve">$ </w:t>
      </w:r>
      <w:r w:rsidRPr="00BE0B80">
        <w:t>vi src/main/java/com/hadooptraining/lab6/WordCount.java</w:t>
      </w:r>
      <w:r>
        <w:t xml:space="preserve"> </w:t>
      </w:r>
    </w:p>
    <w:p w14:paraId="6AE3CF80" w14:textId="5857BA2A" w:rsidR="004473EF" w:rsidRDefault="00BE0B80" w:rsidP="00C2128E">
      <w:pPr>
        <w:pStyle w:val="ListParagraph"/>
      </w:pPr>
      <w:r>
        <w:rPr>
          <w:b/>
        </w:rPr>
        <w:t>Step 2</w:t>
      </w:r>
      <w:r w:rsidR="00C2128E" w:rsidRPr="00743644">
        <w:rPr>
          <w:b/>
        </w:rPr>
        <w:t>:</w:t>
      </w:r>
      <w:r w:rsidR="00C2128E">
        <w:t xml:space="preserve"> Declare package.</w:t>
      </w:r>
    </w:p>
    <w:p w14:paraId="5514A455" w14:textId="77777777" w:rsidR="00C2128E" w:rsidRDefault="00C2128E" w:rsidP="00C2128E">
      <w:pPr>
        <w:pStyle w:val="PlainText"/>
        <w:ind w:left="1440"/>
      </w:pPr>
      <w:r>
        <w:t>package com.hadooptraining.lab6;</w:t>
      </w:r>
    </w:p>
    <w:p w14:paraId="13F12EFE" w14:textId="77777777" w:rsidR="00C2128E" w:rsidRDefault="00C2128E" w:rsidP="00C2128E">
      <w:pPr>
        <w:pStyle w:val="ListParagraph"/>
      </w:pPr>
    </w:p>
    <w:p w14:paraId="089DC09F" w14:textId="325F4D1B" w:rsidR="00C2128E" w:rsidRDefault="00BE0B80" w:rsidP="00C2128E">
      <w:pPr>
        <w:pStyle w:val="ListParagraph"/>
      </w:pPr>
      <w:r>
        <w:rPr>
          <w:b/>
        </w:rPr>
        <w:t>Step 3</w:t>
      </w:r>
      <w:r w:rsidR="00C2128E" w:rsidRPr="00C2128E">
        <w:rPr>
          <w:b/>
        </w:rPr>
        <w:t>:</w:t>
      </w:r>
      <w:r w:rsidR="00C2128E">
        <w:t xml:space="preserve"> Import necessary libraries.</w:t>
      </w:r>
    </w:p>
    <w:p w14:paraId="26A47F25" w14:textId="77777777" w:rsidR="00C2128E" w:rsidRDefault="00C2128E" w:rsidP="00F243B4">
      <w:pPr>
        <w:pStyle w:val="PlainText"/>
        <w:ind w:left="1440"/>
      </w:pPr>
      <w:r>
        <w:t>import java.io.IOException;</w:t>
      </w:r>
    </w:p>
    <w:p w14:paraId="0FAE831D" w14:textId="77777777" w:rsidR="00C2128E" w:rsidRDefault="00C2128E" w:rsidP="00F243B4">
      <w:pPr>
        <w:pStyle w:val="PlainText"/>
        <w:ind w:left="1440"/>
      </w:pPr>
      <w:r>
        <w:t>import java.util.StringTokenizer;</w:t>
      </w:r>
    </w:p>
    <w:p w14:paraId="34E8ACC1" w14:textId="77777777" w:rsidR="00C2128E" w:rsidRDefault="00C2128E" w:rsidP="00F243B4">
      <w:pPr>
        <w:pStyle w:val="PlainText"/>
        <w:ind w:left="1440"/>
      </w:pPr>
    </w:p>
    <w:p w14:paraId="5D382AF3" w14:textId="77777777" w:rsidR="00C2128E" w:rsidRDefault="00C2128E" w:rsidP="00F243B4">
      <w:pPr>
        <w:pStyle w:val="PlainText"/>
        <w:ind w:left="1440"/>
      </w:pPr>
      <w:r>
        <w:t>import org.apache.hadoop.conf.Configuration;</w:t>
      </w:r>
    </w:p>
    <w:p w14:paraId="4ED48704" w14:textId="77777777" w:rsidR="00C2128E" w:rsidRDefault="00C2128E" w:rsidP="00F243B4">
      <w:pPr>
        <w:pStyle w:val="PlainText"/>
        <w:ind w:left="1440"/>
      </w:pPr>
      <w:r>
        <w:t>import org.apache.hadoop.fs.Path;</w:t>
      </w:r>
    </w:p>
    <w:p w14:paraId="4A4C7D05" w14:textId="77777777" w:rsidR="00C2128E" w:rsidRDefault="00C2128E" w:rsidP="00F243B4">
      <w:pPr>
        <w:pStyle w:val="PlainText"/>
        <w:ind w:left="1440"/>
      </w:pPr>
      <w:r>
        <w:t>import org.apache.hadoop.io.IntWritable;</w:t>
      </w:r>
    </w:p>
    <w:p w14:paraId="7364F71D" w14:textId="77777777" w:rsidR="00C2128E" w:rsidRDefault="00C2128E" w:rsidP="00F243B4">
      <w:pPr>
        <w:pStyle w:val="PlainText"/>
        <w:ind w:left="1440"/>
      </w:pPr>
      <w:r>
        <w:t>import org.apache.hadoop.io.Text;</w:t>
      </w:r>
    </w:p>
    <w:p w14:paraId="03690CA0" w14:textId="77777777" w:rsidR="00C2128E" w:rsidRDefault="00C2128E" w:rsidP="00F243B4">
      <w:pPr>
        <w:pStyle w:val="PlainText"/>
        <w:ind w:left="1440"/>
      </w:pPr>
      <w:r>
        <w:t>import org.apache.hadoop.mapreduce.Job;</w:t>
      </w:r>
    </w:p>
    <w:p w14:paraId="7015F79E" w14:textId="77777777" w:rsidR="00C2128E" w:rsidRDefault="00C2128E" w:rsidP="00F243B4">
      <w:pPr>
        <w:pStyle w:val="PlainText"/>
        <w:ind w:left="1440"/>
      </w:pPr>
      <w:r>
        <w:t>import org.apache.hadoop.mapreduce.Mapper;</w:t>
      </w:r>
    </w:p>
    <w:p w14:paraId="15C949A9" w14:textId="77777777" w:rsidR="00C2128E" w:rsidRDefault="00C2128E" w:rsidP="00F243B4">
      <w:pPr>
        <w:pStyle w:val="PlainText"/>
        <w:ind w:left="1440"/>
      </w:pPr>
      <w:r>
        <w:t>import org.apache.hadoop.mapreduce.Reducer;</w:t>
      </w:r>
    </w:p>
    <w:p w14:paraId="661B832D" w14:textId="77777777" w:rsidR="00C2128E" w:rsidRDefault="00C2128E" w:rsidP="00F243B4">
      <w:pPr>
        <w:pStyle w:val="PlainText"/>
        <w:ind w:left="1440"/>
      </w:pPr>
      <w:r>
        <w:t>import org.apache.hadoop.mapreduce.lib.input.FileInputFormat;</w:t>
      </w:r>
    </w:p>
    <w:p w14:paraId="48844AAF" w14:textId="77777777" w:rsidR="00C2128E" w:rsidRDefault="00C2128E" w:rsidP="00F243B4">
      <w:pPr>
        <w:pStyle w:val="PlainText"/>
        <w:ind w:left="1440"/>
      </w:pPr>
      <w:r>
        <w:t>import org.apache.hadoop.mapreduce.lib.output.FileOutputFormat;</w:t>
      </w:r>
    </w:p>
    <w:p w14:paraId="163206A6" w14:textId="77777777" w:rsidR="00C2128E" w:rsidRDefault="00C2128E" w:rsidP="00F243B4">
      <w:pPr>
        <w:pStyle w:val="PlainText"/>
        <w:ind w:left="1440"/>
      </w:pPr>
      <w:r>
        <w:t>import org.apache.hadoop.util.GenericOptionsParser;</w:t>
      </w:r>
    </w:p>
    <w:p w14:paraId="1835D770" w14:textId="77777777" w:rsidR="00C2128E" w:rsidRDefault="00C2128E" w:rsidP="00C2128E">
      <w:pPr>
        <w:pStyle w:val="ListParagraph"/>
      </w:pPr>
    </w:p>
    <w:p w14:paraId="5EE6B67C" w14:textId="4B3E9725" w:rsidR="00C2128E" w:rsidRDefault="00BE0B80" w:rsidP="00C2128E">
      <w:pPr>
        <w:pStyle w:val="ListParagraph"/>
      </w:pPr>
      <w:r>
        <w:rPr>
          <w:b/>
        </w:rPr>
        <w:t>Step 4</w:t>
      </w:r>
      <w:r w:rsidR="00F243B4" w:rsidRPr="00F243B4">
        <w:rPr>
          <w:b/>
        </w:rPr>
        <w:t>:</w:t>
      </w:r>
      <w:r w:rsidR="00F243B4">
        <w:t xml:space="preserve"> Start writing the </w:t>
      </w:r>
      <w:r w:rsidR="00F243B4" w:rsidRPr="00F243B4">
        <w:rPr>
          <w:rStyle w:val="PlainTextChar"/>
        </w:rPr>
        <w:t>WordCount</w:t>
      </w:r>
      <w:r w:rsidR="00F243B4">
        <w:t xml:space="preserve"> class.</w:t>
      </w:r>
    </w:p>
    <w:p w14:paraId="794F38E5" w14:textId="77777777" w:rsidR="00C2128E" w:rsidRDefault="00C2128E" w:rsidP="00F243B4">
      <w:pPr>
        <w:pStyle w:val="PlainText"/>
        <w:ind w:left="1440"/>
      </w:pPr>
      <w:r>
        <w:t>public class WordCount {</w:t>
      </w:r>
    </w:p>
    <w:p w14:paraId="6F46A51F" w14:textId="77777777" w:rsidR="00C2128E" w:rsidRDefault="00C2128E" w:rsidP="00C2128E">
      <w:pPr>
        <w:pStyle w:val="ListParagraph"/>
      </w:pPr>
    </w:p>
    <w:p w14:paraId="708CE34A" w14:textId="1DAEC3FA" w:rsidR="00F243B4" w:rsidRDefault="00BE0B80" w:rsidP="00C2128E">
      <w:pPr>
        <w:pStyle w:val="ListParagraph"/>
      </w:pPr>
      <w:r>
        <w:rPr>
          <w:b/>
        </w:rPr>
        <w:t>Step 5</w:t>
      </w:r>
      <w:r w:rsidR="00F243B4" w:rsidRPr="00F243B4">
        <w:rPr>
          <w:b/>
        </w:rPr>
        <w:t>:</w:t>
      </w:r>
      <w:r w:rsidR="00F243B4">
        <w:t xml:space="preserve"> Create the mapper class as a subclass of the </w:t>
      </w:r>
      <w:r w:rsidR="00F243B4" w:rsidRPr="00F243B4">
        <w:rPr>
          <w:rStyle w:val="PlainTextChar"/>
        </w:rPr>
        <w:t>WordCount</w:t>
      </w:r>
      <w:r w:rsidR="00F243B4">
        <w:t xml:space="preserve"> class. </w:t>
      </w:r>
      <w:r w:rsidR="00C2128E">
        <w:t xml:space="preserve">The mapper extends from the </w:t>
      </w:r>
      <w:r w:rsidR="00C2128E" w:rsidRPr="00F243B4">
        <w:rPr>
          <w:rStyle w:val="PlainTextChar"/>
        </w:rPr>
        <w:t>org.apache.hadoop.mapreduce.Mapper</w:t>
      </w:r>
      <w:r w:rsidR="00C2128E">
        <w:t xml:space="preserve"> interface. When Hadoop runs, it receives each new line in the input files as an input to the mapper. The "map" function tokenizes the line, and for each token (word) emits (word,1) as the output.</w:t>
      </w:r>
      <w:r w:rsidR="00F243B4">
        <w:t xml:space="preserve"> </w:t>
      </w:r>
    </w:p>
    <w:p w14:paraId="7F9C0CC7" w14:textId="67F87847" w:rsidR="00C2128E" w:rsidRDefault="00F243B4" w:rsidP="00F243B4">
      <w:pPr>
        <w:pStyle w:val="ListParagraph"/>
        <w:ind w:left="2160"/>
      </w:pPr>
      <w:r>
        <w:t>Key 1</w:t>
      </w:r>
      <w:r w:rsidR="00C2128E">
        <w:t xml:space="preserve"> = Object</w:t>
      </w:r>
    </w:p>
    <w:p w14:paraId="20A3377D" w14:textId="674B7917" w:rsidR="00C2128E" w:rsidRDefault="00C2128E" w:rsidP="00F243B4">
      <w:pPr>
        <w:pStyle w:val="ListParagraph"/>
        <w:ind w:left="2160"/>
      </w:pPr>
      <w:r>
        <w:t>V</w:t>
      </w:r>
      <w:r w:rsidR="00F243B4">
        <w:t xml:space="preserve">alue </w:t>
      </w:r>
      <w:r>
        <w:t>1 = Text</w:t>
      </w:r>
    </w:p>
    <w:p w14:paraId="3094805E" w14:textId="122759A1" w:rsidR="00C2128E" w:rsidRDefault="00C2128E" w:rsidP="00F243B4">
      <w:pPr>
        <w:pStyle w:val="ListParagraph"/>
        <w:ind w:left="2160"/>
      </w:pPr>
      <w:r>
        <w:t>K</w:t>
      </w:r>
      <w:r w:rsidR="00F243B4">
        <w:t xml:space="preserve">ey </w:t>
      </w:r>
      <w:r>
        <w:t>2 = Text - the word itself</w:t>
      </w:r>
    </w:p>
    <w:p w14:paraId="4C0D5457" w14:textId="5B482170" w:rsidR="00C2128E" w:rsidRDefault="00C2128E" w:rsidP="00F243B4">
      <w:pPr>
        <w:pStyle w:val="ListParagraph"/>
        <w:ind w:left="2160"/>
      </w:pPr>
      <w:r>
        <w:t>V</w:t>
      </w:r>
      <w:r w:rsidR="00F243B4">
        <w:t xml:space="preserve">alue </w:t>
      </w:r>
      <w:r>
        <w:t>2 = IntWritable - the number 1</w:t>
      </w:r>
    </w:p>
    <w:p w14:paraId="667F893F" w14:textId="77777777" w:rsidR="00F243B4" w:rsidRDefault="00C2128E" w:rsidP="00F243B4">
      <w:pPr>
        <w:pStyle w:val="ListParagraph"/>
      </w:pPr>
      <w:r>
        <w:t xml:space="preserve"> </w:t>
      </w:r>
    </w:p>
    <w:p w14:paraId="60440F19" w14:textId="2E0427DF" w:rsidR="00F243B4" w:rsidRDefault="00F243B4" w:rsidP="00F243B4">
      <w:pPr>
        <w:pStyle w:val="ListParagraph"/>
        <w:ind w:left="2160"/>
      </w:pPr>
      <w:r>
        <w:t>This class uses two fields.</w:t>
      </w:r>
    </w:p>
    <w:p w14:paraId="0353A1DE" w14:textId="45C12767" w:rsidR="00C2128E" w:rsidRDefault="00C2128E" w:rsidP="00F243B4">
      <w:pPr>
        <w:pStyle w:val="PlainText"/>
        <w:ind w:left="1440"/>
      </w:pPr>
      <w:r>
        <w:t xml:space="preserve">   public static class TokenizerMapper</w:t>
      </w:r>
    </w:p>
    <w:p w14:paraId="3A7578B9" w14:textId="77777777" w:rsidR="00C2128E" w:rsidRDefault="00C2128E" w:rsidP="00F243B4">
      <w:pPr>
        <w:pStyle w:val="PlainText"/>
        <w:ind w:left="1440"/>
      </w:pPr>
      <w:r>
        <w:t xml:space="preserve">            extends Mapper&lt;Object, Text, Text, IntWritable&gt;{</w:t>
      </w:r>
    </w:p>
    <w:p w14:paraId="47A51817" w14:textId="77777777" w:rsidR="00C2128E" w:rsidRDefault="00C2128E" w:rsidP="00F243B4">
      <w:pPr>
        <w:pStyle w:val="PlainText"/>
        <w:ind w:left="1440"/>
      </w:pPr>
    </w:p>
    <w:p w14:paraId="239A14C1" w14:textId="64105D73" w:rsidR="00C2128E" w:rsidRDefault="00C2128E" w:rsidP="00F243B4">
      <w:pPr>
        <w:pStyle w:val="PlainText"/>
        <w:ind w:left="1440"/>
      </w:pPr>
      <w:r>
        <w:t xml:space="preserve">        // Create a static variable to store the number 1, </w:t>
      </w:r>
      <w:r w:rsidR="00F243B4">
        <w:t>(</w:t>
      </w:r>
      <w:r>
        <w:t>used many times</w:t>
      </w:r>
      <w:r w:rsidR="00F243B4">
        <w:t>)</w:t>
      </w:r>
    </w:p>
    <w:p w14:paraId="691B0741" w14:textId="77777777" w:rsidR="00C2128E" w:rsidRDefault="00C2128E" w:rsidP="00F243B4">
      <w:pPr>
        <w:pStyle w:val="PlainText"/>
        <w:ind w:left="1440"/>
      </w:pPr>
      <w:r>
        <w:t xml:space="preserve">        private final static IntWritable one = new IntWritable(1);</w:t>
      </w:r>
    </w:p>
    <w:p w14:paraId="4CF22BF8" w14:textId="77777777" w:rsidR="00C2128E" w:rsidRDefault="00C2128E" w:rsidP="00F243B4">
      <w:pPr>
        <w:pStyle w:val="PlainText"/>
        <w:ind w:left="1440"/>
      </w:pPr>
    </w:p>
    <w:p w14:paraId="018D9D64" w14:textId="77777777" w:rsidR="00C2128E" w:rsidRDefault="00C2128E" w:rsidP="00F243B4">
      <w:pPr>
        <w:pStyle w:val="PlainText"/>
        <w:ind w:left="1440"/>
      </w:pPr>
      <w:r>
        <w:t xml:space="preserve">        // Create a variable to store the word in the mapper</w:t>
      </w:r>
    </w:p>
    <w:p w14:paraId="30DBC611" w14:textId="77777777" w:rsidR="00C2128E" w:rsidRDefault="00C2128E" w:rsidP="00F243B4">
      <w:pPr>
        <w:pStyle w:val="PlainText"/>
        <w:ind w:left="1440"/>
      </w:pPr>
      <w:r>
        <w:t xml:space="preserve">        private Text word = new Text();</w:t>
      </w:r>
    </w:p>
    <w:p w14:paraId="7A4A519D" w14:textId="4414003B" w:rsidR="00C2128E" w:rsidRDefault="00BE0B80" w:rsidP="00C2128E">
      <w:pPr>
        <w:pStyle w:val="ListParagraph"/>
      </w:pPr>
      <w:r>
        <w:rPr>
          <w:b/>
        </w:rPr>
        <w:t>Step 6</w:t>
      </w:r>
      <w:r w:rsidR="00F243B4" w:rsidRPr="00F243B4">
        <w:rPr>
          <w:b/>
        </w:rPr>
        <w:t>:</w:t>
      </w:r>
      <w:r w:rsidR="00F243B4">
        <w:t xml:space="preserve"> Write the </w:t>
      </w:r>
      <w:r w:rsidR="00F243B4" w:rsidRPr="00F243B4">
        <w:rPr>
          <w:rStyle w:val="PlainTextChar"/>
        </w:rPr>
        <w:t>map()</w:t>
      </w:r>
      <w:r w:rsidR="00F243B4">
        <w:t xml:space="preserve"> method that takes each line and emits a key-value pair.</w:t>
      </w:r>
    </w:p>
    <w:p w14:paraId="1029FEC5" w14:textId="11D8BC41" w:rsidR="00C2128E" w:rsidRDefault="00C2128E" w:rsidP="00C2128E">
      <w:pPr>
        <w:pStyle w:val="ListParagraph"/>
      </w:pPr>
      <w:r>
        <w:t xml:space="preserve">        </w:t>
      </w:r>
    </w:p>
    <w:p w14:paraId="3636E121" w14:textId="00DBFFAC" w:rsidR="00C2128E" w:rsidRDefault="00F243B4" w:rsidP="00F243B4">
      <w:pPr>
        <w:pStyle w:val="ListParagraph"/>
      </w:pPr>
      <w:r>
        <w:t xml:space="preserve">         </w:t>
      </w:r>
      <w:r w:rsidR="00C2128E">
        <w:t>The map function takes the document and splits up the words using blanks as the separator. For each word found in the document, it emits a K2,V2 pair where K2 is the word, and V2 is the number 1.</w:t>
      </w:r>
    </w:p>
    <w:p w14:paraId="72677724" w14:textId="068D41A4" w:rsidR="00C2128E" w:rsidRDefault="00F243B4" w:rsidP="00C2128E">
      <w:pPr>
        <w:pStyle w:val="ListParagraph"/>
      </w:pPr>
      <w:r>
        <w:t xml:space="preserve">        </w:t>
      </w:r>
    </w:p>
    <w:p w14:paraId="06529D36" w14:textId="77777777" w:rsidR="00C2128E" w:rsidRDefault="00C2128E" w:rsidP="00F243B4">
      <w:pPr>
        <w:pStyle w:val="PlainText"/>
        <w:ind w:left="1440"/>
      </w:pPr>
      <w:r>
        <w:t xml:space="preserve">        public void map(Object key, Text value, Context context)</w:t>
      </w:r>
    </w:p>
    <w:p w14:paraId="2A65E148" w14:textId="77777777" w:rsidR="00C2128E" w:rsidRDefault="00C2128E" w:rsidP="00F243B4">
      <w:pPr>
        <w:pStyle w:val="PlainText"/>
        <w:ind w:left="1440"/>
      </w:pPr>
      <w:r>
        <w:t xml:space="preserve">                throws IOException, InterruptedException {</w:t>
      </w:r>
    </w:p>
    <w:p w14:paraId="218057A2" w14:textId="77777777" w:rsidR="00C2128E" w:rsidRDefault="00C2128E" w:rsidP="00F243B4">
      <w:pPr>
        <w:pStyle w:val="PlainText"/>
        <w:ind w:left="1440"/>
      </w:pPr>
    </w:p>
    <w:p w14:paraId="53AE9879" w14:textId="77777777" w:rsidR="00C2128E" w:rsidRDefault="00C2128E" w:rsidP="00F243B4">
      <w:pPr>
        <w:pStyle w:val="PlainText"/>
        <w:ind w:left="1440"/>
      </w:pPr>
      <w:r>
        <w:t xml:space="preserve">            // Create a String tokenizer to break up the string into parts</w:t>
      </w:r>
    </w:p>
    <w:p w14:paraId="6C1C43C1" w14:textId="77777777" w:rsidR="00C2128E" w:rsidRDefault="00C2128E" w:rsidP="00F243B4">
      <w:pPr>
        <w:pStyle w:val="PlainText"/>
        <w:ind w:left="1440"/>
      </w:pPr>
      <w:r>
        <w:t xml:space="preserve">            StringTokenizer itr = new StringTokenizer(value.toString());</w:t>
      </w:r>
    </w:p>
    <w:p w14:paraId="13602F3D" w14:textId="77777777" w:rsidR="00C2128E" w:rsidRDefault="00C2128E" w:rsidP="00F243B4">
      <w:pPr>
        <w:pStyle w:val="PlainText"/>
        <w:ind w:left="1440"/>
      </w:pPr>
    </w:p>
    <w:p w14:paraId="6C00EED4" w14:textId="77777777" w:rsidR="00C2128E" w:rsidRDefault="00C2128E" w:rsidP="00F243B4">
      <w:pPr>
        <w:pStyle w:val="PlainText"/>
        <w:ind w:left="1440"/>
      </w:pPr>
      <w:r>
        <w:t xml:space="preserve">            // Loop through the words found in the line</w:t>
      </w:r>
    </w:p>
    <w:p w14:paraId="7AD739A4" w14:textId="77777777" w:rsidR="00C2128E" w:rsidRDefault="00C2128E" w:rsidP="00F243B4">
      <w:pPr>
        <w:pStyle w:val="PlainText"/>
        <w:ind w:left="1440"/>
      </w:pPr>
      <w:r>
        <w:t xml:space="preserve">            while (itr.hasMoreTokens()) {</w:t>
      </w:r>
    </w:p>
    <w:p w14:paraId="2DCB47E2" w14:textId="77777777" w:rsidR="00C2128E" w:rsidRDefault="00C2128E" w:rsidP="00F243B4">
      <w:pPr>
        <w:pStyle w:val="PlainText"/>
        <w:ind w:left="1440"/>
      </w:pPr>
      <w:r>
        <w:t xml:space="preserve">                // Set the key as the word itself</w:t>
      </w:r>
    </w:p>
    <w:p w14:paraId="6A9173F4" w14:textId="77777777" w:rsidR="00C2128E" w:rsidRDefault="00C2128E" w:rsidP="00F243B4">
      <w:pPr>
        <w:pStyle w:val="PlainText"/>
        <w:ind w:left="1440"/>
      </w:pPr>
      <w:r>
        <w:t xml:space="preserve">                word.set(itr.nextToken());</w:t>
      </w:r>
    </w:p>
    <w:p w14:paraId="691A4316" w14:textId="77777777" w:rsidR="00C2128E" w:rsidRDefault="00C2128E" w:rsidP="00F243B4">
      <w:pPr>
        <w:pStyle w:val="PlainText"/>
        <w:ind w:left="1440"/>
      </w:pPr>
    </w:p>
    <w:p w14:paraId="2F8C8EF7" w14:textId="77777777" w:rsidR="00C2128E" w:rsidRDefault="00C2128E" w:rsidP="00F243B4">
      <w:pPr>
        <w:pStyle w:val="PlainText"/>
        <w:ind w:left="1440"/>
      </w:pPr>
      <w:r>
        <w:t xml:space="preserve">                // Set the value as number 1, and push it to the context object</w:t>
      </w:r>
    </w:p>
    <w:p w14:paraId="3E5569C1" w14:textId="77777777" w:rsidR="00C2128E" w:rsidRDefault="00C2128E" w:rsidP="00F243B4">
      <w:pPr>
        <w:pStyle w:val="PlainText"/>
        <w:ind w:left="1440"/>
      </w:pPr>
      <w:r>
        <w:t xml:space="preserve">                context.write(word, one);</w:t>
      </w:r>
    </w:p>
    <w:p w14:paraId="6DC6EAA6" w14:textId="77777777" w:rsidR="00C2128E" w:rsidRDefault="00C2128E" w:rsidP="00F243B4">
      <w:pPr>
        <w:pStyle w:val="PlainText"/>
        <w:ind w:left="1440"/>
      </w:pPr>
      <w:r>
        <w:t xml:space="preserve">            }</w:t>
      </w:r>
    </w:p>
    <w:p w14:paraId="0324E4D5" w14:textId="77777777" w:rsidR="00C2128E" w:rsidRDefault="00C2128E" w:rsidP="00F243B4">
      <w:pPr>
        <w:pStyle w:val="PlainText"/>
        <w:ind w:left="1440"/>
      </w:pPr>
      <w:r>
        <w:t xml:space="preserve">        }</w:t>
      </w:r>
    </w:p>
    <w:p w14:paraId="3A527F86" w14:textId="09F3163E" w:rsidR="00F243B4" w:rsidRDefault="00F243B4" w:rsidP="00F243B4">
      <w:pPr>
        <w:pStyle w:val="PlainText"/>
        <w:ind w:left="2160"/>
      </w:pPr>
      <w:r>
        <w:t>}</w:t>
      </w:r>
    </w:p>
    <w:p w14:paraId="741BDB19" w14:textId="77777777" w:rsidR="00F243B4" w:rsidRDefault="00F243B4" w:rsidP="00C2128E">
      <w:pPr>
        <w:pStyle w:val="ListParagraph"/>
      </w:pPr>
    </w:p>
    <w:p w14:paraId="6349E4A0" w14:textId="6456E08E" w:rsidR="00C2128E" w:rsidRDefault="00BE0B80" w:rsidP="00C2128E">
      <w:pPr>
        <w:pStyle w:val="ListParagraph"/>
      </w:pPr>
      <w:r>
        <w:rPr>
          <w:b/>
        </w:rPr>
        <w:t>Step 7</w:t>
      </w:r>
      <w:r w:rsidR="00F243B4" w:rsidRPr="003F2A7E">
        <w:rPr>
          <w:b/>
        </w:rPr>
        <w:t>:</w:t>
      </w:r>
      <w:r w:rsidR="00F243B4">
        <w:t xml:space="preserve">  </w:t>
      </w:r>
      <w:r w:rsidR="003F2A7E">
        <w:t>Create a Reducer class</w:t>
      </w:r>
      <w:r w:rsidR="00F243B4">
        <w:t xml:space="preserve">. </w:t>
      </w:r>
    </w:p>
    <w:p w14:paraId="24D4BFCB" w14:textId="7EE5CEED" w:rsidR="00C2128E" w:rsidRDefault="00F243B4" w:rsidP="00C2128E">
      <w:pPr>
        <w:pStyle w:val="ListParagraph"/>
      </w:pPr>
      <w:r>
        <w:t xml:space="preserve">   </w:t>
      </w:r>
    </w:p>
    <w:p w14:paraId="10CE9748" w14:textId="77777777" w:rsidR="00C2128E" w:rsidRDefault="00C2128E" w:rsidP="003F2A7E">
      <w:pPr>
        <w:pStyle w:val="PlainText"/>
        <w:ind w:left="1440"/>
      </w:pPr>
      <w:r>
        <w:t xml:space="preserve">    public static class IntSumReducer</w:t>
      </w:r>
    </w:p>
    <w:p w14:paraId="608E5209" w14:textId="77777777" w:rsidR="00C2128E" w:rsidRDefault="00C2128E" w:rsidP="003F2A7E">
      <w:pPr>
        <w:pStyle w:val="PlainText"/>
        <w:ind w:left="1440"/>
      </w:pPr>
      <w:r>
        <w:t xml:space="preserve">            extends Reducer&lt;Text, IntWritable, Text, IntWritable&gt; {</w:t>
      </w:r>
    </w:p>
    <w:p w14:paraId="4EEE1BE7" w14:textId="77777777" w:rsidR="00C2128E" w:rsidRDefault="00C2128E" w:rsidP="003F2A7E">
      <w:pPr>
        <w:pStyle w:val="PlainText"/>
        <w:ind w:left="1440"/>
      </w:pPr>
      <w:r>
        <w:t xml:space="preserve">        private IntWritable result = new IntWritable();</w:t>
      </w:r>
    </w:p>
    <w:p w14:paraId="1FB157B1" w14:textId="77777777" w:rsidR="00C2128E" w:rsidRDefault="00C2128E" w:rsidP="00C2128E">
      <w:pPr>
        <w:pStyle w:val="ListParagraph"/>
      </w:pPr>
    </w:p>
    <w:p w14:paraId="22F05617" w14:textId="139D1D29" w:rsidR="003F2A7E" w:rsidRDefault="00BE0B80" w:rsidP="00C2128E">
      <w:pPr>
        <w:pStyle w:val="ListParagraph"/>
      </w:pPr>
      <w:r>
        <w:rPr>
          <w:b/>
        </w:rPr>
        <w:t>Step 8</w:t>
      </w:r>
      <w:r w:rsidR="003F2A7E" w:rsidRPr="003F2A7E">
        <w:rPr>
          <w:b/>
        </w:rPr>
        <w:t>:</w:t>
      </w:r>
      <w:r w:rsidR="003F2A7E">
        <w:t xml:space="preserve"> Write the </w:t>
      </w:r>
      <w:r w:rsidR="003F2A7E" w:rsidRPr="003F2A7E">
        <w:rPr>
          <w:rStyle w:val="PlainTextChar"/>
        </w:rPr>
        <w:t>reduce()</w:t>
      </w:r>
      <w:r w:rsidR="003F2A7E">
        <w:t xml:space="preserve"> method. This function takes the keys (word, count) and aggregates the count for each key. Reduce function receives all the values that has the same key as the input, and it outputs the key and the number of occurrences of the key as the output.</w:t>
      </w:r>
    </w:p>
    <w:p w14:paraId="5AA65500" w14:textId="7A64C773" w:rsidR="00C2128E" w:rsidRDefault="00C2128E" w:rsidP="003F2A7E">
      <w:pPr>
        <w:pStyle w:val="ListParagraph"/>
      </w:pPr>
    </w:p>
    <w:p w14:paraId="3A17B6B8" w14:textId="77777777" w:rsidR="00C2128E" w:rsidRDefault="00C2128E" w:rsidP="003F2A7E">
      <w:pPr>
        <w:pStyle w:val="PlainText"/>
        <w:ind w:left="1440"/>
      </w:pPr>
      <w:r>
        <w:t xml:space="preserve">        public void reduce(Text key, Iterable&lt;IntWritable&gt; values, Context context</w:t>
      </w:r>
    </w:p>
    <w:p w14:paraId="3AC982E4" w14:textId="77777777" w:rsidR="00C2128E" w:rsidRDefault="00C2128E" w:rsidP="003F2A7E">
      <w:pPr>
        <w:pStyle w:val="PlainText"/>
        <w:ind w:left="1440"/>
      </w:pPr>
      <w:r>
        <w:t xml:space="preserve">        ) throws IOException, InterruptedException {</w:t>
      </w:r>
    </w:p>
    <w:p w14:paraId="5FAF3AB2" w14:textId="77777777" w:rsidR="00C2128E" w:rsidRDefault="00C2128E" w:rsidP="003F2A7E">
      <w:pPr>
        <w:pStyle w:val="PlainText"/>
        <w:ind w:left="1440"/>
      </w:pPr>
    </w:p>
    <w:p w14:paraId="606B9EA5" w14:textId="77777777" w:rsidR="00C2128E" w:rsidRDefault="00C2128E" w:rsidP="003F2A7E">
      <w:pPr>
        <w:pStyle w:val="PlainText"/>
        <w:ind w:left="1440"/>
      </w:pPr>
      <w:r>
        <w:t xml:space="preserve">            // Create a local variable to store the sum</w:t>
      </w:r>
    </w:p>
    <w:p w14:paraId="1BB213EF" w14:textId="77777777" w:rsidR="00C2128E" w:rsidRDefault="00C2128E" w:rsidP="003F2A7E">
      <w:pPr>
        <w:pStyle w:val="PlainText"/>
        <w:ind w:left="1440"/>
      </w:pPr>
      <w:r>
        <w:t xml:space="preserve">            int sum = 0;</w:t>
      </w:r>
    </w:p>
    <w:p w14:paraId="19B37232" w14:textId="77777777" w:rsidR="00C2128E" w:rsidRDefault="00C2128E" w:rsidP="003F2A7E">
      <w:pPr>
        <w:pStyle w:val="PlainText"/>
        <w:ind w:left="1440"/>
      </w:pPr>
    </w:p>
    <w:p w14:paraId="1430AEC0" w14:textId="77777777" w:rsidR="00C2128E" w:rsidRDefault="00C2128E" w:rsidP="003F2A7E">
      <w:pPr>
        <w:pStyle w:val="PlainText"/>
        <w:ind w:left="1440"/>
      </w:pPr>
      <w:r>
        <w:t xml:space="preserve">            // Loop through each value received, and increment sum</w:t>
      </w:r>
    </w:p>
    <w:p w14:paraId="2AACB346" w14:textId="77777777" w:rsidR="00C2128E" w:rsidRDefault="00C2128E" w:rsidP="003F2A7E">
      <w:pPr>
        <w:pStyle w:val="PlainText"/>
        <w:ind w:left="1440"/>
      </w:pPr>
      <w:r>
        <w:t xml:space="preserve">            for (IntWritable val : values) {</w:t>
      </w:r>
    </w:p>
    <w:p w14:paraId="3E664EC2" w14:textId="77777777" w:rsidR="00C2128E" w:rsidRDefault="00C2128E" w:rsidP="003F2A7E">
      <w:pPr>
        <w:pStyle w:val="PlainText"/>
        <w:ind w:left="1440"/>
      </w:pPr>
      <w:r>
        <w:t xml:space="preserve">                sum += val.get();</w:t>
      </w:r>
    </w:p>
    <w:p w14:paraId="75E84981" w14:textId="77777777" w:rsidR="00C2128E" w:rsidRDefault="00C2128E" w:rsidP="003F2A7E">
      <w:pPr>
        <w:pStyle w:val="PlainText"/>
        <w:ind w:left="1440"/>
      </w:pPr>
      <w:r>
        <w:t xml:space="preserve">            }</w:t>
      </w:r>
    </w:p>
    <w:p w14:paraId="6B58E2AE" w14:textId="77777777" w:rsidR="00C2128E" w:rsidRDefault="00C2128E" w:rsidP="003F2A7E">
      <w:pPr>
        <w:pStyle w:val="PlainText"/>
        <w:ind w:left="1440"/>
      </w:pPr>
    </w:p>
    <w:p w14:paraId="4BFD2120" w14:textId="77777777" w:rsidR="00C2128E" w:rsidRDefault="00C2128E" w:rsidP="003F2A7E">
      <w:pPr>
        <w:pStyle w:val="PlainText"/>
        <w:ind w:left="1440"/>
      </w:pPr>
      <w:r>
        <w:t xml:space="preserve">            // Set the value of the result based on sum</w:t>
      </w:r>
    </w:p>
    <w:p w14:paraId="48ECA277" w14:textId="77777777" w:rsidR="00C2128E" w:rsidRDefault="00C2128E" w:rsidP="003F2A7E">
      <w:pPr>
        <w:pStyle w:val="PlainText"/>
        <w:ind w:left="1440"/>
      </w:pPr>
      <w:r>
        <w:t xml:space="preserve">            result.set(sum);</w:t>
      </w:r>
    </w:p>
    <w:p w14:paraId="392180E7" w14:textId="77777777" w:rsidR="00C2128E" w:rsidRDefault="00C2128E" w:rsidP="003F2A7E">
      <w:pPr>
        <w:pStyle w:val="PlainText"/>
        <w:ind w:left="1440"/>
      </w:pPr>
    </w:p>
    <w:p w14:paraId="555AF74E" w14:textId="77777777" w:rsidR="00C2128E" w:rsidRDefault="00C2128E" w:rsidP="003F2A7E">
      <w:pPr>
        <w:pStyle w:val="PlainText"/>
        <w:ind w:left="1440"/>
      </w:pPr>
      <w:r>
        <w:t xml:space="preserve">            // Write the result</w:t>
      </w:r>
    </w:p>
    <w:p w14:paraId="1DCE5FED" w14:textId="77777777" w:rsidR="00C2128E" w:rsidRDefault="00C2128E" w:rsidP="003F2A7E">
      <w:pPr>
        <w:pStyle w:val="PlainText"/>
        <w:ind w:left="1440"/>
      </w:pPr>
      <w:r>
        <w:t xml:space="preserve">            context.write(key, result);</w:t>
      </w:r>
    </w:p>
    <w:p w14:paraId="1142D2DA" w14:textId="77777777" w:rsidR="00C2128E" w:rsidRDefault="00C2128E" w:rsidP="003F2A7E">
      <w:pPr>
        <w:pStyle w:val="PlainText"/>
        <w:ind w:left="1440"/>
      </w:pPr>
      <w:r>
        <w:t xml:space="preserve">        }</w:t>
      </w:r>
    </w:p>
    <w:p w14:paraId="4B9FC12C" w14:textId="77777777" w:rsidR="00C2128E" w:rsidRDefault="00C2128E" w:rsidP="003F2A7E">
      <w:pPr>
        <w:pStyle w:val="PlainText"/>
        <w:ind w:left="1440"/>
      </w:pPr>
      <w:r>
        <w:t xml:space="preserve">    }</w:t>
      </w:r>
    </w:p>
    <w:p w14:paraId="3053B38D" w14:textId="3C3B432F" w:rsidR="00C2128E" w:rsidRDefault="00BE0B80" w:rsidP="003F2A7E">
      <w:pPr>
        <w:pStyle w:val="ListParagraph"/>
      </w:pPr>
      <w:r>
        <w:rPr>
          <w:b/>
        </w:rPr>
        <w:t>Step 9</w:t>
      </w:r>
      <w:r w:rsidR="003F2A7E" w:rsidRPr="003F2A7E">
        <w:rPr>
          <w:b/>
        </w:rPr>
        <w:t>:</w:t>
      </w:r>
      <w:r w:rsidR="003F2A7E">
        <w:t xml:space="preserve"> Write the </w:t>
      </w:r>
      <w:r w:rsidR="003F2A7E" w:rsidRPr="003F2A7E">
        <w:rPr>
          <w:rStyle w:val="PlainTextChar"/>
        </w:rPr>
        <w:t>main()</w:t>
      </w:r>
      <w:r w:rsidR="003F2A7E">
        <w:t xml:space="preserve"> method for the </w:t>
      </w:r>
      <w:r w:rsidR="003F2A7E" w:rsidRPr="003F2A7E">
        <w:rPr>
          <w:rStyle w:val="PlainTextChar"/>
        </w:rPr>
        <w:t>WordCount</w:t>
      </w:r>
      <w:r w:rsidR="003F2A7E">
        <w:t xml:space="preserve"> program. </w:t>
      </w:r>
      <w:r w:rsidR="00C2128E">
        <w:t>As input</w:t>
      </w:r>
      <w:r w:rsidR="00547CCD">
        <w:t>,</w:t>
      </w:r>
      <w:r w:rsidR="00C2128E">
        <w:t xml:space="preserve"> t</w:t>
      </w:r>
      <w:r w:rsidR="003F2A7E">
        <w:t>his program takes any input path in HDFS. It also needs the output path in HDFS where it would write the results.</w:t>
      </w:r>
    </w:p>
    <w:p w14:paraId="35E46652" w14:textId="77777777" w:rsidR="003F2A7E" w:rsidRDefault="003F2A7E" w:rsidP="003F2A7E">
      <w:pPr>
        <w:pStyle w:val="ListParagraph"/>
      </w:pPr>
    </w:p>
    <w:p w14:paraId="161BF95F" w14:textId="77777777" w:rsidR="00C2128E" w:rsidRDefault="00C2128E" w:rsidP="003F2A7E">
      <w:pPr>
        <w:pStyle w:val="PlainText"/>
        <w:ind w:left="1440"/>
      </w:pPr>
      <w:r>
        <w:t xml:space="preserve">    public static void main(String[] args) throws Exception {</w:t>
      </w:r>
    </w:p>
    <w:p w14:paraId="4A3A807C" w14:textId="77777777" w:rsidR="00C2128E" w:rsidRDefault="00C2128E" w:rsidP="003F2A7E">
      <w:pPr>
        <w:pStyle w:val="PlainText"/>
        <w:ind w:left="1440"/>
      </w:pPr>
      <w:r>
        <w:t xml:space="preserve">        // This is the configuration object.</w:t>
      </w:r>
    </w:p>
    <w:p w14:paraId="4160001F" w14:textId="77777777" w:rsidR="00C2128E" w:rsidRDefault="00C2128E" w:rsidP="003F2A7E">
      <w:pPr>
        <w:pStyle w:val="PlainText"/>
        <w:ind w:left="1440"/>
      </w:pPr>
      <w:r>
        <w:t xml:space="preserve">        Configuration conf = new Configuration();</w:t>
      </w:r>
    </w:p>
    <w:p w14:paraId="1AF16E65" w14:textId="77777777" w:rsidR="00C2128E" w:rsidRDefault="00C2128E" w:rsidP="003F2A7E">
      <w:pPr>
        <w:pStyle w:val="PlainText"/>
        <w:ind w:left="1440"/>
      </w:pPr>
      <w:r>
        <w:t xml:space="preserve">        String[] otherArgs = new GenericOptionsParser(conf, args).getRemainingArgs();</w:t>
      </w:r>
    </w:p>
    <w:p w14:paraId="3B24D6F5" w14:textId="77777777" w:rsidR="00C2128E" w:rsidRDefault="00C2128E" w:rsidP="003F2A7E">
      <w:pPr>
        <w:pStyle w:val="PlainText"/>
        <w:ind w:left="1440"/>
      </w:pPr>
    </w:p>
    <w:p w14:paraId="0F574CAC" w14:textId="77777777" w:rsidR="00C2128E" w:rsidRDefault="00C2128E" w:rsidP="003F2A7E">
      <w:pPr>
        <w:pStyle w:val="PlainText"/>
        <w:ind w:left="1440"/>
      </w:pPr>
      <w:r>
        <w:t xml:space="preserve">        // If the number of arguments is not correct, print an error message and exit</w:t>
      </w:r>
    </w:p>
    <w:p w14:paraId="232529E5" w14:textId="77777777" w:rsidR="00C2128E" w:rsidRDefault="00C2128E" w:rsidP="003F2A7E">
      <w:pPr>
        <w:pStyle w:val="PlainText"/>
        <w:ind w:left="1440"/>
      </w:pPr>
      <w:r>
        <w:t xml:space="preserve">        if (otherArgs.length != 2) {</w:t>
      </w:r>
    </w:p>
    <w:p w14:paraId="63C4EDA3" w14:textId="77777777" w:rsidR="00C2128E" w:rsidRDefault="00C2128E" w:rsidP="003F2A7E">
      <w:pPr>
        <w:pStyle w:val="PlainText"/>
        <w:ind w:left="1440"/>
      </w:pPr>
      <w:r>
        <w:t xml:space="preserve">            System.out.println("Usage: wordcount &lt;input_hdfs_dir&gt; &lt;output_hdfs_dir&gt;");</w:t>
      </w:r>
    </w:p>
    <w:p w14:paraId="14DD6FF1" w14:textId="77777777" w:rsidR="00C2128E" w:rsidRDefault="00C2128E" w:rsidP="003F2A7E">
      <w:pPr>
        <w:pStyle w:val="PlainText"/>
        <w:ind w:left="1440"/>
      </w:pPr>
      <w:r>
        <w:t xml:space="preserve">            System.out.println("Example: wordcount input output");</w:t>
      </w:r>
    </w:p>
    <w:p w14:paraId="0E1C2F58" w14:textId="77777777" w:rsidR="00C2128E" w:rsidRDefault="00C2128E" w:rsidP="003F2A7E">
      <w:pPr>
        <w:pStyle w:val="PlainText"/>
        <w:ind w:left="1440"/>
      </w:pPr>
      <w:r>
        <w:t xml:space="preserve">            System.exit(2);</w:t>
      </w:r>
    </w:p>
    <w:p w14:paraId="6A50FEAF" w14:textId="77777777" w:rsidR="00C2128E" w:rsidRDefault="00C2128E" w:rsidP="003F2A7E">
      <w:pPr>
        <w:pStyle w:val="PlainText"/>
        <w:ind w:left="1440"/>
      </w:pPr>
      <w:r>
        <w:t xml:space="preserve">        }</w:t>
      </w:r>
    </w:p>
    <w:p w14:paraId="404776DC" w14:textId="77777777" w:rsidR="00C2128E" w:rsidRDefault="00C2128E" w:rsidP="003F2A7E">
      <w:pPr>
        <w:pStyle w:val="PlainText"/>
        <w:ind w:left="1440"/>
      </w:pPr>
    </w:p>
    <w:p w14:paraId="10A7B65C" w14:textId="77777777" w:rsidR="00C2128E" w:rsidRDefault="00C2128E" w:rsidP="003F2A7E">
      <w:pPr>
        <w:pStyle w:val="PlainText"/>
        <w:ind w:left="1440"/>
      </w:pPr>
      <w:r>
        <w:t xml:space="preserve">        // Your job is handled by the Job object - managed by the JobTracker</w:t>
      </w:r>
    </w:p>
    <w:p w14:paraId="0D0B9222" w14:textId="77777777" w:rsidR="00C2128E" w:rsidRDefault="00C2128E" w:rsidP="003F2A7E">
      <w:pPr>
        <w:pStyle w:val="PlainText"/>
        <w:ind w:left="1440"/>
      </w:pPr>
      <w:r>
        <w:t xml:space="preserve">        Job job = Job.getInstance(conf, "word count");</w:t>
      </w:r>
    </w:p>
    <w:p w14:paraId="0FF1EA5C" w14:textId="77777777" w:rsidR="00C2128E" w:rsidRDefault="00C2128E" w:rsidP="003F2A7E">
      <w:pPr>
        <w:pStyle w:val="PlainText"/>
        <w:ind w:left="1440"/>
      </w:pPr>
    </w:p>
    <w:p w14:paraId="4EB89440" w14:textId="79715BCB" w:rsidR="00C2128E" w:rsidRDefault="00C2128E" w:rsidP="003F2A7E">
      <w:pPr>
        <w:pStyle w:val="PlainText"/>
        <w:ind w:left="1440"/>
      </w:pPr>
      <w:r>
        <w:t xml:space="preserve">        // </w:t>
      </w:r>
      <w:r w:rsidR="00547CCD">
        <w:t>This locates the</w:t>
      </w:r>
      <w:r>
        <w:t xml:space="preserve"> jar file that needs to be run</w:t>
      </w:r>
      <w:r w:rsidR="00547CCD">
        <w:t xml:space="preserve"> by using a class name</w:t>
      </w:r>
    </w:p>
    <w:p w14:paraId="1A1C4A5F" w14:textId="77777777" w:rsidR="00C2128E" w:rsidRDefault="00C2128E" w:rsidP="003F2A7E">
      <w:pPr>
        <w:pStyle w:val="PlainText"/>
        <w:ind w:left="1440"/>
      </w:pPr>
      <w:r>
        <w:t xml:space="preserve">        job.setJarByClass(WordCount.class);</w:t>
      </w:r>
    </w:p>
    <w:p w14:paraId="4A5DE04C" w14:textId="77777777" w:rsidR="00C2128E" w:rsidRDefault="00C2128E" w:rsidP="003F2A7E">
      <w:pPr>
        <w:pStyle w:val="PlainText"/>
        <w:ind w:left="1440"/>
      </w:pPr>
    </w:p>
    <w:p w14:paraId="0E72AFE2" w14:textId="77777777" w:rsidR="00C2128E" w:rsidRDefault="00C2128E" w:rsidP="003F2A7E">
      <w:pPr>
        <w:pStyle w:val="PlainText"/>
        <w:ind w:left="1440"/>
      </w:pPr>
      <w:r>
        <w:t xml:space="preserve">        // Set the Mapper  class</w:t>
      </w:r>
    </w:p>
    <w:p w14:paraId="60D236A2" w14:textId="77777777" w:rsidR="00C2128E" w:rsidRDefault="00C2128E" w:rsidP="003F2A7E">
      <w:pPr>
        <w:pStyle w:val="PlainText"/>
        <w:ind w:left="1440"/>
      </w:pPr>
      <w:r>
        <w:t xml:space="preserve">        job.setMapperClass(TokenizerMapper.class);</w:t>
      </w:r>
    </w:p>
    <w:p w14:paraId="7E8A38B9" w14:textId="0EB76BAF" w:rsidR="00C2128E" w:rsidRDefault="003F2A7E" w:rsidP="003F2A7E">
      <w:pPr>
        <w:pStyle w:val="PlainText"/>
        <w:ind w:left="1440"/>
      </w:pPr>
      <w:r>
        <w:t xml:space="preserve">      </w:t>
      </w:r>
    </w:p>
    <w:p w14:paraId="17AF1383" w14:textId="77777777" w:rsidR="00C2128E" w:rsidRDefault="00C2128E" w:rsidP="003F2A7E">
      <w:pPr>
        <w:pStyle w:val="PlainText"/>
        <w:ind w:left="1440"/>
      </w:pPr>
      <w:r>
        <w:t xml:space="preserve">        // Set the Reducer class</w:t>
      </w:r>
    </w:p>
    <w:p w14:paraId="328C3745" w14:textId="77777777" w:rsidR="00C2128E" w:rsidRDefault="00C2128E" w:rsidP="003F2A7E">
      <w:pPr>
        <w:pStyle w:val="PlainText"/>
        <w:ind w:left="1440"/>
      </w:pPr>
      <w:r>
        <w:t xml:space="preserve">        job.setReducerClass(IntSumReducer.class);</w:t>
      </w:r>
    </w:p>
    <w:p w14:paraId="48313220" w14:textId="77777777" w:rsidR="00C2128E" w:rsidRDefault="00C2128E" w:rsidP="003F2A7E">
      <w:pPr>
        <w:pStyle w:val="PlainText"/>
        <w:ind w:left="1440"/>
      </w:pPr>
    </w:p>
    <w:p w14:paraId="225CCA39" w14:textId="77777777" w:rsidR="00C2128E" w:rsidRDefault="00C2128E" w:rsidP="003F2A7E">
      <w:pPr>
        <w:pStyle w:val="PlainText"/>
        <w:ind w:left="1440"/>
      </w:pPr>
      <w:r>
        <w:t xml:space="preserve">        // Set the reducer key-value classes</w:t>
      </w:r>
    </w:p>
    <w:p w14:paraId="5CC6A2F4" w14:textId="77777777" w:rsidR="00C2128E" w:rsidRDefault="00C2128E" w:rsidP="003F2A7E">
      <w:pPr>
        <w:pStyle w:val="PlainText"/>
        <w:ind w:left="1440"/>
      </w:pPr>
      <w:r>
        <w:t xml:space="preserve">        job.setOutputKeyClass(Text.class);</w:t>
      </w:r>
    </w:p>
    <w:p w14:paraId="4B6657F6" w14:textId="77777777" w:rsidR="00C2128E" w:rsidRDefault="00C2128E" w:rsidP="003F2A7E">
      <w:pPr>
        <w:pStyle w:val="PlainText"/>
        <w:ind w:left="1440"/>
      </w:pPr>
      <w:r>
        <w:t xml:space="preserve">        job.setOutputValueClass(IntWritable.class);</w:t>
      </w:r>
    </w:p>
    <w:p w14:paraId="304952BB" w14:textId="77777777" w:rsidR="00C2128E" w:rsidRDefault="00C2128E" w:rsidP="003F2A7E">
      <w:pPr>
        <w:pStyle w:val="PlainText"/>
        <w:ind w:left="1440"/>
      </w:pPr>
    </w:p>
    <w:p w14:paraId="07F7AC06" w14:textId="77777777" w:rsidR="00C2128E" w:rsidRDefault="00C2128E" w:rsidP="003F2A7E">
      <w:pPr>
        <w:pStyle w:val="PlainText"/>
        <w:ind w:left="1440"/>
      </w:pPr>
      <w:r>
        <w:t xml:space="preserve">        // Set the input and output paths based on program arguments</w:t>
      </w:r>
    </w:p>
    <w:p w14:paraId="438F1EB9" w14:textId="77777777" w:rsidR="00C2128E" w:rsidRDefault="00C2128E" w:rsidP="003F2A7E">
      <w:pPr>
        <w:pStyle w:val="PlainText"/>
        <w:ind w:left="1440"/>
      </w:pPr>
      <w:r>
        <w:t xml:space="preserve">        FileInputFormat.addInputPath(job, new Path(otherArgs[0]));</w:t>
      </w:r>
    </w:p>
    <w:p w14:paraId="649A700E" w14:textId="77777777" w:rsidR="00C2128E" w:rsidRDefault="00C2128E" w:rsidP="003F2A7E">
      <w:pPr>
        <w:pStyle w:val="PlainText"/>
        <w:ind w:left="1440"/>
      </w:pPr>
      <w:r>
        <w:t xml:space="preserve">        FileOutputFormat.setOutputPath(job, new Path(otherArgs[1]));</w:t>
      </w:r>
    </w:p>
    <w:p w14:paraId="13C9A28E" w14:textId="77777777" w:rsidR="00C2128E" w:rsidRDefault="00C2128E" w:rsidP="003F2A7E">
      <w:pPr>
        <w:pStyle w:val="PlainText"/>
        <w:ind w:left="1440"/>
      </w:pPr>
    </w:p>
    <w:p w14:paraId="396DD06B" w14:textId="77777777" w:rsidR="00C2128E" w:rsidRDefault="00C2128E" w:rsidP="003F2A7E">
      <w:pPr>
        <w:pStyle w:val="PlainText"/>
        <w:ind w:left="1440"/>
      </w:pPr>
      <w:r>
        <w:t xml:space="preserve">        // Fire the job and return job status based on success of job</w:t>
      </w:r>
    </w:p>
    <w:p w14:paraId="44E16081" w14:textId="77777777" w:rsidR="00C2128E" w:rsidRDefault="00C2128E" w:rsidP="003F2A7E">
      <w:pPr>
        <w:pStyle w:val="PlainText"/>
        <w:ind w:left="1440"/>
      </w:pPr>
      <w:r>
        <w:t xml:space="preserve">        System.exit(job.waitForCompletion(true) ? 0 : 1);</w:t>
      </w:r>
    </w:p>
    <w:p w14:paraId="15400138" w14:textId="77777777" w:rsidR="00C2128E" w:rsidRDefault="00C2128E" w:rsidP="003F2A7E">
      <w:pPr>
        <w:pStyle w:val="PlainText"/>
        <w:ind w:left="1440"/>
      </w:pPr>
      <w:r>
        <w:t xml:space="preserve">    }</w:t>
      </w:r>
    </w:p>
    <w:p w14:paraId="537B7857" w14:textId="77777777" w:rsidR="00C2128E" w:rsidRDefault="00C2128E" w:rsidP="003F2A7E">
      <w:pPr>
        <w:pStyle w:val="PlainText"/>
        <w:ind w:left="1440"/>
      </w:pPr>
      <w:r>
        <w:t>}</w:t>
      </w:r>
    </w:p>
    <w:p w14:paraId="37FC92B8" w14:textId="77777777" w:rsidR="00C2128E" w:rsidRDefault="00C2128E" w:rsidP="00C2128E">
      <w:pPr>
        <w:pStyle w:val="ListParagraph"/>
      </w:pPr>
    </w:p>
    <w:p w14:paraId="3275FDB5" w14:textId="3BD84807" w:rsidR="003F2A7E" w:rsidRDefault="003F2A7E" w:rsidP="003F2A7E">
      <w:pPr>
        <w:pStyle w:val="Heading2"/>
      </w:pPr>
      <w:r>
        <w:t>Task 3: Compile and run your MapReduce program</w:t>
      </w:r>
    </w:p>
    <w:p w14:paraId="69AD21B7" w14:textId="77777777" w:rsidR="004F604F" w:rsidRDefault="004F604F" w:rsidP="004F604F">
      <w:pPr>
        <w:pStyle w:val="Heading3"/>
      </w:pPr>
      <w:r>
        <w:t>Activity Procedure</w:t>
      </w:r>
    </w:p>
    <w:p w14:paraId="31F36A6F" w14:textId="77777777" w:rsidR="004F604F" w:rsidRDefault="004F604F" w:rsidP="004F604F"/>
    <w:p w14:paraId="6246EEF3" w14:textId="5EC5FD12" w:rsidR="004F604F" w:rsidRDefault="004F604F" w:rsidP="004F604F">
      <w:pPr>
        <w:pStyle w:val="ListParagraph"/>
      </w:pPr>
      <w:r w:rsidRPr="00F11BCC">
        <w:rPr>
          <w:b/>
        </w:rPr>
        <w:t>Step 1:</w:t>
      </w:r>
      <w:r>
        <w:t xml:space="preserve"> Compile the program through Maven and create a package.</w:t>
      </w:r>
    </w:p>
    <w:p w14:paraId="5649DD2F" w14:textId="77777777" w:rsidR="004F604F" w:rsidRDefault="004F604F" w:rsidP="004F604F">
      <w:pPr>
        <w:pStyle w:val="ListParagraph"/>
      </w:pPr>
    </w:p>
    <w:p w14:paraId="6AB7260B" w14:textId="77777777" w:rsidR="004F604F" w:rsidRDefault="004F604F" w:rsidP="004F604F">
      <w:pPr>
        <w:pStyle w:val="PlainText"/>
        <w:ind w:left="1440"/>
      </w:pPr>
      <w:r>
        <w:t>$ cd ~/Developer/heffalump</w:t>
      </w:r>
    </w:p>
    <w:p w14:paraId="0F3B6943" w14:textId="77777777" w:rsidR="004F604F" w:rsidRDefault="004F604F" w:rsidP="004F604F">
      <w:pPr>
        <w:pStyle w:val="PlainText"/>
        <w:ind w:left="1440"/>
      </w:pPr>
      <w:r>
        <w:t>$ mvn package</w:t>
      </w:r>
    </w:p>
    <w:p w14:paraId="7541ED14" w14:textId="77777777" w:rsidR="004F604F" w:rsidRDefault="004F604F" w:rsidP="004F604F">
      <w:pPr>
        <w:pStyle w:val="ListParagraph"/>
      </w:pPr>
    </w:p>
    <w:p w14:paraId="7D310BE0" w14:textId="77777777" w:rsidR="004F604F" w:rsidRDefault="004F604F" w:rsidP="004F604F">
      <w:pPr>
        <w:pStyle w:val="ListParagraph"/>
      </w:pPr>
      <w:r w:rsidRPr="00F11BCC">
        <w:rPr>
          <w:b/>
        </w:rPr>
        <w:t>Step 2:</w:t>
      </w:r>
      <w:r>
        <w:t xml:space="preserve"> Run the MapReduce job.</w:t>
      </w:r>
    </w:p>
    <w:p w14:paraId="5DA19B11" w14:textId="77777777" w:rsidR="004F604F" w:rsidRDefault="004F604F" w:rsidP="004F604F">
      <w:pPr>
        <w:pStyle w:val="ListParagraph"/>
      </w:pPr>
    </w:p>
    <w:p w14:paraId="1BC6BD69" w14:textId="61DFA9EC" w:rsidR="004F604F" w:rsidRDefault="004F604F" w:rsidP="004F604F">
      <w:pPr>
        <w:pStyle w:val="PlainText"/>
        <w:ind w:left="1440"/>
      </w:pPr>
      <w:r>
        <w:t>$ hadoop jar $</w:t>
      </w:r>
      <w:r w:rsidRPr="00F11BCC">
        <w:t>HOME</w:t>
      </w:r>
      <w:r>
        <w:t>/</w:t>
      </w:r>
      <w:r w:rsidRPr="00F11BCC">
        <w:t xml:space="preserve">Developer/heffalump/target/heffalump-1.0.jar </w:t>
      </w:r>
      <w:r w:rsidRPr="004F604F">
        <w:t>com.hadooptraining.lab6.WordCount</w:t>
      </w:r>
      <w:r>
        <w:t xml:space="preserve"> </w:t>
      </w:r>
      <w:r w:rsidRPr="00F11BCC">
        <w:t>input output</w:t>
      </w:r>
    </w:p>
    <w:p w14:paraId="325D1DA4" w14:textId="77777777" w:rsidR="004F604F" w:rsidRDefault="004F604F" w:rsidP="004F604F">
      <w:pPr>
        <w:pStyle w:val="Heading3"/>
      </w:pPr>
      <w:r>
        <w:t>Activity Verification</w:t>
      </w:r>
    </w:p>
    <w:p w14:paraId="3946F4C5" w14:textId="77777777" w:rsidR="004F604F" w:rsidRDefault="004F604F" w:rsidP="004F604F">
      <w:pPr>
        <w:ind w:firstLine="720"/>
      </w:pPr>
    </w:p>
    <w:p w14:paraId="7228FB63" w14:textId="09362E80" w:rsidR="004F604F" w:rsidRDefault="004F604F" w:rsidP="004F604F">
      <w:pPr>
        <w:ind w:firstLine="720"/>
      </w:pPr>
      <w:r>
        <w:t>As the job runs, you’ll see output on the screen that looks similar to the following:</w:t>
      </w:r>
    </w:p>
    <w:p w14:paraId="2940EC4B" w14:textId="77777777" w:rsidR="004F604F" w:rsidRDefault="004F604F" w:rsidP="004F604F">
      <w:pPr>
        <w:ind w:firstLine="720"/>
      </w:pPr>
    </w:p>
    <w:p w14:paraId="33CF490E" w14:textId="77777777" w:rsidR="004F604F" w:rsidRPr="004F604F" w:rsidRDefault="004F604F" w:rsidP="004F604F">
      <w:pPr>
        <w:pStyle w:val="PlainText"/>
        <w:rPr>
          <w:sz w:val="18"/>
        </w:rPr>
      </w:pPr>
      <w:r w:rsidRPr="004F604F">
        <w:rPr>
          <w:sz w:val="18"/>
        </w:rPr>
        <w:t>13/06/09 23:07:17 WARN mapred.JobClient: Use GenericOptionsParser for parsing the arguments. Applications should implement Tool for the same.</w:t>
      </w:r>
    </w:p>
    <w:p w14:paraId="32327E98" w14:textId="77777777" w:rsidR="004F604F" w:rsidRPr="004F604F" w:rsidRDefault="004F604F" w:rsidP="004F604F">
      <w:pPr>
        <w:pStyle w:val="PlainText"/>
        <w:rPr>
          <w:sz w:val="18"/>
        </w:rPr>
      </w:pPr>
      <w:r w:rsidRPr="004F604F">
        <w:rPr>
          <w:sz w:val="18"/>
        </w:rPr>
        <w:t>13/06/09 23:07:17 INFO input.FileInputFormat: Total input paths to process : 1</w:t>
      </w:r>
    </w:p>
    <w:p w14:paraId="562F6542" w14:textId="77777777" w:rsidR="004F604F" w:rsidRPr="004F604F" w:rsidRDefault="004F604F" w:rsidP="004F604F">
      <w:pPr>
        <w:pStyle w:val="PlainText"/>
        <w:rPr>
          <w:sz w:val="18"/>
        </w:rPr>
      </w:pPr>
      <w:r w:rsidRPr="004F604F">
        <w:rPr>
          <w:sz w:val="18"/>
        </w:rPr>
        <w:t>13/06/09 23:07:18 INFO mapred.JobClient: Running job: job_201306092215_0001</w:t>
      </w:r>
    </w:p>
    <w:p w14:paraId="734C7F39" w14:textId="77777777" w:rsidR="004F604F" w:rsidRPr="004F604F" w:rsidRDefault="004F604F" w:rsidP="004F604F">
      <w:pPr>
        <w:pStyle w:val="PlainText"/>
        <w:rPr>
          <w:sz w:val="18"/>
        </w:rPr>
      </w:pPr>
      <w:r w:rsidRPr="004F604F">
        <w:rPr>
          <w:sz w:val="18"/>
        </w:rPr>
        <w:t>13/06/09 23:07:19 INFO mapred.JobClient:  map 0% reduce 0%</w:t>
      </w:r>
    </w:p>
    <w:p w14:paraId="58B99D46" w14:textId="77777777" w:rsidR="004F604F" w:rsidRPr="004F604F" w:rsidRDefault="004F604F" w:rsidP="004F604F">
      <w:pPr>
        <w:pStyle w:val="PlainText"/>
        <w:rPr>
          <w:sz w:val="18"/>
        </w:rPr>
      </w:pPr>
      <w:r w:rsidRPr="004F604F">
        <w:rPr>
          <w:sz w:val="18"/>
        </w:rPr>
        <w:t>13/06/09 23:07:25 INFO mapred.JobClient:  map 100% reduce 0%</w:t>
      </w:r>
    </w:p>
    <w:p w14:paraId="63D3721A" w14:textId="77777777" w:rsidR="004F604F" w:rsidRPr="004F604F" w:rsidRDefault="004F604F" w:rsidP="004F604F">
      <w:pPr>
        <w:pStyle w:val="PlainText"/>
        <w:rPr>
          <w:sz w:val="18"/>
        </w:rPr>
      </w:pPr>
      <w:r w:rsidRPr="004F604F">
        <w:rPr>
          <w:sz w:val="18"/>
        </w:rPr>
        <w:t>13/06/09 23:07:28 INFO mapred.JobClient:  map 100% reduce 100%</w:t>
      </w:r>
    </w:p>
    <w:p w14:paraId="41CD29F5" w14:textId="77777777" w:rsidR="004F604F" w:rsidRPr="004F604F" w:rsidRDefault="004F604F" w:rsidP="004F604F">
      <w:pPr>
        <w:pStyle w:val="PlainText"/>
        <w:rPr>
          <w:sz w:val="18"/>
        </w:rPr>
      </w:pPr>
      <w:r w:rsidRPr="004F604F">
        <w:rPr>
          <w:sz w:val="18"/>
        </w:rPr>
        <w:t>13/06/09 23:07:29 INFO mapred.JobClient: Job complete: job_201306092215_0001</w:t>
      </w:r>
    </w:p>
    <w:p w14:paraId="76CF8606" w14:textId="77777777" w:rsidR="004F604F" w:rsidRPr="004F604F" w:rsidRDefault="004F604F" w:rsidP="004F604F">
      <w:pPr>
        <w:pStyle w:val="PlainText"/>
        <w:rPr>
          <w:sz w:val="18"/>
        </w:rPr>
      </w:pPr>
      <w:r w:rsidRPr="004F604F">
        <w:rPr>
          <w:sz w:val="18"/>
        </w:rPr>
        <w:t>13/06/09 23:07:29 INFO mapred.JobClient: Counters: 32</w:t>
      </w:r>
    </w:p>
    <w:p w14:paraId="12559536" w14:textId="77777777" w:rsidR="004F604F" w:rsidRPr="004F604F" w:rsidRDefault="004F604F" w:rsidP="004F604F">
      <w:pPr>
        <w:pStyle w:val="PlainText"/>
        <w:rPr>
          <w:sz w:val="18"/>
        </w:rPr>
      </w:pPr>
      <w:r w:rsidRPr="004F604F">
        <w:rPr>
          <w:sz w:val="18"/>
        </w:rPr>
        <w:t>13/06/09 23:07:29 INFO mapred.JobClient:   File System Counters</w:t>
      </w:r>
    </w:p>
    <w:p w14:paraId="7849E3FF" w14:textId="77777777" w:rsidR="004F604F" w:rsidRPr="004F604F" w:rsidRDefault="004F604F" w:rsidP="004F604F">
      <w:pPr>
        <w:pStyle w:val="PlainText"/>
        <w:rPr>
          <w:sz w:val="18"/>
        </w:rPr>
      </w:pPr>
      <w:r w:rsidRPr="004F604F">
        <w:rPr>
          <w:sz w:val="18"/>
        </w:rPr>
        <w:t>13/06/09 23:07:29 INFO mapred.JobClient:     FILE: Number of bytes read=304</w:t>
      </w:r>
    </w:p>
    <w:p w14:paraId="45BCB45C" w14:textId="77777777" w:rsidR="004F604F" w:rsidRPr="004F604F" w:rsidRDefault="004F604F" w:rsidP="004F604F">
      <w:pPr>
        <w:pStyle w:val="PlainText"/>
        <w:rPr>
          <w:sz w:val="18"/>
        </w:rPr>
      </w:pPr>
      <w:r w:rsidRPr="004F604F">
        <w:rPr>
          <w:sz w:val="18"/>
        </w:rPr>
        <w:t>13/06/09 23:07:29 INFO mapred.JobClient:     FILE: Number of bytes written=386303</w:t>
      </w:r>
    </w:p>
    <w:p w14:paraId="735FF7AC" w14:textId="77777777" w:rsidR="004F604F" w:rsidRPr="004F604F" w:rsidRDefault="004F604F" w:rsidP="004F604F">
      <w:pPr>
        <w:pStyle w:val="PlainText"/>
        <w:rPr>
          <w:sz w:val="18"/>
        </w:rPr>
      </w:pPr>
      <w:r w:rsidRPr="004F604F">
        <w:rPr>
          <w:sz w:val="18"/>
        </w:rPr>
        <w:t>13/06/09 23:07:29 INFO mapred.JobClient:     FILE: Number of read operations=0</w:t>
      </w:r>
    </w:p>
    <w:p w14:paraId="43AD81E9" w14:textId="77777777" w:rsidR="004F604F" w:rsidRPr="004F604F" w:rsidRDefault="004F604F" w:rsidP="004F604F">
      <w:pPr>
        <w:pStyle w:val="PlainText"/>
        <w:rPr>
          <w:sz w:val="18"/>
        </w:rPr>
      </w:pPr>
      <w:r w:rsidRPr="004F604F">
        <w:rPr>
          <w:sz w:val="18"/>
        </w:rPr>
        <w:t>13/06/09 23:07:29 INFO mapred.JobClient:     FILE: Number of large read operations=0</w:t>
      </w:r>
    </w:p>
    <w:p w14:paraId="725DAE5E" w14:textId="77777777" w:rsidR="004F604F" w:rsidRPr="004F604F" w:rsidRDefault="004F604F" w:rsidP="004F604F">
      <w:pPr>
        <w:pStyle w:val="PlainText"/>
        <w:rPr>
          <w:sz w:val="18"/>
        </w:rPr>
      </w:pPr>
      <w:r w:rsidRPr="004F604F">
        <w:rPr>
          <w:sz w:val="18"/>
        </w:rPr>
        <w:t>13/06/09 23:07:29 INFO mapred.JobClient:     FILE: Number of write operations=0</w:t>
      </w:r>
    </w:p>
    <w:p w14:paraId="0EF74D7A" w14:textId="77777777" w:rsidR="004F604F" w:rsidRPr="004F604F" w:rsidRDefault="004F604F" w:rsidP="004F604F">
      <w:pPr>
        <w:pStyle w:val="PlainText"/>
        <w:rPr>
          <w:sz w:val="18"/>
        </w:rPr>
      </w:pPr>
      <w:r w:rsidRPr="004F604F">
        <w:rPr>
          <w:sz w:val="18"/>
        </w:rPr>
        <w:t>13/06/09 23:07:29 INFO mapred.JobClient:     HDFS: Number of bytes read=256</w:t>
      </w:r>
    </w:p>
    <w:p w14:paraId="40640894" w14:textId="77777777" w:rsidR="004F604F" w:rsidRPr="004F604F" w:rsidRDefault="004F604F" w:rsidP="004F604F">
      <w:pPr>
        <w:pStyle w:val="PlainText"/>
        <w:rPr>
          <w:sz w:val="18"/>
        </w:rPr>
      </w:pPr>
      <w:r w:rsidRPr="004F604F">
        <w:rPr>
          <w:sz w:val="18"/>
        </w:rPr>
        <w:t>13/06/09 23:07:29 INFO mapred.JobClient:     HDFS: Number of bytes written=148</w:t>
      </w:r>
    </w:p>
    <w:p w14:paraId="58A9E5A3" w14:textId="77777777" w:rsidR="004F604F" w:rsidRPr="004F604F" w:rsidRDefault="004F604F" w:rsidP="004F604F">
      <w:pPr>
        <w:pStyle w:val="PlainText"/>
        <w:rPr>
          <w:sz w:val="18"/>
        </w:rPr>
      </w:pPr>
      <w:r w:rsidRPr="004F604F">
        <w:rPr>
          <w:sz w:val="18"/>
        </w:rPr>
        <w:t>13/06/09 23:07:29 INFO mapred.JobClient:     HDFS: Number of read operations=2</w:t>
      </w:r>
    </w:p>
    <w:p w14:paraId="08DB902F" w14:textId="77777777" w:rsidR="004F604F" w:rsidRPr="004F604F" w:rsidRDefault="004F604F" w:rsidP="004F604F">
      <w:pPr>
        <w:pStyle w:val="PlainText"/>
        <w:rPr>
          <w:sz w:val="18"/>
        </w:rPr>
      </w:pPr>
      <w:r w:rsidRPr="004F604F">
        <w:rPr>
          <w:sz w:val="18"/>
        </w:rPr>
        <w:t>13/06/09 23:07:29 INFO mapred.JobClient:     HDFS: Number of large read operations=0</w:t>
      </w:r>
    </w:p>
    <w:p w14:paraId="6A37191D" w14:textId="77777777" w:rsidR="004F604F" w:rsidRPr="004F604F" w:rsidRDefault="004F604F" w:rsidP="004F604F">
      <w:pPr>
        <w:pStyle w:val="PlainText"/>
        <w:rPr>
          <w:sz w:val="18"/>
        </w:rPr>
      </w:pPr>
      <w:r w:rsidRPr="004F604F">
        <w:rPr>
          <w:sz w:val="18"/>
        </w:rPr>
        <w:t>13/06/09 23:07:29 INFO mapred.JobClient:     HDFS: Number of write operations=1</w:t>
      </w:r>
    </w:p>
    <w:p w14:paraId="5ECB56A8" w14:textId="77777777" w:rsidR="004F604F" w:rsidRPr="004F604F" w:rsidRDefault="004F604F" w:rsidP="004F604F">
      <w:pPr>
        <w:pStyle w:val="PlainText"/>
        <w:rPr>
          <w:sz w:val="18"/>
        </w:rPr>
      </w:pPr>
      <w:r w:rsidRPr="004F604F">
        <w:rPr>
          <w:sz w:val="18"/>
        </w:rPr>
        <w:t xml:space="preserve">13/06/09 23:07:29 INFO mapred.JobClient:   Job Counters </w:t>
      </w:r>
    </w:p>
    <w:p w14:paraId="39C8652A" w14:textId="77777777" w:rsidR="004F604F" w:rsidRPr="004F604F" w:rsidRDefault="004F604F" w:rsidP="004F604F">
      <w:pPr>
        <w:pStyle w:val="PlainText"/>
        <w:rPr>
          <w:sz w:val="18"/>
        </w:rPr>
      </w:pPr>
      <w:r w:rsidRPr="004F604F">
        <w:rPr>
          <w:sz w:val="18"/>
        </w:rPr>
        <w:t>13/06/09 23:07:29 INFO mapred.JobClient:     Launched map tasks=1</w:t>
      </w:r>
    </w:p>
    <w:p w14:paraId="57DDD8F1" w14:textId="77777777" w:rsidR="004F604F" w:rsidRPr="004F604F" w:rsidRDefault="004F604F" w:rsidP="004F604F">
      <w:pPr>
        <w:pStyle w:val="PlainText"/>
        <w:rPr>
          <w:sz w:val="18"/>
        </w:rPr>
      </w:pPr>
      <w:r w:rsidRPr="004F604F">
        <w:rPr>
          <w:sz w:val="18"/>
        </w:rPr>
        <w:t>13/06/09 23:07:29 INFO mapred.JobClient:     Launched reduce tasks=1</w:t>
      </w:r>
    </w:p>
    <w:p w14:paraId="74D889D6" w14:textId="77777777" w:rsidR="004F604F" w:rsidRPr="004F604F" w:rsidRDefault="004F604F" w:rsidP="004F604F">
      <w:pPr>
        <w:pStyle w:val="PlainText"/>
        <w:rPr>
          <w:sz w:val="18"/>
        </w:rPr>
      </w:pPr>
      <w:r w:rsidRPr="004F604F">
        <w:rPr>
          <w:sz w:val="18"/>
        </w:rPr>
        <w:t>13/06/09 23:07:29 INFO mapred.JobClient:     Data-local map tasks=1</w:t>
      </w:r>
    </w:p>
    <w:p w14:paraId="322CD359" w14:textId="77777777" w:rsidR="004F604F" w:rsidRPr="004F604F" w:rsidRDefault="004F604F" w:rsidP="004F604F">
      <w:pPr>
        <w:pStyle w:val="PlainText"/>
        <w:rPr>
          <w:sz w:val="18"/>
        </w:rPr>
      </w:pPr>
      <w:r w:rsidRPr="004F604F">
        <w:rPr>
          <w:sz w:val="18"/>
        </w:rPr>
        <w:t>13/06/09 23:07:29 INFO mapred.JobClient:     Total time spent by all maps in occupied slots (ms)=5980</w:t>
      </w:r>
    </w:p>
    <w:p w14:paraId="7CB4D9DD" w14:textId="77777777" w:rsidR="004F604F" w:rsidRPr="004F604F" w:rsidRDefault="004F604F" w:rsidP="004F604F">
      <w:pPr>
        <w:pStyle w:val="PlainText"/>
        <w:rPr>
          <w:sz w:val="18"/>
        </w:rPr>
      </w:pPr>
      <w:r w:rsidRPr="004F604F">
        <w:rPr>
          <w:sz w:val="18"/>
        </w:rPr>
        <w:t>13/06/09 23:07:29 INFO mapred.JobClient:     Total time spent by all reduces in occupied slots (ms)=3234</w:t>
      </w:r>
    </w:p>
    <w:p w14:paraId="41170000" w14:textId="77777777" w:rsidR="004F604F" w:rsidRPr="004F604F" w:rsidRDefault="004F604F" w:rsidP="004F604F">
      <w:pPr>
        <w:pStyle w:val="PlainText"/>
        <w:rPr>
          <w:sz w:val="18"/>
        </w:rPr>
      </w:pPr>
      <w:r w:rsidRPr="004F604F">
        <w:rPr>
          <w:sz w:val="18"/>
        </w:rPr>
        <w:t>13/06/09 23:07:29 INFO mapred.JobClient:     Total time spent by all maps waiting after reserving slots (ms)=0</w:t>
      </w:r>
    </w:p>
    <w:p w14:paraId="2A67DEA3" w14:textId="77777777" w:rsidR="004F604F" w:rsidRPr="004F604F" w:rsidRDefault="004F604F" w:rsidP="004F604F">
      <w:pPr>
        <w:pStyle w:val="PlainText"/>
        <w:rPr>
          <w:sz w:val="18"/>
        </w:rPr>
      </w:pPr>
      <w:r w:rsidRPr="004F604F">
        <w:rPr>
          <w:sz w:val="18"/>
        </w:rPr>
        <w:t>13/06/09 23:07:29 INFO mapred.JobClient:     Total time spent by all reduces waiting after reserving slots (ms)=0</w:t>
      </w:r>
    </w:p>
    <w:p w14:paraId="6DD4D67F" w14:textId="77777777" w:rsidR="004F604F" w:rsidRPr="004F604F" w:rsidRDefault="004F604F" w:rsidP="004F604F">
      <w:pPr>
        <w:pStyle w:val="PlainText"/>
        <w:rPr>
          <w:sz w:val="18"/>
        </w:rPr>
      </w:pPr>
      <w:r w:rsidRPr="004F604F">
        <w:rPr>
          <w:sz w:val="18"/>
        </w:rPr>
        <w:t>13/06/09 23:07:29 INFO mapred.JobClient:   Map-Reduce Framework</w:t>
      </w:r>
    </w:p>
    <w:p w14:paraId="1935CAB0" w14:textId="77777777" w:rsidR="004F604F" w:rsidRPr="004F604F" w:rsidRDefault="004F604F" w:rsidP="004F604F">
      <w:pPr>
        <w:pStyle w:val="PlainText"/>
        <w:rPr>
          <w:sz w:val="18"/>
        </w:rPr>
      </w:pPr>
      <w:r w:rsidRPr="004F604F">
        <w:rPr>
          <w:sz w:val="18"/>
        </w:rPr>
        <w:t>13/06/09 23:07:29 INFO mapred.JobClient:     Map input records=4</w:t>
      </w:r>
    </w:p>
    <w:p w14:paraId="3FAD81DA" w14:textId="77777777" w:rsidR="004F604F" w:rsidRPr="004F604F" w:rsidRDefault="004F604F" w:rsidP="004F604F">
      <w:pPr>
        <w:pStyle w:val="PlainText"/>
        <w:rPr>
          <w:sz w:val="18"/>
        </w:rPr>
      </w:pPr>
      <w:r w:rsidRPr="004F604F">
        <w:rPr>
          <w:sz w:val="18"/>
        </w:rPr>
        <w:t>13/06/09 23:07:29 INFO mapred.JobClient:     Map output records=26</w:t>
      </w:r>
    </w:p>
    <w:p w14:paraId="7E5B5FB5" w14:textId="77777777" w:rsidR="004F604F" w:rsidRPr="004F604F" w:rsidRDefault="004F604F" w:rsidP="004F604F">
      <w:pPr>
        <w:pStyle w:val="PlainText"/>
        <w:rPr>
          <w:sz w:val="18"/>
        </w:rPr>
      </w:pPr>
      <w:r w:rsidRPr="004F604F">
        <w:rPr>
          <w:sz w:val="18"/>
        </w:rPr>
        <w:t>13/06/09 23:07:29 INFO mapred.JobClient:     Map output bytes=246</w:t>
      </w:r>
    </w:p>
    <w:p w14:paraId="1273A8F4" w14:textId="77777777" w:rsidR="004F604F" w:rsidRPr="004F604F" w:rsidRDefault="004F604F" w:rsidP="004F604F">
      <w:pPr>
        <w:pStyle w:val="PlainText"/>
        <w:rPr>
          <w:sz w:val="18"/>
        </w:rPr>
      </w:pPr>
      <w:r w:rsidRPr="004F604F">
        <w:rPr>
          <w:sz w:val="18"/>
        </w:rPr>
        <w:t>13/06/09 23:07:29 INFO mapred.JobClient:     Input split bytes=114</w:t>
      </w:r>
    </w:p>
    <w:p w14:paraId="7A255867" w14:textId="77777777" w:rsidR="004F604F" w:rsidRPr="004F604F" w:rsidRDefault="004F604F" w:rsidP="004F604F">
      <w:pPr>
        <w:pStyle w:val="PlainText"/>
        <w:rPr>
          <w:sz w:val="18"/>
        </w:rPr>
      </w:pPr>
      <w:r w:rsidRPr="004F604F">
        <w:rPr>
          <w:sz w:val="18"/>
        </w:rPr>
        <w:t>13/06/09 23:07:29 INFO mapred.JobClient:     Combine input records=0</w:t>
      </w:r>
    </w:p>
    <w:p w14:paraId="05BD575D" w14:textId="77777777" w:rsidR="004F604F" w:rsidRPr="004F604F" w:rsidRDefault="004F604F" w:rsidP="004F604F">
      <w:pPr>
        <w:pStyle w:val="PlainText"/>
        <w:rPr>
          <w:sz w:val="18"/>
        </w:rPr>
      </w:pPr>
      <w:r w:rsidRPr="004F604F">
        <w:rPr>
          <w:sz w:val="18"/>
        </w:rPr>
        <w:t>13/06/09 23:07:29 INFO mapred.JobClient:     Combine output records=0</w:t>
      </w:r>
    </w:p>
    <w:p w14:paraId="4BCD4CA6" w14:textId="77777777" w:rsidR="004F604F" w:rsidRPr="004F604F" w:rsidRDefault="004F604F" w:rsidP="004F604F">
      <w:pPr>
        <w:pStyle w:val="PlainText"/>
        <w:rPr>
          <w:sz w:val="18"/>
        </w:rPr>
      </w:pPr>
      <w:r w:rsidRPr="004F604F">
        <w:rPr>
          <w:sz w:val="18"/>
        </w:rPr>
        <w:t>13/06/09 23:07:29 INFO mapred.JobClient:     Reduce input groups=20</w:t>
      </w:r>
    </w:p>
    <w:p w14:paraId="1E02492F" w14:textId="77777777" w:rsidR="004F604F" w:rsidRPr="004F604F" w:rsidRDefault="004F604F" w:rsidP="004F604F">
      <w:pPr>
        <w:pStyle w:val="PlainText"/>
        <w:rPr>
          <w:sz w:val="18"/>
        </w:rPr>
      </w:pPr>
      <w:r w:rsidRPr="004F604F">
        <w:rPr>
          <w:sz w:val="18"/>
        </w:rPr>
        <w:t>13/06/09 23:07:29 INFO mapred.JobClient:     Reduce shuffle bytes=304</w:t>
      </w:r>
    </w:p>
    <w:p w14:paraId="58BE517C" w14:textId="77777777" w:rsidR="004F604F" w:rsidRPr="004F604F" w:rsidRDefault="004F604F" w:rsidP="004F604F">
      <w:pPr>
        <w:pStyle w:val="PlainText"/>
        <w:rPr>
          <w:sz w:val="18"/>
        </w:rPr>
      </w:pPr>
      <w:r w:rsidRPr="004F604F">
        <w:rPr>
          <w:sz w:val="18"/>
        </w:rPr>
        <w:t>13/06/09 23:07:29 INFO mapred.JobClient:     Reduce input records=26</w:t>
      </w:r>
    </w:p>
    <w:p w14:paraId="1848F1D8" w14:textId="77777777" w:rsidR="004F604F" w:rsidRPr="004F604F" w:rsidRDefault="004F604F" w:rsidP="004F604F">
      <w:pPr>
        <w:pStyle w:val="PlainText"/>
        <w:rPr>
          <w:sz w:val="18"/>
        </w:rPr>
      </w:pPr>
      <w:r w:rsidRPr="004F604F">
        <w:rPr>
          <w:sz w:val="18"/>
        </w:rPr>
        <w:t>13/06/09 23:07:29 INFO mapred.JobClient:     Reduce output records=20</w:t>
      </w:r>
    </w:p>
    <w:p w14:paraId="41729F3F" w14:textId="77777777" w:rsidR="004F604F" w:rsidRPr="004F604F" w:rsidRDefault="004F604F" w:rsidP="004F604F">
      <w:pPr>
        <w:pStyle w:val="PlainText"/>
        <w:rPr>
          <w:sz w:val="18"/>
        </w:rPr>
      </w:pPr>
      <w:r w:rsidRPr="004F604F">
        <w:rPr>
          <w:sz w:val="18"/>
        </w:rPr>
        <w:t>13/06/09 23:07:29 INFO mapred.JobClient:     Spilled Records=52</w:t>
      </w:r>
    </w:p>
    <w:p w14:paraId="6553FB11" w14:textId="77777777" w:rsidR="004F604F" w:rsidRPr="004F604F" w:rsidRDefault="004F604F" w:rsidP="004F604F">
      <w:pPr>
        <w:pStyle w:val="PlainText"/>
        <w:rPr>
          <w:sz w:val="18"/>
        </w:rPr>
      </w:pPr>
      <w:r w:rsidRPr="004F604F">
        <w:rPr>
          <w:sz w:val="18"/>
        </w:rPr>
        <w:t>13/06/09 23:07:29 INFO mapred.JobClient:     CPU time spent (ms)=1510</w:t>
      </w:r>
    </w:p>
    <w:p w14:paraId="61D3AA71" w14:textId="77777777" w:rsidR="004F604F" w:rsidRPr="004F604F" w:rsidRDefault="004F604F" w:rsidP="004F604F">
      <w:pPr>
        <w:pStyle w:val="PlainText"/>
        <w:rPr>
          <w:sz w:val="18"/>
        </w:rPr>
      </w:pPr>
      <w:r w:rsidRPr="004F604F">
        <w:rPr>
          <w:sz w:val="18"/>
        </w:rPr>
        <w:t>13/06/09 23:07:29 INFO mapred.JobClient:     Physical memory (bytes) snapshot=387842048</w:t>
      </w:r>
    </w:p>
    <w:p w14:paraId="103EA724" w14:textId="77777777" w:rsidR="004F604F" w:rsidRPr="004F604F" w:rsidRDefault="004F604F" w:rsidP="004F604F">
      <w:pPr>
        <w:pStyle w:val="PlainText"/>
        <w:rPr>
          <w:sz w:val="18"/>
        </w:rPr>
      </w:pPr>
      <w:r w:rsidRPr="004F604F">
        <w:rPr>
          <w:sz w:val="18"/>
        </w:rPr>
        <w:t>13/06/09 23:07:29 INFO mapred.JobClient:     Virtual memory (bytes) snapshot=1542811648</w:t>
      </w:r>
    </w:p>
    <w:p w14:paraId="44DC2E8D" w14:textId="4E9ECDBE" w:rsidR="004F604F" w:rsidRPr="00F11BCC" w:rsidRDefault="004F604F" w:rsidP="004F604F">
      <w:pPr>
        <w:pStyle w:val="PlainText"/>
        <w:rPr>
          <w:sz w:val="18"/>
        </w:rPr>
      </w:pPr>
      <w:r w:rsidRPr="004F604F">
        <w:rPr>
          <w:sz w:val="18"/>
        </w:rPr>
        <w:t>13/06/09 23:07:29 INFO mapred.JobClient:     Total committed heap usage (bytes)=313458688</w:t>
      </w:r>
    </w:p>
    <w:p w14:paraId="4DF2A945" w14:textId="77777777" w:rsidR="004F604F" w:rsidRDefault="004F604F" w:rsidP="004F604F">
      <w:pPr>
        <w:pStyle w:val="PlainText"/>
        <w:ind w:left="0"/>
      </w:pPr>
    </w:p>
    <w:p w14:paraId="715491EE" w14:textId="3C974D7E" w:rsidR="004F604F" w:rsidRDefault="00547CCD" w:rsidP="004F604F">
      <w:pPr>
        <w:pStyle w:val="Heading2"/>
      </w:pPr>
      <w:r>
        <w:t>Task 4</w:t>
      </w:r>
      <w:r w:rsidR="004F604F">
        <w:t>: Viewing the output</w:t>
      </w:r>
    </w:p>
    <w:p w14:paraId="546F5DCE" w14:textId="77777777" w:rsidR="004F604F" w:rsidRDefault="004F604F" w:rsidP="004F604F">
      <w:pPr>
        <w:pStyle w:val="Heading3"/>
      </w:pPr>
      <w:r>
        <w:t>Activity Procedure</w:t>
      </w:r>
    </w:p>
    <w:p w14:paraId="4F6E9BE6" w14:textId="77777777" w:rsidR="004F604F" w:rsidRDefault="004F604F" w:rsidP="004F604F"/>
    <w:p w14:paraId="615FAE41" w14:textId="70A65409" w:rsidR="004F604F" w:rsidRDefault="004F604F" w:rsidP="004F604F">
      <w:pPr>
        <w:pStyle w:val="ListParagraph"/>
      </w:pPr>
      <w:r w:rsidRPr="00F11BCC">
        <w:rPr>
          <w:b/>
        </w:rPr>
        <w:t>Step 1:</w:t>
      </w:r>
      <w:r>
        <w:t xml:space="preserve"> List the files in the HDFS output directory. You’ll find three files there.</w:t>
      </w:r>
    </w:p>
    <w:p w14:paraId="2EACDC70" w14:textId="77777777" w:rsidR="004F604F" w:rsidRDefault="004F604F" w:rsidP="004F604F">
      <w:pPr>
        <w:pStyle w:val="ListParagraph"/>
      </w:pPr>
    </w:p>
    <w:p w14:paraId="22F39EAF" w14:textId="3ED281D0" w:rsidR="004F604F" w:rsidRDefault="004F604F" w:rsidP="004F604F">
      <w:pPr>
        <w:pStyle w:val="PlainText"/>
        <w:ind w:left="1440"/>
      </w:pPr>
      <w:r>
        <w:t>$ hadoop fs -ls output</w:t>
      </w:r>
    </w:p>
    <w:p w14:paraId="00360C5E" w14:textId="77777777" w:rsidR="004F604F" w:rsidRDefault="004F604F" w:rsidP="004F604F">
      <w:pPr>
        <w:pStyle w:val="PlainText"/>
        <w:ind w:left="1440"/>
      </w:pPr>
      <w:r>
        <w:t>Found 3 items</w:t>
      </w:r>
    </w:p>
    <w:p w14:paraId="34851B96" w14:textId="77777777" w:rsidR="004F604F" w:rsidRDefault="004F604F" w:rsidP="004F604F">
      <w:pPr>
        <w:pStyle w:val="PlainText"/>
        <w:ind w:left="1440"/>
      </w:pPr>
      <w:r>
        <w:t>-rw-r--r--   1 shrek supergroup          0 2013-06-09 23:07 output/_SUCCESS</w:t>
      </w:r>
    </w:p>
    <w:p w14:paraId="71800E20" w14:textId="77777777" w:rsidR="004F604F" w:rsidRDefault="004F604F" w:rsidP="004F604F">
      <w:pPr>
        <w:pStyle w:val="PlainText"/>
        <w:ind w:left="1440"/>
      </w:pPr>
      <w:r>
        <w:t>drwxr-xr-x   - shrek supergroup          0 2013-06-09 23:07 output/_logs</w:t>
      </w:r>
    </w:p>
    <w:p w14:paraId="1156AFE7" w14:textId="2D41E3CD" w:rsidR="004F604F" w:rsidRDefault="004F604F" w:rsidP="004F604F">
      <w:pPr>
        <w:pStyle w:val="PlainText"/>
        <w:ind w:left="1440"/>
      </w:pPr>
      <w:r>
        <w:t>-rw-r--r--   1 shrek supergroup        148 2013-06-09 23:07 output/part-r-00000</w:t>
      </w:r>
    </w:p>
    <w:p w14:paraId="771B7776" w14:textId="77777777" w:rsidR="004F604F" w:rsidRDefault="004F604F" w:rsidP="004F604F">
      <w:pPr>
        <w:pStyle w:val="ListParagraph"/>
      </w:pPr>
    </w:p>
    <w:p w14:paraId="73C2EC8A" w14:textId="7C0675FC" w:rsidR="004F604F" w:rsidRDefault="004F604F" w:rsidP="004F604F">
      <w:pPr>
        <w:pStyle w:val="ListParagraph"/>
      </w:pPr>
      <w:r>
        <w:rPr>
          <w:b/>
        </w:rPr>
        <w:t>Step 2</w:t>
      </w:r>
      <w:r w:rsidRPr="00F11BCC">
        <w:rPr>
          <w:b/>
        </w:rPr>
        <w:t>:</w:t>
      </w:r>
      <w:r>
        <w:t xml:space="preserve"> View the output of your MapReduce job</w:t>
      </w:r>
    </w:p>
    <w:p w14:paraId="17F961F2" w14:textId="77777777" w:rsidR="004F604F" w:rsidRDefault="004F604F" w:rsidP="004F604F">
      <w:pPr>
        <w:pStyle w:val="ListParagraph"/>
      </w:pPr>
    </w:p>
    <w:p w14:paraId="552F4579" w14:textId="77E7F582" w:rsidR="004F604F" w:rsidRDefault="004F604F" w:rsidP="004F604F">
      <w:pPr>
        <w:pStyle w:val="PlainText"/>
        <w:ind w:left="1440"/>
      </w:pPr>
      <w:r>
        <w:t>$ hadoop fs -cat output/part-r-00000</w:t>
      </w:r>
    </w:p>
    <w:p w14:paraId="11891484" w14:textId="77777777" w:rsidR="004F604F" w:rsidRDefault="004F604F" w:rsidP="004F604F">
      <w:pPr>
        <w:pStyle w:val="PlainText"/>
        <w:ind w:left="1440"/>
      </w:pPr>
    </w:p>
    <w:p w14:paraId="52E4D276" w14:textId="77777777" w:rsidR="004F604F" w:rsidRDefault="004F604F" w:rsidP="004F604F">
      <w:pPr>
        <w:pStyle w:val="Heading3"/>
      </w:pPr>
      <w:r>
        <w:t>Activity Verification</w:t>
      </w:r>
    </w:p>
    <w:p w14:paraId="2F6ACFC9" w14:textId="77777777" w:rsidR="004F604F" w:rsidRDefault="004F604F" w:rsidP="004F604F">
      <w:pPr>
        <w:ind w:firstLine="720"/>
      </w:pPr>
    </w:p>
    <w:p w14:paraId="2FB22079" w14:textId="198A0462" w:rsidR="004F604F" w:rsidRDefault="004F604F" w:rsidP="004F604F">
      <w:pPr>
        <w:ind w:firstLine="720"/>
      </w:pPr>
      <w:r>
        <w:t>If the job completes as intended, your output will look as follows:</w:t>
      </w:r>
    </w:p>
    <w:p w14:paraId="5F947C40" w14:textId="77777777" w:rsidR="004F604F" w:rsidRDefault="004F604F" w:rsidP="004F604F">
      <w:pPr>
        <w:pStyle w:val="PlainText"/>
        <w:ind w:left="1440"/>
      </w:pPr>
    </w:p>
    <w:p w14:paraId="2965F56E" w14:textId="77777777" w:rsidR="004F604F" w:rsidRDefault="004F604F" w:rsidP="004F604F">
      <w:pPr>
        <w:pStyle w:val="PlainText"/>
        <w:ind w:left="1440"/>
      </w:pPr>
      <w:r>
        <w:t>All</w:t>
      </w:r>
      <w:r>
        <w:tab/>
        <w:t>1</w:t>
      </w:r>
    </w:p>
    <w:p w14:paraId="47854C4F" w14:textId="77777777" w:rsidR="004F604F" w:rsidRDefault="004F604F" w:rsidP="004F604F">
      <w:pPr>
        <w:pStyle w:val="PlainText"/>
        <w:ind w:left="1440"/>
      </w:pPr>
      <w:r>
        <w:t>Couldn't</w:t>
      </w:r>
      <w:r>
        <w:tab/>
        <w:t>1</w:t>
      </w:r>
    </w:p>
    <w:p w14:paraId="5FCD5A40" w14:textId="77777777" w:rsidR="004F604F" w:rsidRDefault="004F604F" w:rsidP="004F604F">
      <w:pPr>
        <w:pStyle w:val="PlainText"/>
        <w:ind w:left="1440"/>
      </w:pPr>
      <w:r>
        <w:t>Dumpty</w:t>
      </w:r>
      <w:r>
        <w:tab/>
        <w:t>2</w:t>
      </w:r>
    </w:p>
    <w:p w14:paraId="640C2423" w14:textId="77777777" w:rsidR="004F604F" w:rsidRDefault="004F604F" w:rsidP="004F604F">
      <w:pPr>
        <w:pStyle w:val="PlainText"/>
        <w:ind w:left="1440"/>
      </w:pPr>
      <w:r>
        <w:t>Humpty</w:t>
      </w:r>
      <w:r>
        <w:tab/>
        <w:t>3</w:t>
      </w:r>
    </w:p>
    <w:p w14:paraId="40D33938" w14:textId="77777777" w:rsidR="004F604F" w:rsidRDefault="004F604F" w:rsidP="004F604F">
      <w:pPr>
        <w:pStyle w:val="PlainText"/>
        <w:ind w:left="1440"/>
      </w:pPr>
      <w:r>
        <w:t>a</w:t>
      </w:r>
      <w:r>
        <w:tab/>
        <w:t>2</w:t>
      </w:r>
    </w:p>
    <w:p w14:paraId="0246DF68" w14:textId="77777777" w:rsidR="004F604F" w:rsidRDefault="004F604F" w:rsidP="004F604F">
      <w:pPr>
        <w:pStyle w:val="PlainText"/>
        <w:ind w:left="1440"/>
      </w:pPr>
      <w:r>
        <w:t>again!</w:t>
      </w:r>
      <w:r>
        <w:tab/>
        <w:t>1</w:t>
      </w:r>
    </w:p>
    <w:p w14:paraId="73F545E3" w14:textId="77777777" w:rsidR="004F604F" w:rsidRDefault="004F604F" w:rsidP="004F604F">
      <w:pPr>
        <w:pStyle w:val="PlainText"/>
        <w:ind w:left="1440"/>
      </w:pPr>
      <w:r>
        <w:t>all</w:t>
      </w:r>
      <w:r>
        <w:tab/>
        <w:t>1</w:t>
      </w:r>
    </w:p>
    <w:p w14:paraId="2386FCA5" w14:textId="77777777" w:rsidR="004F604F" w:rsidRDefault="004F604F" w:rsidP="004F604F">
      <w:pPr>
        <w:pStyle w:val="PlainText"/>
        <w:ind w:left="1440"/>
      </w:pPr>
      <w:r>
        <w:t>and</w:t>
      </w:r>
      <w:r>
        <w:tab/>
        <w:t>1</w:t>
      </w:r>
    </w:p>
    <w:p w14:paraId="0C9714FF" w14:textId="77777777" w:rsidR="004F604F" w:rsidRDefault="004F604F" w:rsidP="004F604F">
      <w:pPr>
        <w:pStyle w:val="PlainText"/>
        <w:ind w:left="1440"/>
      </w:pPr>
      <w:r>
        <w:t>fall.</w:t>
      </w:r>
      <w:r>
        <w:tab/>
        <w:t>1</w:t>
      </w:r>
    </w:p>
    <w:p w14:paraId="1B0D1FF4" w14:textId="77777777" w:rsidR="004F604F" w:rsidRDefault="004F604F" w:rsidP="004F604F">
      <w:pPr>
        <w:pStyle w:val="PlainText"/>
        <w:ind w:left="1440"/>
      </w:pPr>
      <w:r>
        <w:t>great</w:t>
      </w:r>
      <w:r>
        <w:tab/>
        <w:t>1</w:t>
      </w:r>
    </w:p>
    <w:p w14:paraId="618F98A6" w14:textId="77777777" w:rsidR="004F604F" w:rsidRDefault="004F604F" w:rsidP="004F604F">
      <w:pPr>
        <w:pStyle w:val="PlainText"/>
        <w:ind w:left="1440"/>
      </w:pPr>
      <w:r>
        <w:t>had</w:t>
      </w:r>
      <w:r>
        <w:tab/>
        <w:t>1</w:t>
      </w:r>
    </w:p>
    <w:p w14:paraId="5CDFFD4E" w14:textId="77777777" w:rsidR="004F604F" w:rsidRDefault="004F604F" w:rsidP="004F604F">
      <w:pPr>
        <w:pStyle w:val="PlainText"/>
        <w:ind w:left="1440"/>
      </w:pPr>
      <w:r>
        <w:t>horses</w:t>
      </w:r>
      <w:r>
        <w:tab/>
        <w:t>1</w:t>
      </w:r>
    </w:p>
    <w:p w14:paraId="180593D9" w14:textId="77777777" w:rsidR="004F604F" w:rsidRDefault="004F604F" w:rsidP="004F604F">
      <w:pPr>
        <w:pStyle w:val="PlainText"/>
        <w:ind w:left="1440"/>
      </w:pPr>
      <w:r>
        <w:t>king's</w:t>
      </w:r>
      <w:r>
        <w:tab/>
        <w:t>2</w:t>
      </w:r>
    </w:p>
    <w:p w14:paraId="29059EA3" w14:textId="77777777" w:rsidR="004F604F" w:rsidRDefault="004F604F" w:rsidP="004F604F">
      <w:pPr>
        <w:pStyle w:val="PlainText"/>
        <w:ind w:left="1440"/>
      </w:pPr>
      <w:r>
        <w:t>men</w:t>
      </w:r>
      <w:r>
        <w:tab/>
        <w:t>1</w:t>
      </w:r>
    </w:p>
    <w:p w14:paraId="57A38C89" w14:textId="77777777" w:rsidR="004F604F" w:rsidRDefault="004F604F" w:rsidP="004F604F">
      <w:pPr>
        <w:pStyle w:val="PlainText"/>
        <w:ind w:left="1440"/>
      </w:pPr>
      <w:r>
        <w:t>on</w:t>
      </w:r>
      <w:r>
        <w:tab/>
        <w:t>1</w:t>
      </w:r>
    </w:p>
    <w:p w14:paraId="38533BE3" w14:textId="77777777" w:rsidR="004F604F" w:rsidRDefault="004F604F" w:rsidP="004F604F">
      <w:pPr>
        <w:pStyle w:val="PlainText"/>
        <w:ind w:left="1440"/>
      </w:pPr>
      <w:r>
        <w:t>put</w:t>
      </w:r>
      <w:r>
        <w:tab/>
        <w:t>1</w:t>
      </w:r>
    </w:p>
    <w:p w14:paraId="6C2D3E51" w14:textId="77777777" w:rsidR="004F604F" w:rsidRDefault="004F604F" w:rsidP="004F604F">
      <w:pPr>
        <w:pStyle w:val="PlainText"/>
        <w:ind w:left="1440"/>
      </w:pPr>
      <w:r>
        <w:t>sat</w:t>
      </w:r>
      <w:r>
        <w:tab/>
        <w:t>1</w:t>
      </w:r>
    </w:p>
    <w:p w14:paraId="1EBC94E0" w14:textId="77777777" w:rsidR="004F604F" w:rsidRDefault="004F604F" w:rsidP="004F604F">
      <w:pPr>
        <w:pStyle w:val="PlainText"/>
        <w:ind w:left="1440"/>
      </w:pPr>
      <w:r>
        <w:t>the</w:t>
      </w:r>
      <w:r>
        <w:tab/>
        <w:t>2</w:t>
      </w:r>
    </w:p>
    <w:p w14:paraId="43A81B22" w14:textId="77777777" w:rsidR="004F604F" w:rsidRDefault="004F604F" w:rsidP="004F604F">
      <w:pPr>
        <w:pStyle w:val="PlainText"/>
        <w:ind w:left="1440"/>
      </w:pPr>
      <w:r>
        <w:t>together</w:t>
      </w:r>
      <w:r>
        <w:tab/>
        <w:t>1</w:t>
      </w:r>
    </w:p>
    <w:p w14:paraId="27A6E137" w14:textId="2325C550" w:rsidR="004F604F" w:rsidRDefault="004F604F" w:rsidP="004F604F">
      <w:pPr>
        <w:pStyle w:val="PlainText"/>
        <w:ind w:left="1440"/>
      </w:pPr>
      <w:r>
        <w:t>wall.</w:t>
      </w:r>
      <w:r>
        <w:tab/>
        <w:t>1</w:t>
      </w:r>
    </w:p>
    <w:p w14:paraId="2854F2F0" w14:textId="7288157C" w:rsidR="003F2A7E" w:rsidRDefault="003F2A7E" w:rsidP="003F2A7E">
      <w:pPr>
        <w:pStyle w:val="ListParagraph"/>
      </w:pPr>
    </w:p>
    <w:p w14:paraId="78606EC1" w14:textId="70061FE1" w:rsidR="00547CCD" w:rsidRDefault="00547CCD" w:rsidP="00547CCD">
      <w:pPr>
        <w:pStyle w:val="Heading2"/>
      </w:pPr>
      <w:r>
        <w:t>Task 5: Rewrite WordCount using Tools interface</w:t>
      </w:r>
    </w:p>
    <w:p w14:paraId="2685E2C4" w14:textId="77777777" w:rsidR="00547CCD" w:rsidRDefault="00547CCD" w:rsidP="00547CCD">
      <w:pPr>
        <w:pStyle w:val="Heading3"/>
      </w:pPr>
      <w:r>
        <w:t>Activity Procedure</w:t>
      </w:r>
    </w:p>
    <w:p w14:paraId="79594E65" w14:textId="77777777" w:rsidR="00547CCD" w:rsidRDefault="00547CCD" w:rsidP="00547CCD"/>
    <w:p w14:paraId="3601DB06" w14:textId="0E3C8553" w:rsidR="00547CCD" w:rsidRDefault="00547CCD" w:rsidP="00547CCD">
      <w:r>
        <w:t xml:space="preserve">We are going to rewrite the </w:t>
      </w:r>
      <w:r w:rsidRPr="00547CCD">
        <w:rPr>
          <w:rStyle w:val="PlainTextChar"/>
        </w:rPr>
        <w:t>WordCount</w:t>
      </w:r>
      <w:r>
        <w:t xml:space="preserve"> main program using the Tools interface. </w:t>
      </w:r>
      <w:r w:rsidRPr="00547CCD">
        <w:t xml:space="preserve">Often Hadoop jobs are executed through a command line. Therefore, each Hadoop job has to support reading, parsing, and processing command-line arguments. To avoid each developer having to rewrite this code, Hadoop provides a </w:t>
      </w:r>
      <w:r w:rsidRPr="00547CCD">
        <w:rPr>
          <w:rStyle w:val="PlainTextChar"/>
        </w:rPr>
        <w:t xml:space="preserve">org.apache.hadoop.util.Tool </w:t>
      </w:r>
      <w:r w:rsidRPr="00180D51">
        <w:t>interface</w:t>
      </w:r>
      <w:r w:rsidRPr="00547CCD">
        <w:t xml:space="preserve">.   When a job extends from the Tool interface, Hadoop will intercept the command-line arguments, parse the options, and configure the </w:t>
      </w:r>
      <w:r w:rsidRPr="00547CCD">
        <w:rPr>
          <w:rStyle w:val="PlainTextChar"/>
        </w:rPr>
        <w:t>JobConf</w:t>
      </w:r>
      <w:r w:rsidRPr="00547CCD">
        <w:t xml:space="preserve"> object accordingly. Therefore, the job will support standard generic options.  </w:t>
      </w:r>
    </w:p>
    <w:p w14:paraId="722166AF" w14:textId="77777777" w:rsidR="00547CCD" w:rsidRDefault="00547CCD" w:rsidP="00547CCD">
      <w:pPr>
        <w:pStyle w:val="ListParagraph"/>
      </w:pPr>
      <w:r w:rsidRPr="00BE0B80">
        <w:rPr>
          <w:b/>
        </w:rPr>
        <w:t>Step 1:</w:t>
      </w:r>
      <w:r>
        <w:t xml:space="preserve"> Open in an editor (</w:t>
      </w:r>
      <w:r w:rsidRPr="00BE0B80">
        <w:rPr>
          <w:rStyle w:val="PlainTextChar"/>
        </w:rPr>
        <w:t>vi</w:t>
      </w:r>
      <w:r>
        <w:t xml:space="preserve"> or </w:t>
      </w:r>
      <w:r w:rsidRPr="00BE0B80">
        <w:rPr>
          <w:rStyle w:val="PlainTextChar"/>
        </w:rPr>
        <w:t>emacs</w:t>
      </w:r>
      <w:r>
        <w:t>) the Java file for this exercise.</w:t>
      </w:r>
    </w:p>
    <w:p w14:paraId="2DAAD3FE" w14:textId="0A87DCDE" w:rsidR="003F2A7E" w:rsidRDefault="003F2A7E" w:rsidP="00C2128E">
      <w:pPr>
        <w:pStyle w:val="ListParagraph"/>
      </w:pPr>
    </w:p>
    <w:p w14:paraId="42D3833D" w14:textId="1ADEF57D" w:rsidR="00547CCD" w:rsidRDefault="00547CCD" w:rsidP="00C21FB9">
      <w:pPr>
        <w:pStyle w:val="PlainText"/>
        <w:ind w:left="1440"/>
      </w:pPr>
      <w:r>
        <w:t xml:space="preserve">$ </w:t>
      </w:r>
      <w:r w:rsidRPr="00BE0B80">
        <w:t>vi src/main/java/com/hadooptraining/lab6/WordCount</w:t>
      </w:r>
      <w:r>
        <w:t>WithTools</w:t>
      </w:r>
      <w:r w:rsidRPr="00BE0B80">
        <w:t>.java</w:t>
      </w:r>
    </w:p>
    <w:p w14:paraId="13B7A4F7" w14:textId="77777777" w:rsidR="00547CCD" w:rsidRDefault="00547CCD" w:rsidP="00C2128E">
      <w:pPr>
        <w:pStyle w:val="ListParagraph"/>
      </w:pPr>
    </w:p>
    <w:p w14:paraId="767C7820" w14:textId="77777777" w:rsidR="00547CCD" w:rsidRDefault="00547CCD" w:rsidP="00547CCD">
      <w:pPr>
        <w:pStyle w:val="ListParagraph"/>
      </w:pPr>
      <w:r w:rsidRPr="00C21FB9">
        <w:rPr>
          <w:b/>
        </w:rPr>
        <w:t>Step 2:</w:t>
      </w:r>
      <w:r>
        <w:t xml:space="preserve"> Declare the package.</w:t>
      </w:r>
    </w:p>
    <w:p w14:paraId="07C17D15" w14:textId="77777777" w:rsidR="00547CCD" w:rsidRDefault="00547CCD" w:rsidP="00547CCD">
      <w:pPr>
        <w:pStyle w:val="ListParagraph"/>
      </w:pPr>
    </w:p>
    <w:p w14:paraId="5B80D543" w14:textId="20195AEA" w:rsidR="00547CCD" w:rsidRDefault="00547CCD" w:rsidP="00C21FB9">
      <w:pPr>
        <w:pStyle w:val="PlainText"/>
        <w:ind w:left="1440"/>
      </w:pPr>
      <w:r>
        <w:t>package com.hadooptraining.lab6;</w:t>
      </w:r>
    </w:p>
    <w:p w14:paraId="78825356" w14:textId="77777777" w:rsidR="00547CCD" w:rsidRDefault="00547CCD" w:rsidP="00547CCD">
      <w:pPr>
        <w:pStyle w:val="ListParagraph"/>
      </w:pPr>
    </w:p>
    <w:p w14:paraId="24E83957" w14:textId="3BF4FDDE" w:rsidR="00547CCD" w:rsidRDefault="00547CCD" w:rsidP="00547CCD">
      <w:pPr>
        <w:pStyle w:val="ListParagraph"/>
      </w:pPr>
      <w:r w:rsidRPr="00C21FB9">
        <w:rPr>
          <w:b/>
        </w:rPr>
        <w:t>Step 3:</w:t>
      </w:r>
      <w:r>
        <w:t xml:space="preserve"> Import necessary libraries.</w:t>
      </w:r>
    </w:p>
    <w:p w14:paraId="7BEC869C" w14:textId="77777777" w:rsidR="00547CCD" w:rsidRDefault="00547CCD" w:rsidP="00547CCD">
      <w:pPr>
        <w:pStyle w:val="ListParagraph"/>
      </w:pPr>
    </w:p>
    <w:p w14:paraId="3AC40EF1" w14:textId="77777777" w:rsidR="00547CCD" w:rsidRDefault="00547CCD" w:rsidP="00C21FB9">
      <w:pPr>
        <w:pStyle w:val="PlainText"/>
        <w:ind w:left="1440"/>
      </w:pPr>
      <w:r>
        <w:t>import org.apache.hadoop.conf.Configuration;</w:t>
      </w:r>
    </w:p>
    <w:p w14:paraId="0E7E0168" w14:textId="77777777" w:rsidR="00547CCD" w:rsidRDefault="00547CCD" w:rsidP="00C21FB9">
      <w:pPr>
        <w:pStyle w:val="PlainText"/>
        <w:ind w:left="1440"/>
      </w:pPr>
      <w:r>
        <w:t>import org.apache.hadoop.conf.Configured;</w:t>
      </w:r>
    </w:p>
    <w:p w14:paraId="13089BB2" w14:textId="77777777" w:rsidR="00547CCD" w:rsidRDefault="00547CCD" w:rsidP="00C21FB9">
      <w:pPr>
        <w:pStyle w:val="PlainText"/>
        <w:ind w:left="1440"/>
      </w:pPr>
      <w:r>
        <w:t>import org.apache.hadoop.fs.Path;</w:t>
      </w:r>
    </w:p>
    <w:p w14:paraId="4C49B5E2" w14:textId="77777777" w:rsidR="00547CCD" w:rsidRDefault="00547CCD" w:rsidP="00C21FB9">
      <w:pPr>
        <w:pStyle w:val="PlainText"/>
        <w:ind w:left="1440"/>
      </w:pPr>
      <w:r>
        <w:t>import org.apache.hadoop.io.IntWritable;</w:t>
      </w:r>
    </w:p>
    <w:p w14:paraId="42D37E1C" w14:textId="77777777" w:rsidR="00547CCD" w:rsidRDefault="00547CCD" w:rsidP="00C21FB9">
      <w:pPr>
        <w:pStyle w:val="PlainText"/>
        <w:ind w:left="1440"/>
      </w:pPr>
      <w:r>
        <w:t>import org.apache.hadoop.io.Text;</w:t>
      </w:r>
    </w:p>
    <w:p w14:paraId="4699DE4D" w14:textId="77777777" w:rsidR="00547CCD" w:rsidRDefault="00547CCD" w:rsidP="00C21FB9">
      <w:pPr>
        <w:pStyle w:val="PlainText"/>
        <w:ind w:left="1440"/>
      </w:pPr>
      <w:r>
        <w:t>import org.apache.hadoop.mapreduce.Job;</w:t>
      </w:r>
    </w:p>
    <w:p w14:paraId="17F1F98E" w14:textId="77777777" w:rsidR="00547CCD" w:rsidRDefault="00547CCD" w:rsidP="00C21FB9">
      <w:pPr>
        <w:pStyle w:val="PlainText"/>
        <w:ind w:left="1440"/>
      </w:pPr>
      <w:r>
        <w:t>import org.apache.hadoop.mapreduce.lib.input.FileInputFormat;</w:t>
      </w:r>
    </w:p>
    <w:p w14:paraId="38FF7E4C" w14:textId="77777777" w:rsidR="00547CCD" w:rsidRDefault="00547CCD" w:rsidP="00C21FB9">
      <w:pPr>
        <w:pStyle w:val="PlainText"/>
        <w:ind w:left="1440"/>
      </w:pPr>
      <w:r>
        <w:t>import org.apache.hadoop.mapreduce.lib.output.FileOutputFormat;</w:t>
      </w:r>
    </w:p>
    <w:p w14:paraId="3C9D0EEA" w14:textId="77777777" w:rsidR="00547CCD" w:rsidRDefault="00547CCD" w:rsidP="00C21FB9">
      <w:pPr>
        <w:pStyle w:val="PlainText"/>
        <w:ind w:left="1440"/>
      </w:pPr>
      <w:r>
        <w:t>import org.apache.hadoop.mapreduce.lib.reduce.IntSumReducer;</w:t>
      </w:r>
    </w:p>
    <w:p w14:paraId="7051F0A9" w14:textId="77777777" w:rsidR="00547CCD" w:rsidRDefault="00547CCD" w:rsidP="00C21FB9">
      <w:pPr>
        <w:pStyle w:val="PlainText"/>
        <w:ind w:left="1440"/>
      </w:pPr>
      <w:r>
        <w:t>import org.apache.hadoop.util.Tool;</w:t>
      </w:r>
    </w:p>
    <w:p w14:paraId="128A7271" w14:textId="77777777" w:rsidR="00547CCD" w:rsidRDefault="00547CCD" w:rsidP="00C21FB9">
      <w:pPr>
        <w:pStyle w:val="PlainText"/>
        <w:ind w:left="1440"/>
      </w:pPr>
      <w:r>
        <w:t>import org.apache.hadoop.util.ToolRunner;</w:t>
      </w:r>
    </w:p>
    <w:p w14:paraId="64551404" w14:textId="77777777" w:rsidR="00547CCD" w:rsidRDefault="00547CCD" w:rsidP="00547CCD">
      <w:pPr>
        <w:pStyle w:val="ListParagraph"/>
      </w:pPr>
    </w:p>
    <w:p w14:paraId="40BBF667" w14:textId="456D6B1A" w:rsidR="00547CCD" w:rsidRDefault="00547CCD" w:rsidP="00547CCD">
      <w:pPr>
        <w:pStyle w:val="ListParagraph"/>
      </w:pPr>
      <w:r w:rsidRPr="00C21FB9">
        <w:rPr>
          <w:b/>
        </w:rPr>
        <w:t>Step 4:</w:t>
      </w:r>
      <w:r>
        <w:t xml:space="preserve"> We will be using the same Mapper and Reducer classes we wrote earlier. So it is not necessary to write </w:t>
      </w:r>
      <w:r w:rsidR="0019135C">
        <w:t>them</w:t>
      </w:r>
      <w:r>
        <w:t xml:space="preserve"> ag</w:t>
      </w:r>
      <w:r w:rsidR="00C21FB9">
        <w:t xml:space="preserve">ain. We will only write the class that contains the </w:t>
      </w:r>
      <w:r w:rsidR="00C21FB9" w:rsidRPr="00C21FB9">
        <w:rPr>
          <w:rStyle w:val="PlainTextChar"/>
        </w:rPr>
        <w:t>main()</w:t>
      </w:r>
      <w:r w:rsidR="00C21FB9">
        <w:t xml:space="preserve"> function and the </w:t>
      </w:r>
      <w:r w:rsidR="00C21FB9" w:rsidRPr="00C21FB9">
        <w:rPr>
          <w:rStyle w:val="PlainTextChar"/>
        </w:rPr>
        <w:t>run()</w:t>
      </w:r>
      <w:r w:rsidR="00C21FB9">
        <w:t xml:space="preserve"> method. First let’s write the </w:t>
      </w:r>
      <w:r w:rsidR="00C21FB9" w:rsidRPr="00C21FB9">
        <w:rPr>
          <w:rStyle w:val="PlainTextChar"/>
        </w:rPr>
        <w:t>run()</w:t>
      </w:r>
      <w:r w:rsidR="00C21FB9">
        <w:t xml:space="preserve"> method that contains the meat. </w:t>
      </w:r>
    </w:p>
    <w:p w14:paraId="25BB303D" w14:textId="77777777" w:rsidR="00C21FB9" w:rsidRDefault="00C21FB9" w:rsidP="00547CCD">
      <w:pPr>
        <w:pStyle w:val="ListParagraph"/>
      </w:pPr>
    </w:p>
    <w:p w14:paraId="0FF42258" w14:textId="77777777" w:rsidR="00547CCD" w:rsidRDefault="00547CCD" w:rsidP="00C21FB9">
      <w:pPr>
        <w:pStyle w:val="PlainText"/>
        <w:ind w:left="1440"/>
      </w:pPr>
      <w:r>
        <w:t>public class WordCountWithTools extends Configured implements Tool {</w:t>
      </w:r>
    </w:p>
    <w:p w14:paraId="23D63D26" w14:textId="77777777" w:rsidR="00547CCD" w:rsidRDefault="00547CCD" w:rsidP="00C21FB9">
      <w:pPr>
        <w:pStyle w:val="PlainText"/>
        <w:ind w:left="1440"/>
      </w:pPr>
      <w:r>
        <w:t xml:space="preserve">    public int run(String[] args) throws Exception {</w:t>
      </w:r>
    </w:p>
    <w:p w14:paraId="6CF4909A" w14:textId="77777777" w:rsidR="00547CCD" w:rsidRDefault="00547CCD" w:rsidP="00C21FB9">
      <w:pPr>
        <w:pStyle w:val="PlainText"/>
        <w:ind w:left="1440"/>
      </w:pPr>
    </w:p>
    <w:p w14:paraId="7D5C4DD1" w14:textId="2BEF7412" w:rsidR="00547CCD" w:rsidRDefault="00547CCD" w:rsidP="00C21FB9">
      <w:pPr>
        <w:pStyle w:val="PlainText"/>
        <w:ind w:left="1440"/>
      </w:pPr>
      <w:r>
        <w:t xml:space="preserve">        // If the number of argu</w:t>
      </w:r>
      <w:r w:rsidR="00C21FB9">
        <w:t xml:space="preserve">ments is insufficient, print </w:t>
      </w:r>
      <w:r>
        <w:t xml:space="preserve">error message </w:t>
      </w:r>
      <w:r w:rsidR="00C21FB9">
        <w:t>&amp;</w:t>
      </w:r>
      <w:r>
        <w:t xml:space="preserve"> exit</w:t>
      </w:r>
    </w:p>
    <w:p w14:paraId="59223E17" w14:textId="77777777" w:rsidR="00547CCD" w:rsidRDefault="00547CCD" w:rsidP="00C21FB9">
      <w:pPr>
        <w:pStyle w:val="PlainText"/>
        <w:ind w:left="1440"/>
      </w:pPr>
      <w:r>
        <w:t xml:space="preserve">        if (args.length &lt; 2) {</w:t>
      </w:r>
    </w:p>
    <w:p w14:paraId="11B4D93E" w14:textId="77777777" w:rsidR="00547CCD" w:rsidRDefault="00547CCD" w:rsidP="00C21FB9">
      <w:pPr>
        <w:pStyle w:val="PlainText"/>
        <w:ind w:left="1440"/>
      </w:pPr>
      <w:r>
        <w:t xml:space="preserve">            System.out.println("Usage: WordCountWithTools &lt;inDir&gt; &lt;outDir&gt;");</w:t>
      </w:r>
    </w:p>
    <w:p w14:paraId="61FECDAD" w14:textId="77777777" w:rsidR="00547CCD" w:rsidRDefault="00547CCD" w:rsidP="00C21FB9">
      <w:pPr>
        <w:pStyle w:val="PlainText"/>
        <w:ind w:left="1440"/>
      </w:pPr>
      <w:r>
        <w:t xml:space="preserve">            System.out.println("Example: WordCountWithTools input output");</w:t>
      </w:r>
    </w:p>
    <w:p w14:paraId="072561DC" w14:textId="77777777" w:rsidR="00547CCD" w:rsidRDefault="00547CCD" w:rsidP="00C21FB9">
      <w:pPr>
        <w:pStyle w:val="PlainText"/>
        <w:ind w:left="1440"/>
      </w:pPr>
      <w:r>
        <w:t xml:space="preserve">            ToolRunner.printGenericCommandUsage(System.out);</w:t>
      </w:r>
    </w:p>
    <w:p w14:paraId="4027D9A3" w14:textId="77777777" w:rsidR="00547CCD" w:rsidRDefault="00547CCD" w:rsidP="00C21FB9">
      <w:pPr>
        <w:pStyle w:val="PlainText"/>
        <w:ind w:left="1440"/>
      </w:pPr>
      <w:r>
        <w:t xml:space="preserve">            System.out.println("");</w:t>
      </w:r>
    </w:p>
    <w:p w14:paraId="53D51C34" w14:textId="77777777" w:rsidR="00547CCD" w:rsidRDefault="00547CCD" w:rsidP="00C21FB9">
      <w:pPr>
        <w:pStyle w:val="PlainText"/>
        <w:ind w:left="1440"/>
      </w:pPr>
      <w:r>
        <w:t xml:space="preserve">            return -1;</w:t>
      </w:r>
    </w:p>
    <w:p w14:paraId="31A7D680" w14:textId="77777777" w:rsidR="00547CCD" w:rsidRDefault="00547CCD" w:rsidP="00C21FB9">
      <w:pPr>
        <w:pStyle w:val="PlainText"/>
        <w:ind w:left="1440"/>
      </w:pPr>
      <w:r>
        <w:t xml:space="preserve">        }</w:t>
      </w:r>
    </w:p>
    <w:p w14:paraId="0EDCBDA7" w14:textId="77777777" w:rsidR="00547CCD" w:rsidRDefault="00547CCD" w:rsidP="00C21FB9">
      <w:pPr>
        <w:pStyle w:val="PlainText"/>
        <w:ind w:left="1440"/>
      </w:pPr>
    </w:p>
    <w:p w14:paraId="45645847" w14:textId="77777777" w:rsidR="00547CCD" w:rsidRDefault="00547CCD" w:rsidP="00C21FB9">
      <w:pPr>
        <w:pStyle w:val="PlainText"/>
        <w:ind w:left="1440"/>
      </w:pPr>
      <w:r>
        <w:t xml:space="preserve">        // Your job is handled by the Job object - managed by the JobTracker</w:t>
      </w:r>
    </w:p>
    <w:p w14:paraId="359B86DE" w14:textId="77777777" w:rsidR="00547CCD" w:rsidRDefault="00547CCD" w:rsidP="00C21FB9">
      <w:pPr>
        <w:pStyle w:val="PlainText"/>
        <w:ind w:left="1440"/>
      </w:pPr>
      <w:r>
        <w:t xml:space="preserve">        Job job = Job.getInstance(getConf(), "Word count with tools");</w:t>
      </w:r>
    </w:p>
    <w:p w14:paraId="2A91BBC8" w14:textId="77777777" w:rsidR="00547CCD" w:rsidRDefault="00547CCD" w:rsidP="00C21FB9">
      <w:pPr>
        <w:pStyle w:val="PlainText"/>
        <w:ind w:left="1440"/>
      </w:pPr>
    </w:p>
    <w:p w14:paraId="33DDA5EC" w14:textId="77777777" w:rsidR="00547CCD" w:rsidRDefault="00547CCD" w:rsidP="00C21FB9">
      <w:pPr>
        <w:pStyle w:val="PlainText"/>
        <w:ind w:left="1440"/>
      </w:pPr>
      <w:r>
        <w:t xml:space="preserve">        // This locates the jar file that needs to be run by using a class name</w:t>
      </w:r>
    </w:p>
    <w:p w14:paraId="59332666" w14:textId="77777777" w:rsidR="00547CCD" w:rsidRDefault="00547CCD" w:rsidP="00C21FB9">
      <w:pPr>
        <w:pStyle w:val="PlainText"/>
        <w:ind w:left="1440"/>
      </w:pPr>
      <w:r>
        <w:t xml:space="preserve">        job.setJarByClass(WordCount.class);</w:t>
      </w:r>
    </w:p>
    <w:p w14:paraId="1A5504D4" w14:textId="77777777" w:rsidR="00547CCD" w:rsidRDefault="00547CCD" w:rsidP="00C21FB9">
      <w:pPr>
        <w:pStyle w:val="PlainText"/>
        <w:ind w:left="1440"/>
      </w:pPr>
    </w:p>
    <w:p w14:paraId="4AA6F076" w14:textId="77777777" w:rsidR="00547CCD" w:rsidRDefault="00547CCD" w:rsidP="00C21FB9">
      <w:pPr>
        <w:pStyle w:val="PlainText"/>
        <w:ind w:left="1440"/>
      </w:pPr>
      <w:r>
        <w:t xml:space="preserve">        // Set the mapper class</w:t>
      </w:r>
    </w:p>
    <w:p w14:paraId="0163C898" w14:textId="77777777" w:rsidR="00547CCD" w:rsidRDefault="00547CCD" w:rsidP="00C21FB9">
      <w:pPr>
        <w:pStyle w:val="PlainText"/>
        <w:ind w:left="1440"/>
      </w:pPr>
      <w:r>
        <w:t xml:space="preserve">        job.setMapperClass(WordCount.TokenizerMapper.class);</w:t>
      </w:r>
    </w:p>
    <w:p w14:paraId="6C132E02" w14:textId="77777777" w:rsidR="00547CCD" w:rsidRDefault="00547CCD" w:rsidP="00C21FB9">
      <w:pPr>
        <w:pStyle w:val="PlainText"/>
        <w:ind w:left="1440"/>
      </w:pPr>
    </w:p>
    <w:p w14:paraId="36D8E4CF" w14:textId="77777777" w:rsidR="00547CCD" w:rsidRDefault="00547CCD" w:rsidP="00C21FB9">
      <w:pPr>
        <w:pStyle w:val="PlainText"/>
        <w:ind w:left="1440"/>
      </w:pPr>
      <w:r>
        <w:t xml:space="preserve">        // Set the reducer class</w:t>
      </w:r>
    </w:p>
    <w:p w14:paraId="39CEB5BD" w14:textId="77777777" w:rsidR="00547CCD" w:rsidRDefault="00547CCD" w:rsidP="00C21FB9">
      <w:pPr>
        <w:pStyle w:val="PlainText"/>
        <w:ind w:left="1440"/>
      </w:pPr>
      <w:r>
        <w:t xml:space="preserve">        job.setReducerClass(IntSumReducer.class);</w:t>
      </w:r>
    </w:p>
    <w:p w14:paraId="4A1ED3A6" w14:textId="77777777" w:rsidR="00547CCD" w:rsidRDefault="00547CCD" w:rsidP="00C21FB9">
      <w:pPr>
        <w:pStyle w:val="PlainText"/>
        <w:ind w:left="1440"/>
      </w:pPr>
    </w:p>
    <w:p w14:paraId="1BAA65CB" w14:textId="77777777" w:rsidR="00547CCD" w:rsidRDefault="00547CCD" w:rsidP="00C21FB9">
      <w:pPr>
        <w:pStyle w:val="PlainText"/>
        <w:ind w:left="1440"/>
      </w:pPr>
      <w:r>
        <w:t xml:space="preserve">        // Set the output key class</w:t>
      </w:r>
    </w:p>
    <w:p w14:paraId="730FD218" w14:textId="77777777" w:rsidR="00547CCD" w:rsidRDefault="00547CCD" w:rsidP="00C21FB9">
      <w:pPr>
        <w:pStyle w:val="PlainText"/>
        <w:ind w:left="1440"/>
      </w:pPr>
      <w:r>
        <w:t xml:space="preserve">        job.setOutputKeyClass(Text.class);</w:t>
      </w:r>
    </w:p>
    <w:p w14:paraId="40FBC925" w14:textId="77777777" w:rsidR="00547CCD" w:rsidRDefault="00547CCD" w:rsidP="00C21FB9">
      <w:pPr>
        <w:pStyle w:val="PlainText"/>
        <w:ind w:left="1440"/>
      </w:pPr>
    </w:p>
    <w:p w14:paraId="166075F9" w14:textId="77777777" w:rsidR="00547CCD" w:rsidRDefault="00547CCD" w:rsidP="00C21FB9">
      <w:pPr>
        <w:pStyle w:val="PlainText"/>
        <w:ind w:left="1440"/>
      </w:pPr>
      <w:r>
        <w:t xml:space="preserve">        // Set the output value class</w:t>
      </w:r>
    </w:p>
    <w:p w14:paraId="0D9A89A8" w14:textId="77777777" w:rsidR="00547CCD" w:rsidRDefault="00547CCD" w:rsidP="00C21FB9">
      <w:pPr>
        <w:pStyle w:val="PlainText"/>
        <w:ind w:left="1440"/>
      </w:pPr>
      <w:r>
        <w:t xml:space="preserve">        job.setOutputValueClass(IntWritable.class);</w:t>
      </w:r>
    </w:p>
    <w:p w14:paraId="7C9FAE58" w14:textId="77777777" w:rsidR="00547CCD" w:rsidRDefault="00547CCD" w:rsidP="00C21FB9">
      <w:pPr>
        <w:pStyle w:val="PlainText"/>
        <w:ind w:left="1440"/>
      </w:pPr>
    </w:p>
    <w:p w14:paraId="14F06EA4" w14:textId="77777777" w:rsidR="00547CCD" w:rsidRDefault="00547CCD" w:rsidP="00C21FB9">
      <w:pPr>
        <w:pStyle w:val="PlainText"/>
        <w:ind w:left="1440"/>
      </w:pPr>
      <w:r>
        <w:t xml:space="preserve">        // Add the input and output paths from program arguments</w:t>
      </w:r>
    </w:p>
    <w:p w14:paraId="66D1490A" w14:textId="77777777" w:rsidR="00547CCD" w:rsidRDefault="00547CCD" w:rsidP="00C21FB9">
      <w:pPr>
        <w:pStyle w:val="PlainText"/>
        <w:ind w:left="1440"/>
      </w:pPr>
      <w:r>
        <w:t xml:space="preserve">        FileInputFormat.addInputPath(job, new Path(args[0]));</w:t>
      </w:r>
    </w:p>
    <w:p w14:paraId="05EBFF12" w14:textId="77777777" w:rsidR="00547CCD" w:rsidRDefault="00547CCD" w:rsidP="00C21FB9">
      <w:pPr>
        <w:pStyle w:val="PlainText"/>
        <w:ind w:left="1440"/>
      </w:pPr>
      <w:r>
        <w:t xml:space="preserve">        FileOutputFormat.setOutputPath(job, new Path(args[1]));</w:t>
      </w:r>
    </w:p>
    <w:p w14:paraId="49A5015F" w14:textId="77777777" w:rsidR="00547CCD" w:rsidRDefault="00547CCD" w:rsidP="00C21FB9">
      <w:pPr>
        <w:pStyle w:val="PlainText"/>
        <w:ind w:left="1440"/>
      </w:pPr>
    </w:p>
    <w:p w14:paraId="5A327D51" w14:textId="77777777" w:rsidR="00547CCD" w:rsidRDefault="00547CCD" w:rsidP="00C21FB9">
      <w:pPr>
        <w:pStyle w:val="PlainText"/>
        <w:ind w:left="1440"/>
      </w:pPr>
      <w:r>
        <w:t xml:space="preserve">        // Fire the job and return job status based on success of job</w:t>
      </w:r>
    </w:p>
    <w:p w14:paraId="5DFE642A" w14:textId="77777777" w:rsidR="00547CCD" w:rsidRDefault="00547CCD" w:rsidP="00C21FB9">
      <w:pPr>
        <w:pStyle w:val="PlainText"/>
        <w:ind w:left="1440"/>
      </w:pPr>
      <w:r>
        <w:t xml:space="preserve">        return job.waitForCompletion(true) ? 0 : 1;</w:t>
      </w:r>
    </w:p>
    <w:p w14:paraId="03559400" w14:textId="77777777" w:rsidR="00547CCD" w:rsidRDefault="00547CCD" w:rsidP="00C21FB9">
      <w:pPr>
        <w:pStyle w:val="PlainText"/>
        <w:ind w:left="1440"/>
      </w:pPr>
      <w:r>
        <w:t xml:space="preserve">    }</w:t>
      </w:r>
    </w:p>
    <w:p w14:paraId="051B7754" w14:textId="77777777" w:rsidR="00547CCD" w:rsidRDefault="00547CCD" w:rsidP="00547CCD">
      <w:pPr>
        <w:pStyle w:val="ListParagraph"/>
      </w:pPr>
    </w:p>
    <w:p w14:paraId="43A6ED74" w14:textId="7D71BB0A" w:rsidR="00C21FB9" w:rsidRDefault="00C21FB9" w:rsidP="00C21FB9">
      <w:pPr>
        <w:pStyle w:val="ListParagraph"/>
      </w:pPr>
      <w:r>
        <w:rPr>
          <w:b/>
        </w:rPr>
        <w:t>Step 5</w:t>
      </w:r>
      <w:r w:rsidRPr="00C21FB9">
        <w:rPr>
          <w:b/>
        </w:rPr>
        <w:t>:</w:t>
      </w:r>
      <w:r>
        <w:t xml:space="preserve"> </w:t>
      </w:r>
      <w:r w:rsidR="0019135C">
        <w:t>Now let’s</w:t>
      </w:r>
      <w:r>
        <w:t xml:space="preserve"> write the </w:t>
      </w:r>
      <w:r w:rsidR="0019135C">
        <w:rPr>
          <w:rStyle w:val="PlainTextChar"/>
        </w:rPr>
        <w:t>main</w:t>
      </w:r>
      <w:r w:rsidRPr="00C21FB9">
        <w:rPr>
          <w:rStyle w:val="PlainTextChar"/>
        </w:rPr>
        <w:t>()</w:t>
      </w:r>
      <w:r>
        <w:t xml:space="preserve"> method that </w:t>
      </w:r>
      <w:r w:rsidR="0019135C">
        <w:t xml:space="preserve">calls the </w:t>
      </w:r>
      <w:r w:rsidR="0019135C" w:rsidRPr="0019135C">
        <w:rPr>
          <w:rStyle w:val="PlainTextChar"/>
        </w:rPr>
        <w:t>run()</w:t>
      </w:r>
      <w:r w:rsidR="0019135C">
        <w:t xml:space="preserve"> method.</w:t>
      </w:r>
      <w:r>
        <w:t xml:space="preserve"> </w:t>
      </w:r>
    </w:p>
    <w:p w14:paraId="45A0C4B3" w14:textId="77777777" w:rsidR="00C21FB9" w:rsidRDefault="00C21FB9" w:rsidP="00547CCD">
      <w:pPr>
        <w:pStyle w:val="ListParagraph"/>
      </w:pPr>
    </w:p>
    <w:p w14:paraId="50CD52DA" w14:textId="75F06097" w:rsidR="00547CCD" w:rsidRDefault="00547CCD" w:rsidP="0019135C">
      <w:pPr>
        <w:pStyle w:val="PlainText"/>
        <w:ind w:left="1440"/>
      </w:pPr>
      <w:r>
        <w:t>public static void main(String[] args) throws Exception {</w:t>
      </w:r>
    </w:p>
    <w:p w14:paraId="6FF04691" w14:textId="77777777" w:rsidR="00547CCD" w:rsidRDefault="00547CCD" w:rsidP="0019135C">
      <w:pPr>
        <w:pStyle w:val="PlainText"/>
        <w:ind w:left="1440"/>
      </w:pPr>
      <w:r>
        <w:t xml:space="preserve">        // Invoke the ToolRunner's run method with required arguments</w:t>
      </w:r>
    </w:p>
    <w:p w14:paraId="6FD00C8D" w14:textId="77777777" w:rsidR="00547CCD" w:rsidRDefault="00547CCD" w:rsidP="0019135C">
      <w:pPr>
        <w:pStyle w:val="PlainText"/>
        <w:ind w:left="1440"/>
      </w:pPr>
      <w:r>
        <w:t xml:space="preserve">        int res = ToolRunner.run(new Configuration(), new WordCountWithTools(), args);</w:t>
      </w:r>
    </w:p>
    <w:p w14:paraId="1B7E825F" w14:textId="77777777" w:rsidR="00547CCD" w:rsidRDefault="00547CCD" w:rsidP="0019135C">
      <w:pPr>
        <w:pStyle w:val="PlainText"/>
        <w:ind w:left="1440"/>
      </w:pPr>
    </w:p>
    <w:p w14:paraId="5F5C47CF" w14:textId="77777777" w:rsidR="00547CCD" w:rsidRDefault="00547CCD" w:rsidP="0019135C">
      <w:pPr>
        <w:pStyle w:val="PlainText"/>
        <w:ind w:left="1440"/>
      </w:pPr>
      <w:r>
        <w:t xml:space="preserve">        // Return the same exit code that was returned by ToolRunner.run()</w:t>
      </w:r>
    </w:p>
    <w:p w14:paraId="723BAD1C" w14:textId="77777777" w:rsidR="00547CCD" w:rsidRDefault="00547CCD" w:rsidP="0019135C">
      <w:pPr>
        <w:pStyle w:val="PlainText"/>
        <w:ind w:left="1440"/>
      </w:pPr>
      <w:r>
        <w:t xml:space="preserve">        System.exit(res);</w:t>
      </w:r>
    </w:p>
    <w:p w14:paraId="766CEE00" w14:textId="77777777" w:rsidR="00547CCD" w:rsidRDefault="00547CCD" w:rsidP="0019135C">
      <w:pPr>
        <w:pStyle w:val="PlainText"/>
        <w:ind w:left="1440"/>
      </w:pPr>
      <w:r>
        <w:t xml:space="preserve">    }</w:t>
      </w:r>
    </w:p>
    <w:p w14:paraId="0740624A" w14:textId="4BF36651" w:rsidR="00547CCD" w:rsidRDefault="00547CCD" w:rsidP="0019135C">
      <w:pPr>
        <w:pStyle w:val="PlainText"/>
        <w:ind w:left="1440"/>
      </w:pPr>
      <w:r>
        <w:t>}</w:t>
      </w:r>
    </w:p>
    <w:p w14:paraId="0F216EEA" w14:textId="77777777" w:rsidR="0019135C" w:rsidRDefault="0019135C" w:rsidP="00547CCD">
      <w:pPr>
        <w:pStyle w:val="ListParagraph"/>
      </w:pPr>
    </w:p>
    <w:p w14:paraId="7DAB50E8" w14:textId="494EA1F6" w:rsidR="0019135C" w:rsidRDefault="0019135C" w:rsidP="0019135C">
      <w:pPr>
        <w:pStyle w:val="Heading2"/>
      </w:pPr>
      <w:r>
        <w:t>Task 6: Compile and run your MapReduce program</w:t>
      </w:r>
    </w:p>
    <w:p w14:paraId="304BCC51" w14:textId="77777777" w:rsidR="0019135C" w:rsidRDefault="0019135C" w:rsidP="0019135C">
      <w:pPr>
        <w:pStyle w:val="Heading3"/>
      </w:pPr>
      <w:r>
        <w:t>Activity Procedure</w:t>
      </w:r>
    </w:p>
    <w:p w14:paraId="66EA18F7" w14:textId="77777777" w:rsidR="0019135C" w:rsidRDefault="0019135C" w:rsidP="0019135C"/>
    <w:p w14:paraId="3DCC97E5" w14:textId="77777777" w:rsidR="0019135C" w:rsidRDefault="0019135C" w:rsidP="0019135C">
      <w:pPr>
        <w:pStyle w:val="ListParagraph"/>
      </w:pPr>
      <w:r w:rsidRPr="00F11BCC">
        <w:rPr>
          <w:b/>
        </w:rPr>
        <w:t>Step 1:</w:t>
      </w:r>
      <w:r>
        <w:t xml:space="preserve"> Compile the program through Maven and create a package.</w:t>
      </w:r>
    </w:p>
    <w:p w14:paraId="6CEBEFB3" w14:textId="77777777" w:rsidR="0019135C" w:rsidRDefault="0019135C" w:rsidP="0019135C">
      <w:pPr>
        <w:pStyle w:val="ListParagraph"/>
      </w:pPr>
    </w:p>
    <w:p w14:paraId="3257991E" w14:textId="77777777" w:rsidR="0019135C" w:rsidRDefault="0019135C" w:rsidP="0019135C">
      <w:pPr>
        <w:pStyle w:val="PlainText"/>
        <w:ind w:left="1440"/>
      </w:pPr>
      <w:r>
        <w:t>$ cd ~/Developer/heffalump</w:t>
      </w:r>
    </w:p>
    <w:p w14:paraId="6599EDBC" w14:textId="77777777" w:rsidR="0019135C" w:rsidRDefault="0019135C" w:rsidP="0019135C">
      <w:pPr>
        <w:pStyle w:val="PlainText"/>
        <w:ind w:left="1440"/>
      </w:pPr>
      <w:r>
        <w:t>$ mvn package</w:t>
      </w:r>
    </w:p>
    <w:p w14:paraId="5D423D55" w14:textId="77777777" w:rsidR="0019135C" w:rsidRDefault="0019135C" w:rsidP="0019135C">
      <w:pPr>
        <w:pStyle w:val="ListParagraph"/>
      </w:pPr>
    </w:p>
    <w:p w14:paraId="5137BF45" w14:textId="77777777" w:rsidR="0019135C" w:rsidRDefault="0019135C" w:rsidP="0019135C">
      <w:pPr>
        <w:pStyle w:val="ListParagraph"/>
      </w:pPr>
      <w:r w:rsidRPr="00F11BCC">
        <w:rPr>
          <w:b/>
        </w:rPr>
        <w:t>Step 2:</w:t>
      </w:r>
      <w:r>
        <w:t xml:space="preserve"> Run the MapReduce job.</w:t>
      </w:r>
    </w:p>
    <w:p w14:paraId="62B1884A" w14:textId="77777777" w:rsidR="0019135C" w:rsidRDefault="0019135C" w:rsidP="0019135C">
      <w:pPr>
        <w:pStyle w:val="ListParagraph"/>
      </w:pPr>
    </w:p>
    <w:p w14:paraId="4FC670FF" w14:textId="68A8345B" w:rsidR="0019135C" w:rsidRDefault="0019135C" w:rsidP="0019135C">
      <w:pPr>
        <w:pStyle w:val="PlainText"/>
        <w:ind w:left="1440"/>
      </w:pPr>
      <w:r>
        <w:t>$ hadoop jar $</w:t>
      </w:r>
      <w:r w:rsidRPr="00F11BCC">
        <w:t>HOME</w:t>
      </w:r>
      <w:r>
        <w:t>/</w:t>
      </w:r>
      <w:r w:rsidRPr="00F11BCC">
        <w:t xml:space="preserve">Developer/heffalump/target/heffalump-1.0.jar </w:t>
      </w:r>
      <w:r w:rsidRPr="004F604F">
        <w:t>com.hadooptraining.lab6.WordCount</w:t>
      </w:r>
      <w:r>
        <w:t xml:space="preserve">WithTools </w:t>
      </w:r>
      <w:r w:rsidRPr="00F11BCC">
        <w:t>input output</w:t>
      </w:r>
    </w:p>
    <w:p w14:paraId="0AE9D8FB" w14:textId="77777777" w:rsidR="0019135C" w:rsidRDefault="0019135C" w:rsidP="0019135C">
      <w:pPr>
        <w:pStyle w:val="Heading3"/>
      </w:pPr>
      <w:r>
        <w:t>Activity Verification</w:t>
      </w:r>
    </w:p>
    <w:p w14:paraId="4835CFB4" w14:textId="77777777" w:rsidR="0019135C" w:rsidRDefault="0019135C" w:rsidP="0019135C">
      <w:pPr>
        <w:ind w:firstLine="720"/>
      </w:pPr>
    </w:p>
    <w:p w14:paraId="536E00E9" w14:textId="77777777" w:rsidR="0019135C" w:rsidRDefault="0019135C" w:rsidP="0019135C">
      <w:pPr>
        <w:ind w:firstLine="720"/>
      </w:pPr>
      <w:r>
        <w:t>As the job runs, you’ll see output on the screen that looks similar to the following:</w:t>
      </w:r>
    </w:p>
    <w:p w14:paraId="4545EB99" w14:textId="2B447E3A" w:rsidR="0019135C" w:rsidRDefault="0019135C" w:rsidP="0019135C">
      <w:pPr>
        <w:pStyle w:val="ListParagraph"/>
      </w:pPr>
    </w:p>
    <w:p w14:paraId="6115DC50" w14:textId="77777777" w:rsidR="0019135C" w:rsidRPr="00A40498" w:rsidRDefault="0019135C" w:rsidP="00A40498">
      <w:pPr>
        <w:pStyle w:val="PlainText"/>
        <w:rPr>
          <w:sz w:val="18"/>
        </w:rPr>
      </w:pPr>
      <w:r w:rsidRPr="00A40498">
        <w:rPr>
          <w:sz w:val="18"/>
        </w:rPr>
        <w:t>13/06/10 07:48:50 WARN mapred.JobClient: Use GenericOptionsParser for parsing the arguments. Applications should implement Tool for the same.</w:t>
      </w:r>
    </w:p>
    <w:p w14:paraId="1EB1CDFF" w14:textId="77777777" w:rsidR="0019135C" w:rsidRPr="00A40498" w:rsidRDefault="0019135C" w:rsidP="00A40498">
      <w:pPr>
        <w:pStyle w:val="PlainText"/>
        <w:rPr>
          <w:sz w:val="18"/>
        </w:rPr>
      </w:pPr>
      <w:r w:rsidRPr="00A40498">
        <w:rPr>
          <w:sz w:val="18"/>
        </w:rPr>
        <w:t>13/06/10 07:48:51 INFO input.FileInputFormat: Total input paths to process : 1</w:t>
      </w:r>
    </w:p>
    <w:p w14:paraId="26386D74" w14:textId="77777777" w:rsidR="0019135C" w:rsidRPr="00A40498" w:rsidRDefault="0019135C" w:rsidP="00A40498">
      <w:pPr>
        <w:pStyle w:val="PlainText"/>
        <w:rPr>
          <w:sz w:val="18"/>
        </w:rPr>
      </w:pPr>
      <w:r w:rsidRPr="00A40498">
        <w:rPr>
          <w:sz w:val="18"/>
        </w:rPr>
        <w:t>13/06/10 07:48:51 INFO mapred.JobClient: Running job: job_201306092215_0002</w:t>
      </w:r>
    </w:p>
    <w:p w14:paraId="5DCBCF5C" w14:textId="77777777" w:rsidR="0019135C" w:rsidRPr="00A40498" w:rsidRDefault="0019135C" w:rsidP="00A40498">
      <w:pPr>
        <w:pStyle w:val="PlainText"/>
        <w:rPr>
          <w:sz w:val="18"/>
        </w:rPr>
      </w:pPr>
      <w:r w:rsidRPr="00A40498">
        <w:rPr>
          <w:sz w:val="18"/>
        </w:rPr>
        <w:t>13/06/10 07:48:52 INFO mapred.JobClient:  map 0% reduce 0%</w:t>
      </w:r>
    </w:p>
    <w:p w14:paraId="6EDEDC8D" w14:textId="77777777" w:rsidR="0019135C" w:rsidRPr="00A40498" w:rsidRDefault="0019135C" w:rsidP="00A40498">
      <w:pPr>
        <w:pStyle w:val="PlainText"/>
        <w:rPr>
          <w:sz w:val="18"/>
        </w:rPr>
      </w:pPr>
      <w:r w:rsidRPr="00A40498">
        <w:rPr>
          <w:sz w:val="18"/>
        </w:rPr>
        <w:t>13/06/10 07:48:57 INFO mapred.JobClient:  map 100% reduce 0%</w:t>
      </w:r>
    </w:p>
    <w:p w14:paraId="76C00F25" w14:textId="77777777" w:rsidR="0019135C" w:rsidRPr="00A40498" w:rsidRDefault="0019135C" w:rsidP="00A40498">
      <w:pPr>
        <w:pStyle w:val="PlainText"/>
        <w:rPr>
          <w:sz w:val="18"/>
        </w:rPr>
      </w:pPr>
      <w:r w:rsidRPr="00A40498">
        <w:rPr>
          <w:sz w:val="18"/>
        </w:rPr>
        <w:t>13/06/10 07:49:00 INFO mapred.JobClient:  map 100% reduce 100%</w:t>
      </w:r>
    </w:p>
    <w:p w14:paraId="4111FD72" w14:textId="77777777" w:rsidR="0019135C" w:rsidRPr="00A40498" w:rsidRDefault="0019135C" w:rsidP="00A40498">
      <w:pPr>
        <w:pStyle w:val="PlainText"/>
        <w:rPr>
          <w:sz w:val="18"/>
        </w:rPr>
      </w:pPr>
      <w:r w:rsidRPr="00A40498">
        <w:rPr>
          <w:sz w:val="18"/>
        </w:rPr>
        <w:t>13/06/10 07:49:01 INFO mapred.JobClient: Job complete: job_201306092215_0002</w:t>
      </w:r>
    </w:p>
    <w:p w14:paraId="6A34D3C1" w14:textId="77777777" w:rsidR="0019135C" w:rsidRPr="00A40498" w:rsidRDefault="0019135C" w:rsidP="00A40498">
      <w:pPr>
        <w:pStyle w:val="PlainText"/>
        <w:rPr>
          <w:sz w:val="18"/>
        </w:rPr>
      </w:pPr>
      <w:r w:rsidRPr="00A40498">
        <w:rPr>
          <w:sz w:val="18"/>
        </w:rPr>
        <w:t>13/06/10 07:49:01 INFO mapred.JobClient: Counters: 32</w:t>
      </w:r>
    </w:p>
    <w:p w14:paraId="07AC8F0C" w14:textId="77777777" w:rsidR="0019135C" w:rsidRPr="00A40498" w:rsidRDefault="0019135C" w:rsidP="00A40498">
      <w:pPr>
        <w:pStyle w:val="PlainText"/>
        <w:rPr>
          <w:sz w:val="18"/>
        </w:rPr>
      </w:pPr>
      <w:r w:rsidRPr="00A40498">
        <w:rPr>
          <w:sz w:val="18"/>
        </w:rPr>
        <w:t>13/06/10 07:49:01 INFO mapred.JobClient:   File System Counters</w:t>
      </w:r>
    </w:p>
    <w:p w14:paraId="01F88379" w14:textId="77777777" w:rsidR="0019135C" w:rsidRPr="00A40498" w:rsidRDefault="0019135C" w:rsidP="00A40498">
      <w:pPr>
        <w:pStyle w:val="PlainText"/>
        <w:rPr>
          <w:sz w:val="18"/>
        </w:rPr>
      </w:pPr>
      <w:r w:rsidRPr="00A40498">
        <w:rPr>
          <w:sz w:val="18"/>
        </w:rPr>
        <w:t>13/06/10 07:49:01 INFO mapred.JobClient:     FILE: Number of bytes read=304</w:t>
      </w:r>
    </w:p>
    <w:p w14:paraId="10CD3821" w14:textId="6A047F5A" w:rsidR="0019135C" w:rsidRPr="00A40498" w:rsidRDefault="0019135C" w:rsidP="00A40498">
      <w:pPr>
        <w:pStyle w:val="PlainText"/>
        <w:rPr>
          <w:sz w:val="18"/>
        </w:rPr>
      </w:pPr>
      <w:r w:rsidRPr="00A40498">
        <w:rPr>
          <w:sz w:val="18"/>
        </w:rPr>
        <w:t>…</w:t>
      </w:r>
    </w:p>
    <w:p w14:paraId="2BEF155E" w14:textId="77777777" w:rsidR="0019135C" w:rsidRPr="00A40498" w:rsidRDefault="0019135C" w:rsidP="00A40498">
      <w:pPr>
        <w:pStyle w:val="PlainText"/>
        <w:rPr>
          <w:sz w:val="18"/>
        </w:rPr>
      </w:pPr>
      <w:r w:rsidRPr="00A40498">
        <w:rPr>
          <w:sz w:val="18"/>
        </w:rPr>
        <w:t xml:space="preserve">13/06/10 07:49:01 INFO mapred.JobClient:   Job Counters </w:t>
      </w:r>
    </w:p>
    <w:p w14:paraId="0E1386A7" w14:textId="77777777" w:rsidR="0019135C" w:rsidRPr="00A40498" w:rsidRDefault="0019135C" w:rsidP="00A40498">
      <w:pPr>
        <w:pStyle w:val="PlainText"/>
        <w:rPr>
          <w:sz w:val="18"/>
        </w:rPr>
      </w:pPr>
      <w:r w:rsidRPr="00A40498">
        <w:rPr>
          <w:sz w:val="18"/>
        </w:rPr>
        <w:t>13/06/10 07:49:01 INFO mapred.JobClient:     Launched map tasks=1</w:t>
      </w:r>
    </w:p>
    <w:p w14:paraId="010A179C" w14:textId="77559320" w:rsidR="0019135C" w:rsidRPr="00A40498" w:rsidRDefault="0019135C" w:rsidP="00A40498">
      <w:pPr>
        <w:pStyle w:val="PlainText"/>
        <w:rPr>
          <w:sz w:val="18"/>
        </w:rPr>
      </w:pPr>
      <w:r w:rsidRPr="00A40498">
        <w:rPr>
          <w:sz w:val="18"/>
        </w:rPr>
        <w:t>…</w:t>
      </w:r>
    </w:p>
    <w:p w14:paraId="7B387C8E" w14:textId="77777777" w:rsidR="0019135C" w:rsidRPr="00A40498" w:rsidRDefault="0019135C" w:rsidP="00A40498">
      <w:pPr>
        <w:pStyle w:val="PlainText"/>
        <w:rPr>
          <w:sz w:val="18"/>
        </w:rPr>
      </w:pPr>
      <w:r w:rsidRPr="00A40498">
        <w:rPr>
          <w:sz w:val="18"/>
        </w:rPr>
        <w:t>13/06/10 07:49:01 INFO mapred.JobClient:     Total time spent by all maps in occupied slots (ms)=5732</w:t>
      </w:r>
    </w:p>
    <w:p w14:paraId="410F5F54" w14:textId="77777777" w:rsidR="0019135C" w:rsidRPr="00A40498" w:rsidRDefault="0019135C" w:rsidP="00A40498">
      <w:pPr>
        <w:pStyle w:val="PlainText"/>
        <w:rPr>
          <w:sz w:val="18"/>
        </w:rPr>
      </w:pPr>
      <w:r w:rsidRPr="00A40498">
        <w:rPr>
          <w:sz w:val="18"/>
        </w:rPr>
        <w:t>13/06/10 07:49:01 INFO mapred.JobClient:     Total time spent by all reduces in occupied slots (ms)=3155</w:t>
      </w:r>
    </w:p>
    <w:p w14:paraId="05C8F5C2" w14:textId="77777777" w:rsidR="0019135C" w:rsidRPr="00A40498" w:rsidRDefault="0019135C" w:rsidP="00A40498">
      <w:pPr>
        <w:pStyle w:val="PlainText"/>
        <w:rPr>
          <w:sz w:val="18"/>
        </w:rPr>
      </w:pPr>
      <w:r w:rsidRPr="00A40498">
        <w:rPr>
          <w:sz w:val="18"/>
        </w:rPr>
        <w:t>13/06/10 07:49:01 INFO mapred.JobClient:     Total time spent by all maps waiting after reserving slots (ms)=0</w:t>
      </w:r>
    </w:p>
    <w:p w14:paraId="0988B798" w14:textId="77777777" w:rsidR="0019135C" w:rsidRPr="00A40498" w:rsidRDefault="0019135C" w:rsidP="00A40498">
      <w:pPr>
        <w:pStyle w:val="PlainText"/>
        <w:rPr>
          <w:sz w:val="18"/>
        </w:rPr>
      </w:pPr>
      <w:r w:rsidRPr="00A40498">
        <w:rPr>
          <w:sz w:val="18"/>
        </w:rPr>
        <w:t>13/06/10 07:49:01 INFO mapred.JobClient:     Total time spent by all reduces waiting after reserving slots (ms)=0</w:t>
      </w:r>
    </w:p>
    <w:p w14:paraId="5CF80AD3" w14:textId="77777777" w:rsidR="0019135C" w:rsidRPr="00A40498" w:rsidRDefault="0019135C" w:rsidP="00A40498">
      <w:pPr>
        <w:pStyle w:val="PlainText"/>
        <w:rPr>
          <w:sz w:val="18"/>
        </w:rPr>
      </w:pPr>
      <w:r w:rsidRPr="00A40498">
        <w:rPr>
          <w:sz w:val="18"/>
        </w:rPr>
        <w:t>13/06/10 07:49:01 INFO mapred.JobClient:   Map-Reduce Framework</w:t>
      </w:r>
    </w:p>
    <w:p w14:paraId="2E1B62DB" w14:textId="29034064" w:rsidR="0019135C" w:rsidRPr="00A40498" w:rsidRDefault="0019135C" w:rsidP="00A40498">
      <w:pPr>
        <w:pStyle w:val="PlainText"/>
        <w:rPr>
          <w:sz w:val="18"/>
        </w:rPr>
      </w:pPr>
      <w:r w:rsidRPr="00A40498">
        <w:rPr>
          <w:sz w:val="18"/>
        </w:rPr>
        <w:t>…</w:t>
      </w:r>
    </w:p>
    <w:p w14:paraId="6BAC36C9" w14:textId="77777777" w:rsidR="0019135C" w:rsidRPr="00A40498" w:rsidRDefault="0019135C" w:rsidP="00A40498">
      <w:pPr>
        <w:pStyle w:val="PlainText"/>
        <w:rPr>
          <w:sz w:val="18"/>
        </w:rPr>
      </w:pPr>
      <w:r w:rsidRPr="00A40498">
        <w:rPr>
          <w:sz w:val="18"/>
        </w:rPr>
        <w:t>13/06/10 07:49:01 INFO mapred.JobClient:     Spilled Records=52</w:t>
      </w:r>
    </w:p>
    <w:p w14:paraId="48BEA4F2" w14:textId="77777777" w:rsidR="0019135C" w:rsidRPr="00A40498" w:rsidRDefault="0019135C" w:rsidP="00A40498">
      <w:pPr>
        <w:pStyle w:val="PlainText"/>
        <w:rPr>
          <w:sz w:val="18"/>
        </w:rPr>
      </w:pPr>
      <w:r w:rsidRPr="00A40498">
        <w:rPr>
          <w:sz w:val="18"/>
        </w:rPr>
        <w:t>13/06/10 07:49:01 INFO mapred.JobClient:     CPU time spent (ms)=1510</w:t>
      </w:r>
    </w:p>
    <w:p w14:paraId="54CAAF5B" w14:textId="77777777" w:rsidR="0019135C" w:rsidRPr="00A40498" w:rsidRDefault="0019135C" w:rsidP="00A40498">
      <w:pPr>
        <w:pStyle w:val="PlainText"/>
        <w:rPr>
          <w:sz w:val="18"/>
        </w:rPr>
      </w:pPr>
      <w:r w:rsidRPr="00A40498">
        <w:rPr>
          <w:sz w:val="18"/>
        </w:rPr>
        <w:t>13/06/10 07:49:01 INFO mapred.JobClient:     Physical memory (bytes) snapshot=406200320</w:t>
      </w:r>
    </w:p>
    <w:p w14:paraId="7EB60EEC" w14:textId="77777777" w:rsidR="0019135C" w:rsidRPr="00A40498" w:rsidRDefault="0019135C" w:rsidP="00A40498">
      <w:pPr>
        <w:pStyle w:val="PlainText"/>
        <w:rPr>
          <w:sz w:val="18"/>
        </w:rPr>
      </w:pPr>
      <w:r w:rsidRPr="00A40498">
        <w:rPr>
          <w:sz w:val="18"/>
        </w:rPr>
        <w:t>13/06/10 07:49:01 INFO mapred.JobClient:     Virtual memory (bytes) snapshot=1563443200</w:t>
      </w:r>
    </w:p>
    <w:p w14:paraId="10A8B94A" w14:textId="29675DE9" w:rsidR="0019135C" w:rsidRPr="00A40498" w:rsidRDefault="0019135C" w:rsidP="00A40498">
      <w:pPr>
        <w:pStyle w:val="PlainText"/>
        <w:rPr>
          <w:sz w:val="18"/>
        </w:rPr>
      </w:pPr>
      <w:r w:rsidRPr="00A40498">
        <w:rPr>
          <w:sz w:val="18"/>
        </w:rPr>
        <w:t>13/06/10 07:49:01 INFO mapred.JobClient:     Total committed heap usage (bytes)=316866560</w:t>
      </w:r>
    </w:p>
    <w:p w14:paraId="03C24F9D" w14:textId="77777777" w:rsidR="0019135C" w:rsidRDefault="0019135C" w:rsidP="0019135C">
      <w:pPr>
        <w:pStyle w:val="ListParagraph"/>
        <w:rPr>
          <w:b/>
        </w:rPr>
      </w:pPr>
    </w:p>
    <w:p w14:paraId="1E7F7496" w14:textId="4245B106" w:rsidR="0019135C" w:rsidRDefault="0019135C" w:rsidP="0019135C">
      <w:pPr>
        <w:pStyle w:val="ListParagraph"/>
      </w:pPr>
      <w:r>
        <w:t>If the job completes successfully, the output of your MapReduce job will look the same as before.</w:t>
      </w:r>
    </w:p>
    <w:p w14:paraId="1AA8738A" w14:textId="77777777" w:rsidR="0019135C" w:rsidRDefault="0019135C" w:rsidP="0019135C">
      <w:pPr>
        <w:pStyle w:val="ListParagraph"/>
      </w:pPr>
    </w:p>
    <w:p w14:paraId="4B652ED4" w14:textId="77777777" w:rsidR="0019135C" w:rsidRDefault="0019135C" w:rsidP="0019135C">
      <w:pPr>
        <w:pStyle w:val="PlainText"/>
        <w:ind w:left="1440"/>
      </w:pPr>
      <w:r>
        <w:t>$ hadoop fs -cat output/part-r-00000</w:t>
      </w:r>
    </w:p>
    <w:p w14:paraId="42F6DE57" w14:textId="77777777" w:rsidR="00A40498" w:rsidRDefault="00A40498" w:rsidP="00A40498">
      <w:pPr>
        <w:ind w:left="720"/>
      </w:pPr>
    </w:p>
    <w:p w14:paraId="5D3CA430" w14:textId="7A73AE69" w:rsidR="00A40498" w:rsidRDefault="00A40498" w:rsidP="00A40498">
      <w:pPr>
        <w:ind w:left="720"/>
      </w:pPr>
      <w:r>
        <w:t>Compare your output with your previous run.</w:t>
      </w:r>
    </w:p>
    <w:p w14:paraId="598355CD" w14:textId="77777777" w:rsidR="0019135C" w:rsidRPr="0035075E" w:rsidRDefault="0019135C" w:rsidP="0019135C">
      <w:pPr>
        <w:pStyle w:val="ListParagraph"/>
      </w:pPr>
    </w:p>
    <w:p w14:paraId="6CDABB99" w14:textId="1D416861" w:rsidR="0035075E" w:rsidRDefault="00DE4848" w:rsidP="0035075E">
      <w:pPr>
        <w:pStyle w:val="Heading1"/>
      </w:pPr>
      <w:r>
        <w:t>Lab 7</w:t>
      </w:r>
      <w:r w:rsidR="0035075E">
        <w:t xml:space="preserve">: </w:t>
      </w:r>
      <w:r>
        <w:t>Create a custom Writable Type</w:t>
      </w:r>
    </w:p>
    <w:p w14:paraId="714E24A1" w14:textId="77777777" w:rsidR="00DE4848" w:rsidRDefault="00DE4848" w:rsidP="00DE4848">
      <w:pPr>
        <w:pStyle w:val="Heading2"/>
      </w:pPr>
      <w:r>
        <w:t>Description:</w:t>
      </w:r>
    </w:p>
    <w:p w14:paraId="5DE03B0F" w14:textId="1470A392" w:rsidR="00DE4848" w:rsidRDefault="00DE4848" w:rsidP="00DE4848">
      <w:pPr>
        <w:pStyle w:val="ListParagraph"/>
        <w:numPr>
          <w:ilvl w:val="0"/>
          <w:numId w:val="11"/>
        </w:numPr>
      </w:pPr>
      <w:r>
        <w:t xml:space="preserve">Create a new Hadoop datatype that can be passed as a value between your </w:t>
      </w:r>
      <w:r w:rsidRPr="00DE4848">
        <w:rPr>
          <w:rStyle w:val="PlainTextChar"/>
        </w:rPr>
        <w:t>map()</w:t>
      </w:r>
      <w:r>
        <w:t xml:space="preserve"> and </w:t>
      </w:r>
      <w:r w:rsidRPr="00DE4848">
        <w:rPr>
          <w:rStyle w:val="PlainTextChar"/>
        </w:rPr>
        <w:t>reduce()</w:t>
      </w:r>
      <w:r>
        <w:t xml:space="preserve"> code. It can be serialized to disk or transmitted across the network.</w:t>
      </w:r>
    </w:p>
    <w:p w14:paraId="293ECC98" w14:textId="5BD95C76" w:rsidR="00C70D1D" w:rsidRDefault="00C70D1D" w:rsidP="00DE4848">
      <w:pPr>
        <w:pStyle w:val="ListParagraph"/>
        <w:numPr>
          <w:ilvl w:val="0"/>
          <w:numId w:val="11"/>
        </w:numPr>
      </w:pPr>
      <w:r>
        <w:t>We will analyze log data in this exercise. Each line of the log file will be parsed and selected values from there will be stored in a custom writable object. The key will be set as the IP address found in the line, while the value will be the custom type we build.</w:t>
      </w:r>
    </w:p>
    <w:p w14:paraId="504AACF0" w14:textId="55F6DDBF" w:rsidR="00C70D1D" w:rsidRDefault="00C70D1D" w:rsidP="00DE4848">
      <w:pPr>
        <w:pStyle w:val="ListParagraph"/>
        <w:numPr>
          <w:ilvl w:val="0"/>
          <w:numId w:val="11"/>
        </w:numPr>
      </w:pPr>
      <w:r>
        <w:t>On the reducer side, we’ll gather all log lines received for a certain key, and sum up the response size (in bytes) from those values.</w:t>
      </w:r>
    </w:p>
    <w:p w14:paraId="6F4AC3C8" w14:textId="5E447941" w:rsidR="00681C46" w:rsidRDefault="00681C46" w:rsidP="00DE4848">
      <w:pPr>
        <w:pStyle w:val="ListParagraph"/>
        <w:numPr>
          <w:ilvl w:val="0"/>
          <w:numId w:val="11"/>
        </w:numPr>
      </w:pPr>
      <w:r>
        <w:t>The output should have a list of IP addresses, along with the total number of bytes sent to that IP address.</w:t>
      </w:r>
    </w:p>
    <w:p w14:paraId="5BAF3B07" w14:textId="3BAE3067" w:rsidR="00C70D1D" w:rsidRDefault="00C70D1D" w:rsidP="00C70D1D">
      <w:pPr>
        <w:pStyle w:val="Heading2"/>
      </w:pPr>
      <w:r>
        <w:t>Task 1: Open the sample input data and copy it to HDFS</w:t>
      </w:r>
    </w:p>
    <w:p w14:paraId="6C784FD6" w14:textId="77777777" w:rsidR="00C70D1D" w:rsidRDefault="00C70D1D" w:rsidP="00C70D1D">
      <w:pPr>
        <w:pStyle w:val="Heading3"/>
      </w:pPr>
      <w:r>
        <w:t>Activity Procedure</w:t>
      </w:r>
    </w:p>
    <w:p w14:paraId="5E9BABD8" w14:textId="77777777" w:rsidR="00C70D1D" w:rsidRDefault="00C70D1D" w:rsidP="00C70D1D"/>
    <w:p w14:paraId="151C54EA" w14:textId="2E8E3886" w:rsidR="00C70D1D" w:rsidRDefault="00C70D1D" w:rsidP="00C70D1D">
      <w:pPr>
        <w:pStyle w:val="ListParagraph"/>
      </w:pPr>
      <w:r w:rsidRPr="00743644">
        <w:rPr>
          <w:b/>
        </w:rPr>
        <w:t>Step 1:</w:t>
      </w:r>
      <w:r>
        <w:t xml:space="preserve"> Go to the location of the source code for the labs. Inspect the data file.</w:t>
      </w:r>
    </w:p>
    <w:p w14:paraId="2483A1BB" w14:textId="77777777" w:rsidR="00C70D1D" w:rsidRDefault="00C70D1D" w:rsidP="00C70D1D">
      <w:pPr>
        <w:pStyle w:val="ListParagraph"/>
      </w:pPr>
    </w:p>
    <w:p w14:paraId="68E05341" w14:textId="33470A39" w:rsidR="00C70D1D" w:rsidRDefault="00C70D1D" w:rsidP="00C70D1D">
      <w:pPr>
        <w:pStyle w:val="PlainText"/>
        <w:ind w:left="1440"/>
      </w:pPr>
      <w:r>
        <w:t>$ cd ~/Developer/heffalump</w:t>
      </w:r>
    </w:p>
    <w:p w14:paraId="211B464C" w14:textId="6DFFDA2A" w:rsidR="00C70D1D" w:rsidRDefault="00C70D1D" w:rsidP="00C70D1D">
      <w:pPr>
        <w:pStyle w:val="PlainText"/>
        <w:ind w:left="1440"/>
      </w:pPr>
      <w:r>
        <w:t xml:space="preserve">$ </w:t>
      </w:r>
      <w:r w:rsidRPr="00C70D1D">
        <w:t>less data/NASA_access_log.txt</w:t>
      </w:r>
    </w:p>
    <w:p w14:paraId="0DF727AB" w14:textId="77777777" w:rsidR="00C70D1D" w:rsidRDefault="00C70D1D" w:rsidP="00C70D1D">
      <w:pPr>
        <w:pStyle w:val="ListParagraph"/>
      </w:pPr>
    </w:p>
    <w:p w14:paraId="0B617D77" w14:textId="10ED3AE3" w:rsidR="00C70D1D" w:rsidRDefault="00C70D1D" w:rsidP="00C70D1D">
      <w:pPr>
        <w:pStyle w:val="ListParagraph"/>
        <w:ind w:left="2160"/>
      </w:pPr>
      <w:r>
        <w:t>Notice the format of the line, e.g.</w:t>
      </w:r>
    </w:p>
    <w:p w14:paraId="17A148CC" w14:textId="77777777" w:rsidR="00C70D1D" w:rsidRDefault="00C70D1D" w:rsidP="00C70D1D">
      <w:pPr>
        <w:pStyle w:val="ListParagraph"/>
      </w:pPr>
    </w:p>
    <w:p w14:paraId="41949A9E" w14:textId="7ABBA23D" w:rsidR="00C70D1D" w:rsidRDefault="00C70D1D" w:rsidP="00C70D1D">
      <w:pPr>
        <w:pStyle w:val="PlainText"/>
        <w:ind w:left="1440"/>
      </w:pPr>
      <w:r w:rsidRPr="00C70D1D">
        <w:t>unicomp6.unicomp.net - - [01/Jul/1995:00:00:06 -0400] "GET /shuttle/countdown/ HTTP/1.0" 200 3985</w:t>
      </w:r>
    </w:p>
    <w:p w14:paraId="0B4BE8A3" w14:textId="77777777" w:rsidR="00C70D1D" w:rsidRDefault="00C70D1D" w:rsidP="00C70D1D">
      <w:pPr>
        <w:pStyle w:val="ListParagraph"/>
      </w:pPr>
    </w:p>
    <w:p w14:paraId="7A286D08" w14:textId="21DC6A82" w:rsidR="00C70D1D" w:rsidRDefault="00C70D1D" w:rsidP="00C70D1D">
      <w:pPr>
        <w:pStyle w:val="ListParagraph"/>
        <w:ind w:left="2160"/>
      </w:pPr>
      <w:r>
        <w:t>It will have the following fields:</w:t>
      </w:r>
    </w:p>
    <w:p w14:paraId="7BEBD878" w14:textId="3E033F02" w:rsidR="00C70D1D" w:rsidRPr="00C70D1D" w:rsidRDefault="00C70D1D" w:rsidP="00C70D1D">
      <w:pPr>
        <w:pStyle w:val="ListParagraph"/>
        <w:ind w:left="2160"/>
        <w:rPr>
          <w:rFonts w:ascii="Courier" w:hAnsi="Courier"/>
          <w:i/>
        </w:rPr>
      </w:pPr>
      <w:r w:rsidRPr="00C70D1D">
        <w:rPr>
          <w:rFonts w:ascii="Courier" w:hAnsi="Courier"/>
          <w:i/>
        </w:rPr>
        <w:t>ip</w:t>
      </w:r>
      <w:r>
        <w:rPr>
          <w:rFonts w:ascii="Courier" w:hAnsi="Courier"/>
          <w:i/>
        </w:rPr>
        <w:t>_address,</w:t>
      </w:r>
      <w:r w:rsidRPr="00C70D1D">
        <w:rPr>
          <w:rFonts w:ascii="Courier" w:hAnsi="Courier"/>
          <w:i/>
        </w:rPr>
        <w:t>&lt;blank_field&gt;</w:t>
      </w:r>
      <w:r>
        <w:rPr>
          <w:rFonts w:ascii="Courier" w:hAnsi="Courier"/>
          <w:i/>
        </w:rPr>
        <w:t>,&lt;blank_field&gt;,date,request,status,</w:t>
      </w:r>
      <w:r w:rsidRPr="00C70D1D">
        <w:rPr>
          <w:rFonts w:ascii="Courier" w:hAnsi="Courier"/>
          <w:i/>
        </w:rPr>
        <w:t>response_size.</w:t>
      </w:r>
    </w:p>
    <w:p w14:paraId="2C5C871D" w14:textId="77777777" w:rsidR="00C70D1D" w:rsidRDefault="00C70D1D" w:rsidP="00C70D1D">
      <w:pPr>
        <w:pStyle w:val="ListParagraph"/>
      </w:pPr>
    </w:p>
    <w:p w14:paraId="5A8A83E2" w14:textId="77F8C8AB" w:rsidR="00C70D1D" w:rsidRDefault="00C70D1D" w:rsidP="00C70D1D">
      <w:pPr>
        <w:pStyle w:val="ListParagraph"/>
        <w:ind w:firstLine="0"/>
      </w:pPr>
      <w:r>
        <w:t>Your parser must be able to parse these values and set the custom writable object you are about to create.</w:t>
      </w:r>
    </w:p>
    <w:p w14:paraId="3EFE89EE" w14:textId="77777777" w:rsidR="00BA4FFB" w:rsidRDefault="00BA4FFB" w:rsidP="00C70D1D">
      <w:pPr>
        <w:pStyle w:val="ListParagraph"/>
        <w:ind w:firstLine="0"/>
      </w:pPr>
    </w:p>
    <w:p w14:paraId="5DB9736E" w14:textId="781F5E2F" w:rsidR="00C70D1D" w:rsidRDefault="00BA4FFB" w:rsidP="00BA4FFB">
      <w:pPr>
        <w:pStyle w:val="ListParagraph"/>
        <w:ind w:firstLine="0"/>
      </w:pPr>
      <w:r>
        <w:t xml:space="preserve">Type the letter </w:t>
      </w:r>
      <w:r w:rsidRPr="00BA4FFB">
        <w:rPr>
          <w:rStyle w:val="PlainTextChar"/>
        </w:rPr>
        <w:t>q</w:t>
      </w:r>
      <w:r>
        <w:t xml:space="preserve"> to get out of </w:t>
      </w:r>
      <w:r w:rsidRPr="00BA4FFB">
        <w:rPr>
          <w:rStyle w:val="PlainTextChar"/>
        </w:rPr>
        <w:t>less</w:t>
      </w:r>
      <w:r>
        <w:t>.</w:t>
      </w:r>
    </w:p>
    <w:p w14:paraId="666D22BD" w14:textId="77777777" w:rsidR="00BA4FFB" w:rsidRDefault="00BA4FFB" w:rsidP="00BA4FFB">
      <w:pPr>
        <w:pStyle w:val="ListParagraph"/>
        <w:ind w:firstLine="0"/>
      </w:pPr>
    </w:p>
    <w:p w14:paraId="1D458989" w14:textId="74001C1E" w:rsidR="00643392" w:rsidRDefault="00643392" w:rsidP="00643392">
      <w:pPr>
        <w:pStyle w:val="ListParagraph"/>
      </w:pPr>
      <w:r>
        <w:rPr>
          <w:b/>
        </w:rPr>
        <w:t>Step 2</w:t>
      </w:r>
      <w:r w:rsidRPr="00743644">
        <w:rPr>
          <w:b/>
        </w:rPr>
        <w:t>:</w:t>
      </w:r>
      <w:r>
        <w:t xml:space="preserve"> </w:t>
      </w:r>
      <w:r w:rsidR="00BA4FFB">
        <w:t>Clean up the input directory in HDFS and c</w:t>
      </w:r>
      <w:r>
        <w:t>opy the data file to HDFS.</w:t>
      </w:r>
    </w:p>
    <w:p w14:paraId="08835BB6" w14:textId="77777777" w:rsidR="00643392" w:rsidRDefault="00643392" w:rsidP="00643392">
      <w:pPr>
        <w:pStyle w:val="ListParagraph"/>
      </w:pPr>
    </w:p>
    <w:p w14:paraId="305DBA3F" w14:textId="2371712D" w:rsidR="00BA4FFB" w:rsidRDefault="00BA4FFB" w:rsidP="00BA4FFB">
      <w:pPr>
        <w:pStyle w:val="PlainText"/>
        <w:ind w:left="1440"/>
      </w:pPr>
      <w:r>
        <w:t>$</w:t>
      </w:r>
      <w:r w:rsidRPr="00BA4FFB">
        <w:t xml:space="preserve"> </w:t>
      </w:r>
      <w:r>
        <w:t>hadoop fs -rm -r input</w:t>
      </w:r>
    </w:p>
    <w:p w14:paraId="16BED323" w14:textId="520FA2A3" w:rsidR="00BA4FFB" w:rsidRDefault="00BA4FFB" w:rsidP="00BA4FFB">
      <w:pPr>
        <w:pStyle w:val="PlainText"/>
        <w:ind w:left="1440"/>
      </w:pPr>
      <w:r>
        <w:t>$ hadoop fs -mkdir input</w:t>
      </w:r>
    </w:p>
    <w:p w14:paraId="637EC147" w14:textId="3CDF3882" w:rsidR="00BA4FFB" w:rsidRDefault="00BA4FFB" w:rsidP="00BA4FFB">
      <w:pPr>
        <w:pStyle w:val="PlainText"/>
        <w:ind w:left="1440"/>
      </w:pPr>
      <w:r>
        <w:t>$ hadoop fs -copyFromLocal -f data/NASA_access_log.txt input</w:t>
      </w:r>
    </w:p>
    <w:p w14:paraId="7494B089" w14:textId="5A879F47" w:rsidR="00643392" w:rsidRDefault="00BA4FFB" w:rsidP="00BA4FFB">
      <w:pPr>
        <w:pStyle w:val="PlainText"/>
        <w:ind w:left="1440"/>
      </w:pPr>
      <w:r>
        <w:t>$ hadoop fs -ls input</w:t>
      </w:r>
    </w:p>
    <w:p w14:paraId="1EBFA4AF" w14:textId="77777777" w:rsidR="00BA4FFB" w:rsidRDefault="00BA4FFB" w:rsidP="00BA4FFB">
      <w:pPr>
        <w:pStyle w:val="PlainText"/>
        <w:ind w:left="1440"/>
      </w:pPr>
      <w:r>
        <w:t>Found 1 items</w:t>
      </w:r>
    </w:p>
    <w:p w14:paraId="391D92F5" w14:textId="77777777" w:rsidR="00BA4FFB" w:rsidRPr="00BA4FFB" w:rsidRDefault="00BA4FFB" w:rsidP="00BA4FFB">
      <w:pPr>
        <w:pStyle w:val="PlainText"/>
        <w:ind w:left="1440"/>
        <w:rPr>
          <w:sz w:val="20"/>
        </w:rPr>
      </w:pPr>
      <w:r w:rsidRPr="00BA4FFB">
        <w:rPr>
          <w:sz w:val="20"/>
        </w:rPr>
        <w:t>-rw-r--r--   1 shrek supergroup    1290399 2013-06-11 07:29 input/NASA_access_log.txt</w:t>
      </w:r>
    </w:p>
    <w:p w14:paraId="73B554F2" w14:textId="77777777" w:rsidR="00BA4FFB" w:rsidRDefault="00BA4FFB" w:rsidP="00BA4FFB"/>
    <w:p w14:paraId="569D874C" w14:textId="035C9704" w:rsidR="00BA4FFB" w:rsidRDefault="00BA4FFB" w:rsidP="00BA4FFB">
      <w:pPr>
        <w:pStyle w:val="Heading2"/>
      </w:pPr>
      <w:r>
        <w:t xml:space="preserve">Task 2: </w:t>
      </w:r>
      <w:r w:rsidR="00C52015">
        <w:t>Write the custom writable object LogWritable</w:t>
      </w:r>
    </w:p>
    <w:p w14:paraId="1D30C0D2" w14:textId="77777777" w:rsidR="00C52015" w:rsidRDefault="00C52015" w:rsidP="00C52015"/>
    <w:p w14:paraId="121A2682" w14:textId="348FADFE" w:rsidR="00C52015" w:rsidRPr="00C52015" w:rsidRDefault="00C52015" w:rsidP="00C52015">
      <w:r>
        <w:t>Most of the code is written for you. You just need to edit the file and add a few key functions.</w:t>
      </w:r>
    </w:p>
    <w:p w14:paraId="745C46A6" w14:textId="77777777" w:rsidR="00BA4FFB" w:rsidRDefault="00BA4FFB" w:rsidP="00BA4FFB">
      <w:pPr>
        <w:pStyle w:val="Heading3"/>
      </w:pPr>
      <w:r>
        <w:t>Activity Procedure</w:t>
      </w:r>
    </w:p>
    <w:p w14:paraId="130F388E" w14:textId="77777777" w:rsidR="00BA4FFB" w:rsidRDefault="00BA4FFB" w:rsidP="00BA4FFB"/>
    <w:p w14:paraId="49F968F1" w14:textId="0B05D6CE" w:rsidR="00BA4FFB" w:rsidRDefault="00BA4FFB" w:rsidP="00BA4FFB">
      <w:pPr>
        <w:pStyle w:val="ListParagraph"/>
      </w:pPr>
      <w:r w:rsidRPr="00743644">
        <w:rPr>
          <w:b/>
        </w:rPr>
        <w:t>Step 1:</w:t>
      </w:r>
      <w:r>
        <w:t xml:space="preserve"> </w:t>
      </w:r>
      <w:r w:rsidR="001274ED">
        <w:t xml:space="preserve">Edit the file containing the custom writable object </w:t>
      </w:r>
      <w:r w:rsidR="001274ED" w:rsidRPr="001274ED">
        <w:rPr>
          <w:rStyle w:val="PlainTextChar"/>
        </w:rPr>
        <w:t>LogWritable</w:t>
      </w:r>
      <w:r w:rsidR="001274ED">
        <w:t>.</w:t>
      </w:r>
    </w:p>
    <w:p w14:paraId="4707A305" w14:textId="77777777" w:rsidR="001274ED" w:rsidRDefault="001274ED" w:rsidP="00BA4FFB">
      <w:pPr>
        <w:pStyle w:val="ListParagraph"/>
      </w:pPr>
    </w:p>
    <w:p w14:paraId="7A0E4418" w14:textId="73BDC872" w:rsidR="001274ED" w:rsidRDefault="001274ED" w:rsidP="001274ED">
      <w:pPr>
        <w:pStyle w:val="PlainText"/>
        <w:ind w:left="1440"/>
      </w:pPr>
      <w:r>
        <w:t xml:space="preserve">$ </w:t>
      </w:r>
      <w:r w:rsidRPr="001274ED">
        <w:t>vi src/main/java/com/hadooptraining/lab7/LogWritable.java</w:t>
      </w:r>
    </w:p>
    <w:p w14:paraId="52BFBB5E" w14:textId="77777777" w:rsidR="001274ED" w:rsidRDefault="001274ED" w:rsidP="00BA4FFB">
      <w:pPr>
        <w:pStyle w:val="ListParagraph"/>
      </w:pPr>
    </w:p>
    <w:p w14:paraId="2083EC07" w14:textId="00028B15" w:rsidR="001274ED" w:rsidRDefault="001274ED" w:rsidP="001274ED">
      <w:pPr>
        <w:pStyle w:val="ListParagraph"/>
        <w:ind w:left="2160"/>
      </w:pPr>
      <w:r>
        <w:t>Fill in the following functions where they are missing:</w:t>
      </w:r>
    </w:p>
    <w:p w14:paraId="635BC1D3" w14:textId="77777777" w:rsidR="001274ED" w:rsidRDefault="001274ED" w:rsidP="00BA4FFB">
      <w:pPr>
        <w:pStyle w:val="ListParagraph"/>
      </w:pPr>
    </w:p>
    <w:p w14:paraId="27218C3F" w14:textId="66C89BDD" w:rsidR="001274ED" w:rsidRDefault="001274ED" w:rsidP="001274ED">
      <w:pPr>
        <w:pStyle w:val="ListParagraph"/>
        <w:ind w:left="2160"/>
      </w:pPr>
      <w:r>
        <w:t>First write the set function:</w:t>
      </w:r>
    </w:p>
    <w:p w14:paraId="4D0E1E2F" w14:textId="77777777" w:rsidR="001274ED" w:rsidRDefault="001274ED" w:rsidP="00BA4FFB">
      <w:pPr>
        <w:pStyle w:val="ListParagraph"/>
      </w:pPr>
    </w:p>
    <w:p w14:paraId="046547CD" w14:textId="77777777" w:rsidR="001274ED" w:rsidRDefault="001274ED" w:rsidP="001274ED">
      <w:pPr>
        <w:pStyle w:val="PlainText"/>
        <w:ind w:left="1440"/>
      </w:pPr>
      <w:r>
        <w:t xml:space="preserve">    public void set (String userIP, String timestamp, String request, int bytes, int status) {</w:t>
      </w:r>
    </w:p>
    <w:p w14:paraId="3C80323A" w14:textId="77777777" w:rsidR="001274ED" w:rsidRDefault="001274ED" w:rsidP="001274ED">
      <w:pPr>
        <w:pStyle w:val="PlainText"/>
        <w:ind w:left="1440"/>
      </w:pPr>
      <w:r>
        <w:t xml:space="preserve">        this.userIP.set(userIP);</w:t>
      </w:r>
    </w:p>
    <w:p w14:paraId="1D13C219" w14:textId="77777777" w:rsidR="001274ED" w:rsidRDefault="001274ED" w:rsidP="001274ED">
      <w:pPr>
        <w:pStyle w:val="PlainText"/>
        <w:ind w:left="1440"/>
      </w:pPr>
      <w:r>
        <w:t xml:space="preserve">        this.timestamp.set(timestamp);</w:t>
      </w:r>
    </w:p>
    <w:p w14:paraId="1A0A098F" w14:textId="77777777" w:rsidR="001274ED" w:rsidRDefault="001274ED" w:rsidP="001274ED">
      <w:pPr>
        <w:pStyle w:val="PlainText"/>
        <w:ind w:left="1440"/>
      </w:pPr>
      <w:r>
        <w:t xml:space="preserve">        this.request.set(request);</w:t>
      </w:r>
    </w:p>
    <w:p w14:paraId="0E1D6993" w14:textId="77777777" w:rsidR="001274ED" w:rsidRDefault="001274ED" w:rsidP="001274ED">
      <w:pPr>
        <w:pStyle w:val="PlainText"/>
        <w:ind w:left="1440"/>
      </w:pPr>
      <w:r>
        <w:t xml:space="preserve">        this.responseSize.set(bytes);</w:t>
      </w:r>
    </w:p>
    <w:p w14:paraId="1967EFD7" w14:textId="77777777" w:rsidR="001274ED" w:rsidRDefault="001274ED" w:rsidP="001274ED">
      <w:pPr>
        <w:pStyle w:val="PlainText"/>
        <w:ind w:left="1440"/>
      </w:pPr>
      <w:r>
        <w:t xml:space="preserve">        this.status.set(status);</w:t>
      </w:r>
    </w:p>
    <w:p w14:paraId="4368D0DD" w14:textId="77777777" w:rsidR="001274ED" w:rsidRDefault="001274ED" w:rsidP="001274ED">
      <w:pPr>
        <w:pStyle w:val="PlainText"/>
        <w:ind w:left="1440"/>
      </w:pPr>
      <w:r>
        <w:t xml:space="preserve">    }</w:t>
      </w:r>
    </w:p>
    <w:p w14:paraId="33F31F61" w14:textId="77777777" w:rsidR="001274ED" w:rsidRDefault="001274ED" w:rsidP="001274ED">
      <w:pPr>
        <w:pStyle w:val="ListParagraph"/>
      </w:pPr>
    </w:p>
    <w:p w14:paraId="5CA29F4C" w14:textId="59712B2E" w:rsidR="001274ED" w:rsidRDefault="001274ED" w:rsidP="001274ED">
      <w:pPr>
        <w:pStyle w:val="ListParagraph"/>
        <w:ind w:left="2160"/>
      </w:pPr>
      <w:r>
        <w:t>Next write the method to read value from a DataInput object.</w:t>
      </w:r>
    </w:p>
    <w:p w14:paraId="4A019EA9" w14:textId="65C6186C" w:rsidR="001274ED" w:rsidRDefault="001274ED" w:rsidP="001274ED">
      <w:pPr>
        <w:pStyle w:val="ListParagraph"/>
      </w:pPr>
      <w:r>
        <w:t xml:space="preserve">    </w:t>
      </w:r>
    </w:p>
    <w:p w14:paraId="5E3DBE1C" w14:textId="3B30A5AB" w:rsidR="001274ED" w:rsidRDefault="001274ED" w:rsidP="001274ED">
      <w:pPr>
        <w:pStyle w:val="PlainText"/>
        <w:ind w:left="1440"/>
      </w:pPr>
      <w:r>
        <w:t xml:space="preserve"> public void readFields(DataInput in) throws IOException {</w:t>
      </w:r>
    </w:p>
    <w:p w14:paraId="01B322CD" w14:textId="77777777" w:rsidR="001274ED" w:rsidRDefault="001274ED" w:rsidP="001274ED">
      <w:pPr>
        <w:pStyle w:val="PlainText"/>
        <w:ind w:left="1440"/>
      </w:pPr>
      <w:r>
        <w:t xml:space="preserve">        userIP.readFields(in);</w:t>
      </w:r>
    </w:p>
    <w:p w14:paraId="504AB1CB" w14:textId="77777777" w:rsidR="001274ED" w:rsidRDefault="001274ED" w:rsidP="001274ED">
      <w:pPr>
        <w:pStyle w:val="PlainText"/>
        <w:ind w:left="1440"/>
      </w:pPr>
      <w:r>
        <w:t xml:space="preserve">        timestamp.readFields(in);</w:t>
      </w:r>
    </w:p>
    <w:p w14:paraId="5C938FBD" w14:textId="77777777" w:rsidR="001274ED" w:rsidRDefault="001274ED" w:rsidP="001274ED">
      <w:pPr>
        <w:pStyle w:val="PlainText"/>
        <w:ind w:left="1440"/>
      </w:pPr>
      <w:r>
        <w:t xml:space="preserve">        request.readFields(in);</w:t>
      </w:r>
    </w:p>
    <w:p w14:paraId="23FE3215" w14:textId="77777777" w:rsidR="001274ED" w:rsidRDefault="001274ED" w:rsidP="001274ED">
      <w:pPr>
        <w:pStyle w:val="PlainText"/>
        <w:ind w:left="1440"/>
      </w:pPr>
      <w:r>
        <w:t xml:space="preserve">        responseSize.readFields(in);</w:t>
      </w:r>
    </w:p>
    <w:p w14:paraId="69D42319" w14:textId="77777777" w:rsidR="001274ED" w:rsidRDefault="001274ED" w:rsidP="001274ED">
      <w:pPr>
        <w:pStyle w:val="PlainText"/>
        <w:ind w:left="1440"/>
      </w:pPr>
      <w:r>
        <w:t xml:space="preserve">        status.readFields(in);</w:t>
      </w:r>
    </w:p>
    <w:p w14:paraId="0A535D43" w14:textId="77777777" w:rsidR="001274ED" w:rsidRDefault="001274ED" w:rsidP="001274ED">
      <w:pPr>
        <w:pStyle w:val="PlainText"/>
        <w:ind w:left="1440"/>
      </w:pPr>
      <w:r>
        <w:t xml:space="preserve">    }</w:t>
      </w:r>
    </w:p>
    <w:p w14:paraId="52279664" w14:textId="77777777" w:rsidR="001274ED" w:rsidRDefault="001274ED" w:rsidP="00BA4FFB">
      <w:pPr>
        <w:pStyle w:val="ListParagraph"/>
      </w:pPr>
    </w:p>
    <w:p w14:paraId="659256CE" w14:textId="6D42DF6B" w:rsidR="001274ED" w:rsidRDefault="001274ED" w:rsidP="001274ED">
      <w:pPr>
        <w:pStyle w:val="ListParagraph"/>
        <w:ind w:left="2160"/>
      </w:pPr>
      <w:r>
        <w:t>Then write the method for writing the record to a DataOutput object.</w:t>
      </w:r>
    </w:p>
    <w:p w14:paraId="3A190789" w14:textId="77777777" w:rsidR="001274ED" w:rsidRDefault="001274ED" w:rsidP="00BA4FFB">
      <w:pPr>
        <w:pStyle w:val="ListParagraph"/>
      </w:pPr>
    </w:p>
    <w:p w14:paraId="0B38A789" w14:textId="77777777" w:rsidR="001274ED" w:rsidRDefault="001274ED" w:rsidP="001274ED">
      <w:pPr>
        <w:pStyle w:val="PlainText"/>
        <w:ind w:left="1440"/>
      </w:pPr>
      <w:r>
        <w:t xml:space="preserve">    public void write(DataOutput out) throws IOException {</w:t>
      </w:r>
    </w:p>
    <w:p w14:paraId="177FF9BB" w14:textId="77777777" w:rsidR="001274ED" w:rsidRDefault="001274ED" w:rsidP="001274ED">
      <w:pPr>
        <w:pStyle w:val="PlainText"/>
        <w:ind w:left="1440"/>
      </w:pPr>
      <w:r>
        <w:t xml:space="preserve">        userIP.write(out);</w:t>
      </w:r>
    </w:p>
    <w:p w14:paraId="239C2EF0" w14:textId="77777777" w:rsidR="001274ED" w:rsidRDefault="001274ED" w:rsidP="001274ED">
      <w:pPr>
        <w:pStyle w:val="PlainText"/>
        <w:ind w:left="1440"/>
      </w:pPr>
      <w:r>
        <w:t xml:space="preserve">        timestamp.write(out);</w:t>
      </w:r>
    </w:p>
    <w:p w14:paraId="39C162E9" w14:textId="77777777" w:rsidR="001274ED" w:rsidRDefault="001274ED" w:rsidP="001274ED">
      <w:pPr>
        <w:pStyle w:val="PlainText"/>
        <w:ind w:left="1440"/>
      </w:pPr>
      <w:r>
        <w:t xml:space="preserve">        request.write(out);</w:t>
      </w:r>
    </w:p>
    <w:p w14:paraId="4AFC678D" w14:textId="77777777" w:rsidR="001274ED" w:rsidRDefault="001274ED" w:rsidP="001274ED">
      <w:pPr>
        <w:pStyle w:val="PlainText"/>
        <w:ind w:left="1440"/>
      </w:pPr>
      <w:r>
        <w:t xml:space="preserve">        responseSize.write(out);</w:t>
      </w:r>
    </w:p>
    <w:p w14:paraId="501D5D12" w14:textId="77777777" w:rsidR="001274ED" w:rsidRDefault="001274ED" w:rsidP="001274ED">
      <w:pPr>
        <w:pStyle w:val="PlainText"/>
        <w:ind w:left="1440"/>
      </w:pPr>
      <w:r>
        <w:t xml:space="preserve">        status.write(out);</w:t>
      </w:r>
    </w:p>
    <w:p w14:paraId="11885502" w14:textId="77777777" w:rsidR="001274ED" w:rsidRDefault="001274ED" w:rsidP="001274ED">
      <w:pPr>
        <w:pStyle w:val="PlainText"/>
        <w:ind w:left="1440"/>
      </w:pPr>
      <w:r>
        <w:t xml:space="preserve">    }</w:t>
      </w:r>
    </w:p>
    <w:p w14:paraId="3B2D8B63" w14:textId="77777777" w:rsidR="001274ED" w:rsidRDefault="001274ED" w:rsidP="00BA4FFB">
      <w:pPr>
        <w:pStyle w:val="ListParagraph"/>
      </w:pPr>
    </w:p>
    <w:p w14:paraId="3982051B" w14:textId="517856B3" w:rsidR="001274ED" w:rsidRDefault="001274ED" w:rsidP="001274ED">
      <w:pPr>
        <w:pStyle w:val="ListParagraph"/>
        <w:ind w:left="2160"/>
      </w:pPr>
      <w:r>
        <w:t>Finally insert a way to calculate hash code for sorting.</w:t>
      </w:r>
    </w:p>
    <w:p w14:paraId="4C0AB2C0" w14:textId="77777777" w:rsidR="001274ED" w:rsidRDefault="001274ED" w:rsidP="00BA4FFB">
      <w:pPr>
        <w:pStyle w:val="ListParagraph"/>
      </w:pPr>
    </w:p>
    <w:p w14:paraId="7634ED45" w14:textId="77777777" w:rsidR="001274ED" w:rsidRDefault="001274ED" w:rsidP="001274ED">
      <w:pPr>
        <w:pStyle w:val="PlainText"/>
        <w:ind w:left="1440"/>
      </w:pPr>
      <w:r>
        <w:t xml:space="preserve">    public int hashCode()</w:t>
      </w:r>
    </w:p>
    <w:p w14:paraId="677F6DF2" w14:textId="77777777" w:rsidR="001274ED" w:rsidRDefault="001274ED" w:rsidP="001274ED">
      <w:pPr>
        <w:pStyle w:val="PlainText"/>
        <w:ind w:left="1440"/>
      </w:pPr>
      <w:r>
        <w:t xml:space="preserve">    {</w:t>
      </w:r>
    </w:p>
    <w:p w14:paraId="1EA9BCC0" w14:textId="77777777" w:rsidR="001274ED" w:rsidRDefault="001274ED" w:rsidP="001274ED">
      <w:pPr>
        <w:pStyle w:val="PlainText"/>
        <w:ind w:left="1440"/>
      </w:pPr>
      <w:r>
        <w:t xml:space="preserve">        return userIP.hashCode();</w:t>
      </w:r>
    </w:p>
    <w:p w14:paraId="70BAD170" w14:textId="77777777" w:rsidR="001274ED" w:rsidRDefault="001274ED" w:rsidP="001274ED">
      <w:pPr>
        <w:pStyle w:val="PlainText"/>
        <w:ind w:left="1440"/>
      </w:pPr>
      <w:r>
        <w:t xml:space="preserve">    }</w:t>
      </w:r>
    </w:p>
    <w:p w14:paraId="00E6DA08" w14:textId="77777777" w:rsidR="00C70D1D" w:rsidRDefault="00C70D1D" w:rsidP="00C70D1D">
      <w:pPr>
        <w:pStyle w:val="ListParagraph"/>
      </w:pPr>
    </w:p>
    <w:p w14:paraId="5E253F36" w14:textId="77777777" w:rsidR="00C70D1D" w:rsidRDefault="00C70D1D" w:rsidP="00C70D1D"/>
    <w:p w14:paraId="5E89B2C0" w14:textId="2F1D3565" w:rsidR="00A25865" w:rsidRDefault="00A25865" w:rsidP="00A25865">
      <w:pPr>
        <w:pStyle w:val="Heading2"/>
      </w:pPr>
      <w:r>
        <w:t>Task 3: Write the Mapper and Reducer class</w:t>
      </w:r>
    </w:p>
    <w:p w14:paraId="639B6696" w14:textId="77777777" w:rsidR="00A25865" w:rsidRDefault="00A25865" w:rsidP="00A25865"/>
    <w:p w14:paraId="3F30E31F" w14:textId="77777777" w:rsidR="00A25865" w:rsidRDefault="00A25865" w:rsidP="00A25865">
      <w:pPr>
        <w:pStyle w:val="Heading3"/>
      </w:pPr>
      <w:r>
        <w:t>Activity Procedure</w:t>
      </w:r>
    </w:p>
    <w:p w14:paraId="5185E205" w14:textId="77777777" w:rsidR="00A25865" w:rsidRDefault="00A25865" w:rsidP="00A25865"/>
    <w:p w14:paraId="183CB7C7" w14:textId="7F220F62" w:rsidR="00A25865" w:rsidRDefault="00A25865" w:rsidP="00A25865">
      <w:pPr>
        <w:pStyle w:val="ListParagraph"/>
      </w:pPr>
      <w:r w:rsidRPr="00743644">
        <w:rPr>
          <w:b/>
        </w:rPr>
        <w:t>Step 1:</w:t>
      </w:r>
      <w:r>
        <w:t xml:space="preserve"> Edit the file containing the Mapper and Reducer class. Fill in the missing lines in the </w:t>
      </w:r>
      <w:r w:rsidRPr="00A25865">
        <w:rPr>
          <w:rStyle w:val="PlainTextChar"/>
        </w:rPr>
        <w:t>map()</w:t>
      </w:r>
      <w:r>
        <w:t xml:space="preserve"> function below.</w:t>
      </w:r>
    </w:p>
    <w:p w14:paraId="6A9496FA" w14:textId="77777777" w:rsidR="00A25865" w:rsidRDefault="00A25865" w:rsidP="00A25865">
      <w:pPr>
        <w:pStyle w:val="ListParagraph"/>
      </w:pPr>
    </w:p>
    <w:p w14:paraId="0276660C" w14:textId="40E248FE" w:rsidR="00272506" w:rsidRDefault="00272506" w:rsidP="00272506">
      <w:pPr>
        <w:pStyle w:val="PlainText"/>
        <w:ind w:left="1440"/>
      </w:pPr>
      <w:r>
        <w:t xml:space="preserve">$ </w:t>
      </w:r>
      <w:r w:rsidRPr="001274ED">
        <w:t>vi src/main/java/com/hadooptraining/lab7/Log</w:t>
      </w:r>
      <w:r>
        <w:t>ProcessorWithCustomWritable</w:t>
      </w:r>
      <w:r w:rsidRPr="001274ED">
        <w:t>.java</w:t>
      </w:r>
    </w:p>
    <w:p w14:paraId="4C054D61" w14:textId="42052C64" w:rsidR="00272506" w:rsidRDefault="00272506" w:rsidP="00272506">
      <w:pPr>
        <w:pStyle w:val="ListParagraph"/>
        <w:ind w:left="2160"/>
      </w:pPr>
      <w:r>
        <w:t>Fill in the missing functions by looking up the code below.</w:t>
      </w:r>
    </w:p>
    <w:p w14:paraId="2383E367" w14:textId="77777777" w:rsidR="00272506" w:rsidRDefault="00272506" w:rsidP="00A25865">
      <w:pPr>
        <w:pStyle w:val="ListParagraph"/>
      </w:pPr>
    </w:p>
    <w:p w14:paraId="1B871C06" w14:textId="77777777" w:rsidR="00A25865" w:rsidRDefault="00A25865" w:rsidP="00A25865">
      <w:pPr>
        <w:pStyle w:val="PlainText"/>
      </w:pPr>
      <w:r>
        <w:t xml:space="preserve">    public static class LogProcessorMap extends</w:t>
      </w:r>
    </w:p>
    <w:p w14:paraId="294ADAF0" w14:textId="77777777" w:rsidR="00A25865" w:rsidRDefault="00A25865" w:rsidP="00A25865">
      <w:pPr>
        <w:pStyle w:val="PlainText"/>
      </w:pPr>
      <w:r>
        <w:t xml:space="preserve">            Mapper&lt;LongWritable, Text, Text, LogWritable&gt; {</w:t>
      </w:r>
    </w:p>
    <w:p w14:paraId="37BDEAFA" w14:textId="77777777" w:rsidR="00A25865" w:rsidRDefault="00A25865" w:rsidP="00A25865">
      <w:pPr>
        <w:pStyle w:val="PlainText"/>
      </w:pPr>
    </w:p>
    <w:p w14:paraId="0BEC3EBB" w14:textId="77777777" w:rsidR="00A25865" w:rsidRDefault="00A25865" w:rsidP="00A25865">
      <w:pPr>
        <w:pStyle w:val="PlainText"/>
      </w:pPr>
      <w:r>
        <w:t xml:space="preserve">        // The following two are the &lt;K,V&gt; pairs for the mapper.</w:t>
      </w:r>
    </w:p>
    <w:p w14:paraId="012F5179" w14:textId="77777777" w:rsidR="00A25865" w:rsidRDefault="00A25865" w:rsidP="00A25865">
      <w:pPr>
        <w:pStyle w:val="PlainText"/>
      </w:pPr>
      <w:r>
        <w:t xml:space="preserve">        // We reuse these variables for each call to map() function.</w:t>
      </w:r>
    </w:p>
    <w:p w14:paraId="0F5531A7" w14:textId="77777777" w:rsidR="00A25865" w:rsidRDefault="00A25865" w:rsidP="00A25865">
      <w:pPr>
        <w:pStyle w:val="PlainText"/>
      </w:pPr>
      <w:r>
        <w:t xml:space="preserve">        private Text userHostText = new Text();</w:t>
      </w:r>
    </w:p>
    <w:p w14:paraId="525E8AF7" w14:textId="77777777" w:rsidR="00A25865" w:rsidRDefault="00A25865" w:rsidP="00A25865">
      <w:pPr>
        <w:pStyle w:val="PlainText"/>
      </w:pPr>
      <w:r>
        <w:t xml:space="preserve">        private LogWritable logValue = new LogWritable();</w:t>
      </w:r>
    </w:p>
    <w:p w14:paraId="10060D06" w14:textId="77777777" w:rsidR="00A25865" w:rsidRDefault="00A25865" w:rsidP="00A25865">
      <w:pPr>
        <w:pStyle w:val="PlainText"/>
      </w:pPr>
    </w:p>
    <w:p w14:paraId="32D08A68" w14:textId="28DB463B" w:rsidR="00A25865" w:rsidRDefault="00A25865" w:rsidP="00A25865">
      <w:pPr>
        <w:pStyle w:val="PlainText"/>
      </w:pPr>
      <w:r>
        <w:t xml:space="preserve">    public void map(LongWritable key, Text value, Context context)</w:t>
      </w:r>
    </w:p>
    <w:p w14:paraId="055A8530" w14:textId="77777777" w:rsidR="00A25865" w:rsidRDefault="00A25865" w:rsidP="00A25865">
      <w:pPr>
        <w:pStyle w:val="PlainText"/>
      </w:pPr>
      <w:r>
        <w:t xml:space="preserve">                throws IOException, InterruptedException {</w:t>
      </w:r>
    </w:p>
    <w:p w14:paraId="7CB427E6" w14:textId="77777777" w:rsidR="00A25865" w:rsidRDefault="00A25865" w:rsidP="00A25865">
      <w:pPr>
        <w:pStyle w:val="PlainText"/>
      </w:pPr>
    </w:p>
    <w:p w14:paraId="266B9BDE" w14:textId="77777777" w:rsidR="00A25865" w:rsidRDefault="00A25865" w:rsidP="00A25865">
      <w:pPr>
        <w:pStyle w:val="PlainText"/>
      </w:pPr>
      <w:r>
        <w:t xml:space="preserve">            // prepare the log pattern string</w:t>
      </w:r>
    </w:p>
    <w:p w14:paraId="09474A20" w14:textId="77777777" w:rsidR="00A25865" w:rsidRDefault="00A25865" w:rsidP="00A25865">
      <w:pPr>
        <w:pStyle w:val="PlainText"/>
      </w:pPr>
      <w:r>
        <w:t xml:space="preserve">            String logEntryPattern = "^(\\S+) (\\S+) (\\S+) \\[([\\w:/]+\\s[+\\-]\\d{4})\\] \"(.+?)\" (\\d{3}) (\\d+)";</w:t>
      </w:r>
    </w:p>
    <w:p w14:paraId="2A2E90A1" w14:textId="77777777" w:rsidR="00A25865" w:rsidRDefault="00A25865" w:rsidP="00A25865">
      <w:pPr>
        <w:pStyle w:val="PlainText"/>
      </w:pPr>
    </w:p>
    <w:p w14:paraId="576F2756" w14:textId="77777777" w:rsidR="00A25865" w:rsidRDefault="00A25865" w:rsidP="00A25865">
      <w:pPr>
        <w:pStyle w:val="PlainText"/>
      </w:pPr>
      <w:r>
        <w:t xml:space="preserve">            // Compile the pattern and keep it in a local variable</w:t>
      </w:r>
    </w:p>
    <w:p w14:paraId="5E44E695" w14:textId="77777777" w:rsidR="00A25865" w:rsidRDefault="00A25865" w:rsidP="00A25865">
      <w:pPr>
        <w:pStyle w:val="PlainText"/>
      </w:pPr>
      <w:r>
        <w:t xml:space="preserve">            Pattern p = Pattern.compile(logEntryPattern);</w:t>
      </w:r>
    </w:p>
    <w:p w14:paraId="144EC1E4" w14:textId="77777777" w:rsidR="00A25865" w:rsidRDefault="00A25865" w:rsidP="00A25865">
      <w:pPr>
        <w:pStyle w:val="PlainText"/>
      </w:pPr>
      <w:r>
        <w:t xml:space="preserve">            Matcher matcher = p.matcher(value.toString());</w:t>
      </w:r>
    </w:p>
    <w:p w14:paraId="2C71008D" w14:textId="77777777" w:rsidR="00A25865" w:rsidRDefault="00A25865" w:rsidP="00A25865">
      <w:pPr>
        <w:pStyle w:val="PlainText"/>
      </w:pPr>
    </w:p>
    <w:p w14:paraId="062EE7F5" w14:textId="77777777" w:rsidR="00A25865" w:rsidRDefault="00A25865" w:rsidP="00A25865">
      <w:pPr>
        <w:pStyle w:val="PlainText"/>
      </w:pPr>
      <w:r>
        <w:t xml:space="preserve">            // if line in log file did not match, get out of the mapper method</w:t>
      </w:r>
    </w:p>
    <w:p w14:paraId="50856776" w14:textId="77777777" w:rsidR="00A25865" w:rsidRDefault="00A25865" w:rsidP="00A25865">
      <w:pPr>
        <w:pStyle w:val="PlainText"/>
      </w:pPr>
      <w:r>
        <w:t xml:space="preserve">            if (!matcher.matches()) {</w:t>
      </w:r>
    </w:p>
    <w:p w14:paraId="28DF0252" w14:textId="77777777" w:rsidR="00A25865" w:rsidRDefault="00A25865" w:rsidP="00A25865">
      <w:pPr>
        <w:pStyle w:val="PlainText"/>
      </w:pPr>
      <w:r>
        <w:t xml:space="preserve">                return;</w:t>
      </w:r>
    </w:p>
    <w:p w14:paraId="0E68BF36" w14:textId="77777777" w:rsidR="00A25865" w:rsidRDefault="00A25865" w:rsidP="00A25865">
      <w:pPr>
        <w:pStyle w:val="PlainText"/>
      </w:pPr>
      <w:r>
        <w:t xml:space="preserve">            }</w:t>
      </w:r>
    </w:p>
    <w:p w14:paraId="637C2FAA" w14:textId="77777777" w:rsidR="00A25865" w:rsidRDefault="00A25865" w:rsidP="00A25865">
      <w:pPr>
        <w:pStyle w:val="PlainText"/>
      </w:pPr>
    </w:p>
    <w:p w14:paraId="2E3D7DAD" w14:textId="2978F816" w:rsidR="00A25865" w:rsidRDefault="00A25865" w:rsidP="00A25865">
      <w:pPr>
        <w:pStyle w:val="PlainText"/>
      </w:pPr>
      <w:r>
        <w:t xml:space="preserve">            // Set the KEY of the mapper by using one of the extracted values from log </w:t>
      </w:r>
    </w:p>
    <w:p w14:paraId="080B256D" w14:textId="77777777" w:rsidR="00A25865" w:rsidRDefault="00A25865" w:rsidP="00A25865">
      <w:pPr>
        <w:pStyle w:val="PlainText"/>
      </w:pPr>
      <w:r>
        <w:t xml:space="preserve">            userHostText.set(matcher.group(1));</w:t>
      </w:r>
    </w:p>
    <w:p w14:paraId="2EA77654" w14:textId="77777777" w:rsidR="00A25865" w:rsidRDefault="00A25865" w:rsidP="00A25865">
      <w:pPr>
        <w:pStyle w:val="PlainText"/>
      </w:pPr>
    </w:p>
    <w:p w14:paraId="6973430A" w14:textId="394DCC13" w:rsidR="00A25865" w:rsidRDefault="00A25865" w:rsidP="00A25865">
      <w:pPr>
        <w:pStyle w:val="PlainText"/>
      </w:pPr>
      <w:r>
        <w:t xml:space="preserve">            // Set the VALUE of the mapper by using other extracted values from log</w:t>
      </w:r>
    </w:p>
    <w:p w14:paraId="05DFBE43" w14:textId="77777777" w:rsidR="00A25865" w:rsidRDefault="00A25865" w:rsidP="00A25865">
      <w:pPr>
        <w:pStyle w:val="PlainText"/>
      </w:pPr>
      <w:r>
        <w:t xml:space="preserve">            logValue.set(matcher.group(1), matcher.group(4), matcher.group(5), Integer.parseInt(matcher.group(7)),</w:t>
      </w:r>
    </w:p>
    <w:p w14:paraId="7392CBD5" w14:textId="77777777" w:rsidR="00A25865" w:rsidRDefault="00A25865" w:rsidP="00A25865">
      <w:pPr>
        <w:pStyle w:val="PlainText"/>
      </w:pPr>
      <w:r>
        <w:t xml:space="preserve">                    Integer.parseInt(matcher.group(6)));</w:t>
      </w:r>
    </w:p>
    <w:p w14:paraId="61A28CC2" w14:textId="77777777" w:rsidR="00A25865" w:rsidRDefault="00A25865" w:rsidP="00A25865">
      <w:pPr>
        <w:pStyle w:val="PlainText"/>
      </w:pPr>
    </w:p>
    <w:p w14:paraId="33FEDB59" w14:textId="77777777" w:rsidR="00A25865" w:rsidRDefault="00A25865" w:rsidP="00A25865">
      <w:pPr>
        <w:pStyle w:val="PlainText"/>
      </w:pPr>
      <w:r>
        <w:t xml:space="preserve">            // Write the key and value to the context object</w:t>
      </w:r>
    </w:p>
    <w:p w14:paraId="5331BC3F" w14:textId="77777777" w:rsidR="00A25865" w:rsidRDefault="00A25865" w:rsidP="00A25865">
      <w:pPr>
        <w:pStyle w:val="PlainText"/>
      </w:pPr>
      <w:r>
        <w:t xml:space="preserve">            context.write(userHostText, logValue);</w:t>
      </w:r>
    </w:p>
    <w:p w14:paraId="360FB1B3" w14:textId="77777777" w:rsidR="00A25865" w:rsidRDefault="00A25865" w:rsidP="00A25865">
      <w:pPr>
        <w:pStyle w:val="PlainText"/>
      </w:pPr>
      <w:r>
        <w:t xml:space="preserve">        }</w:t>
      </w:r>
    </w:p>
    <w:p w14:paraId="132100B0" w14:textId="77777777" w:rsidR="00A25865" w:rsidRDefault="00A25865" w:rsidP="00A25865">
      <w:pPr>
        <w:pStyle w:val="PlainText"/>
      </w:pPr>
      <w:r>
        <w:t xml:space="preserve">    }</w:t>
      </w:r>
    </w:p>
    <w:p w14:paraId="6170E3A3" w14:textId="77777777" w:rsidR="00A25865" w:rsidRDefault="00A25865" w:rsidP="00A25865">
      <w:pPr>
        <w:pStyle w:val="ListParagraph"/>
      </w:pPr>
    </w:p>
    <w:p w14:paraId="7E1C42F3" w14:textId="4F74B2C4" w:rsidR="00DE4848" w:rsidRDefault="00A25865" w:rsidP="00A25865">
      <w:pPr>
        <w:pStyle w:val="ListParagraph"/>
      </w:pPr>
      <w:r>
        <w:rPr>
          <w:b/>
        </w:rPr>
        <w:t>Step 2</w:t>
      </w:r>
      <w:r w:rsidRPr="00743644">
        <w:rPr>
          <w:b/>
        </w:rPr>
        <w:t>:</w:t>
      </w:r>
      <w:r>
        <w:t xml:space="preserve"> Fill in the missing lines in the </w:t>
      </w:r>
      <w:r>
        <w:rPr>
          <w:rStyle w:val="PlainTextChar"/>
        </w:rPr>
        <w:t>reduce</w:t>
      </w:r>
      <w:r w:rsidRPr="00A25865">
        <w:rPr>
          <w:rStyle w:val="PlainTextChar"/>
        </w:rPr>
        <w:t>()</w:t>
      </w:r>
      <w:r w:rsidRPr="00A25865">
        <w:t xml:space="preserve"> function below.</w:t>
      </w:r>
    </w:p>
    <w:p w14:paraId="3324986C" w14:textId="77777777" w:rsidR="00A25865" w:rsidRDefault="00A25865" w:rsidP="00A25865">
      <w:pPr>
        <w:pStyle w:val="PlainText"/>
      </w:pPr>
      <w:r>
        <w:t xml:space="preserve">    public static class LogProcessorReduce extends</w:t>
      </w:r>
    </w:p>
    <w:p w14:paraId="1DF826C7" w14:textId="77777777" w:rsidR="00A25865" w:rsidRDefault="00A25865" w:rsidP="00A25865">
      <w:pPr>
        <w:pStyle w:val="PlainText"/>
      </w:pPr>
      <w:r>
        <w:t xml:space="preserve">            Reducer&lt;Text, LogWritable, Text, IntWritable&gt; {</w:t>
      </w:r>
    </w:p>
    <w:p w14:paraId="53F454F7" w14:textId="77777777" w:rsidR="00A25865" w:rsidRDefault="00A25865" w:rsidP="00A25865">
      <w:pPr>
        <w:pStyle w:val="PlainText"/>
      </w:pPr>
      <w:r>
        <w:t xml:space="preserve">        // Create a common IntWritable object to hold your result</w:t>
      </w:r>
    </w:p>
    <w:p w14:paraId="5F6C7C2B" w14:textId="77777777" w:rsidR="00A25865" w:rsidRDefault="00A25865" w:rsidP="00A25865">
      <w:pPr>
        <w:pStyle w:val="PlainText"/>
      </w:pPr>
      <w:r>
        <w:t xml:space="preserve">        private IntWritable result = new IntWritable();</w:t>
      </w:r>
    </w:p>
    <w:p w14:paraId="5FE461CC" w14:textId="77777777" w:rsidR="00A25865" w:rsidRDefault="00A25865" w:rsidP="00A25865">
      <w:pPr>
        <w:pStyle w:val="PlainText"/>
      </w:pPr>
    </w:p>
    <w:p w14:paraId="6712EF57" w14:textId="49972452" w:rsidR="00A25865" w:rsidRDefault="00A25865" w:rsidP="00A25865">
      <w:pPr>
        <w:pStyle w:val="PlainText"/>
      </w:pPr>
      <w:r>
        <w:t xml:space="preserve">    public void reduce(Text key, Iterable&lt;LogWritable&gt; values,  Context context)</w:t>
      </w:r>
    </w:p>
    <w:p w14:paraId="5C74D40A" w14:textId="77777777" w:rsidR="00A25865" w:rsidRDefault="00A25865" w:rsidP="00A25865">
      <w:pPr>
        <w:pStyle w:val="PlainText"/>
      </w:pPr>
      <w:r>
        <w:t xml:space="preserve">                throws IOException, InterruptedException {</w:t>
      </w:r>
    </w:p>
    <w:p w14:paraId="08F77202" w14:textId="77777777" w:rsidR="00A25865" w:rsidRDefault="00A25865" w:rsidP="00A25865">
      <w:pPr>
        <w:pStyle w:val="PlainText"/>
      </w:pPr>
    </w:p>
    <w:p w14:paraId="17DD5932" w14:textId="77777777" w:rsidR="00A25865" w:rsidRDefault="00A25865" w:rsidP="00A25865">
      <w:pPr>
        <w:pStyle w:val="PlainText"/>
      </w:pPr>
      <w:r>
        <w:t xml:space="preserve">            // Create a local variable to store the sum</w:t>
      </w:r>
    </w:p>
    <w:p w14:paraId="21B39BEC" w14:textId="77777777" w:rsidR="00A25865" w:rsidRDefault="00A25865" w:rsidP="00A25865">
      <w:pPr>
        <w:pStyle w:val="PlainText"/>
      </w:pPr>
      <w:r>
        <w:t xml:space="preserve">            int sum = 0;</w:t>
      </w:r>
    </w:p>
    <w:p w14:paraId="02716E87" w14:textId="77777777" w:rsidR="00A25865" w:rsidRDefault="00A25865" w:rsidP="00A25865">
      <w:pPr>
        <w:pStyle w:val="PlainText"/>
      </w:pPr>
    </w:p>
    <w:p w14:paraId="54A9D096" w14:textId="77777777" w:rsidR="00A25865" w:rsidRDefault="00A25865" w:rsidP="00A25865">
      <w:pPr>
        <w:pStyle w:val="PlainText"/>
      </w:pPr>
      <w:r>
        <w:t xml:space="preserve">            // Iterate through each value received</w:t>
      </w:r>
    </w:p>
    <w:p w14:paraId="11B3F665" w14:textId="77777777" w:rsidR="00A25865" w:rsidRDefault="00A25865" w:rsidP="00A25865">
      <w:pPr>
        <w:pStyle w:val="PlainText"/>
      </w:pPr>
      <w:r>
        <w:t xml:space="preserve">            for (LogWritable logLine : values) {</w:t>
      </w:r>
    </w:p>
    <w:p w14:paraId="40003A63" w14:textId="77777777" w:rsidR="00A25865" w:rsidRDefault="00A25865" w:rsidP="00A25865">
      <w:pPr>
        <w:pStyle w:val="PlainText"/>
      </w:pPr>
      <w:r>
        <w:t xml:space="preserve">                // extract the response size and add it up</w:t>
      </w:r>
    </w:p>
    <w:p w14:paraId="63CCBC8F" w14:textId="77777777" w:rsidR="00A25865" w:rsidRDefault="00A25865" w:rsidP="00A25865">
      <w:pPr>
        <w:pStyle w:val="PlainText"/>
      </w:pPr>
      <w:r>
        <w:t xml:space="preserve">                sum += logLine.getResponseSize().get();</w:t>
      </w:r>
    </w:p>
    <w:p w14:paraId="406A9690" w14:textId="77777777" w:rsidR="00A25865" w:rsidRDefault="00A25865" w:rsidP="00A25865">
      <w:pPr>
        <w:pStyle w:val="PlainText"/>
      </w:pPr>
      <w:r>
        <w:t xml:space="preserve">            }</w:t>
      </w:r>
    </w:p>
    <w:p w14:paraId="541ED945" w14:textId="77777777" w:rsidR="00A25865" w:rsidRDefault="00A25865" w:rsidP="00A25865">
      <w:pPr>
        <w:pStyle w:val="PlainText"/>
      </w:pPr>
    </w:p>
    <w:p w14:paraId="3E82066E" w14:textId="77777777" w:rsidR="00A25865" w:rsidRDefault="00A25865" w:rsidP="00A25865">
      <w:pPr>
        <w:pStyle w:val="PlainText"/>
      </w:pPr>
      <w:r>
        <w:t xml:space="preserve">            // Set the value of the output as calculated sum</w:t>
      </w:r>
    </w:p>
    <w:p w14:paraId="1D3D860D" w14:textId="77777777" w:rsidR="00A25865" w:rsidRDefault="00A25865" w:rsidP="00A25865">
      <w:pPr>
        <w:pStyle w:val="PlainText"/>
      </w:pPr>
      <w:r>
        <w:t xml:space="preserve">            result.set(sum);</w:t>
      </w:r>
    </w:p>
    <w:p w14:paraId="5C4C5D43" w14:textId="77777777" w:rsidR="00A25865" w:rsidRDefault="00A25865" w:rsidP="00A25865">
      <w:pPr>
        <w:pStyle w:val="PlainText"/>
      </w:pPr>
    </w:p>
    <w:p w14:paraId="78A2CA8C" w14:textId="77777777" w:rsidR="00A25865" w:rsidRDefault="00A25865" w:rsidP="00A25865">
      <w:pPr>
        <w:pStyle w:val="PlainText"/>
      </w:pPr>
      <w:r>
        <w:t xml:space="preserve">            // Write to the context object</w:t>
      </w:r>
    </w:p>
    <w:p w14:paraId="18415CB1" w14:textId="77777777" w:rsidR="00A25865" w:rsidRDefault="00A25865" w:rsidP="00A25865">
      <w:pPr>
        <w:pStyle w:val="PlainText"/>
      </w:pPr>
      <w:r>
        <w:t xml:space="preserve">            context.write(key, result);</w:t>
      </w:r>
    </w:p>
    <w:p w14:paraId="1E8DA148" w14:textId="77777777" w:rsidR="00A25865" w:rsidRDefault="00A25865" w:rsidP="00A25865">
      <w:pPr>
        <w:pStyle w:val="PlainText"/>
      </w:pPr>
      <w:r>
        <w:t xml:space="preserve">        }</w:t>
      </w:r>
    </w:p>
    <w:p w14:paraId="3A711CBA" w14:textId="77777777" w:rsidR="00A25865" w:rsidRDefault="00A25865" w:rsidP="00A25865">
      <w:pPr>
        <w:pStyle w:val="PlainText"/>
      </w:pPr>
      <w:r>
        <w:t xml:space="preserve">    }</w:t>
      </w:r>
    </w:p>
    <w:p w14:paraId="4AFAEEA8" w14:textId="77777777" w:rsidR="00A25865" w:rsidRDefault="00A25865" w:rsidP="00A25865">
      <w:pPr>
        <w:pStyle w:val="ListParagraph"/>
      </w:pPr>
    </w:p>
    <w:p w14:paraId="16D9D370" w14:textId="21F0F141" w:rsidR="00A25865" w:rsidRDefault="00A25865" w:rsidP="00A25865">
      <w:pPr>
        <w:pStyle w:val="ListParagraph"/>
      </w:pPr>
      <w:r>
        <w:rPr>
          <w:b/>
        </w:rPr>
        <w:t>Step 3</w:t>
      </w:r>
      <w:r w:rsidRPr="00743644">
        <w:rPr>
          <w:b/>
        </w:rPr>
        <w:t>:</w:t>
      </w:r>
      <w:r>
        <w:t xml:space="preserve"> Fill in the missing lines in the </w:t>
      </w:r>
      <w:r w:rsidR="0077254D">
        <w:rPr>
          <w:rStyle w:val="PlainTextChar"/>
        </w:rPr>
        <w:t>run</w:t>
      </w:r>
      <w:bookmarkStart w:id="0" w:name="_GoBack"/>
      <w:bookmarkEnd w:id="0"/>
      <w:r w:rsidRPr="00A25865">
        <w:rPr>
          <w:rStyle w:val="PlainTextChar"/>
        </w:rPr>
        <w:t>()</w:t>
      </w:r>
      <w:r w:rsidRPr="00A25865">
        <w:t xml:space="preserve"> function below.</w:t>
      </w:r>
    </w:p>
    <w:p w14:paraId="46593D06" w14:textId="77777777" w:rsidR="00A25865" w:rsidRDefault="00A25865" w:rsidP="00A25865">
      <w:pPr>
        <w:pStyle w:val="ListParagraph"/>
      </w:pPr>
    </w:p>
    <w:p w14:paraId="06B3BB9E" w14:textId="77777777" w:rsidR="00A25865" w:rsidRDefault="00A25865" w:rsidP="00A25865">
      <w:pPr>
        <w:pStyle w:val="PlainText"/>
      </w:pPr>
      <w:r>
        <w:t xml:space="preserve">    public int run(String[] args) throws Exception {</w:t>
      </w:r>
    </w:p>
    <w:p w14:paraId="38314E00" w14:textId="77777777" w:rsidR="00A25865" w:rsidRDefault="00A25865" w:rsidP="00A25865">
      <w:pPr>
        <w:pStyle w:val="PlainText"/>
      </w:pPr>
      <w:r>
        <w:t xml:space="preserve">        // If the number of arguments is insufficient, print an error message and exit</w:t>
      </w:r>
    </w:p>
    <w:p w14:paraId="568A3947" w14:textId="77777777" w:rsidR="00A25865" w:rsidRDefault="00A25865" w:rsidP="00A25865">
      <w:pPr>
        <w:pStyle w:val="PlainText"/>
      </w:pPr>
      <w:r>
        <w:t xml:space="preserve">        if (args.length &lt; 2) {</w:t>
      </w:r>
    </w:p>
    <w:p w14:paraId="0FC44C7C" w14:textId="77777777" w:rsidR="00A25865" w:rsidRDefault="00A25865" w:rsidP="00A25865">
      <w:pPr>
        <w:pStyle w:val="PlainText"/>
      </w:pPr>
      <w:r>
        <w:t xml:space="preserve">            System.err.println("Usage: &lt;input_path&gt; &lt;output_path&gt;");</w:t>
      </w:r>
    </w:p>
    <w:p w14:paraId="78B6F5E7" w14:textId="77777777" w:rsidR="00A25865" w:rsidRDefault="00A25865" w:rsidP="00A25865">
      <w:pPr>
        <w:pStyle w:val="PlainText"/>
      </w:pPr>
      <w:r>
        <w:t xml:space="preserve">            System.exit(-1);</w:t>
      </w:r>
    </w:p>
    <w:p w14:paraId="1E049C5A" w14:textId="77777777" w:rsidR="00A25865" w:rsidRDefault="00A25865" w:rsidP="00A25865">
      <w:pPr>
        <w:pStyle w:val="PlainText"/>
      </w:pPr>
      <w:r>
        <w:t xml:space="preserve">        }</w:t>
      </w:r>
    </w:p>
    <w:p w14:paraId="31EEDEDF" w14:textId="77777777" w:rsidR="00A25865" w:rsidRDefault="00A25865" w:rsidP="00A25865">
      <w:pPr>
        <w:pStyle w:val="PlainText"/>
      </w:pPr>
    </w:p>
    <w:p w14:paraId="33E8D100" w14:textId="77777777" w:rsidR="00A25865" w:rsidRDefault="00A25865" w:rsidP="00A25865">
      <w:pPr>
        <w:pStyle w:val="PlainText"/>
      </w:pPr>
      <w:r>
        <w:t xml:space="preserve">        // Your job is handled by the Job object - managed by the JobTracker</w:t>
      </w:r>
    </w:p>
    <w:p w14:paraId="05A6CB7D" w14:textId="77777777" w:rsidR="00A25865" w:rsidRDefault="00A25865" w:rsidP="00A25865">
      <w:pPr>
        <w:pStyle w:val="PlainText"/>
      </w:pPr>
      <w:r>
        <w:t xml:space="preserve">        Job job = Job.getInstance(getConf(), "log-analysis");</w:t>
      </w:r>
    </w:p>
    <w:p w14:paraId="6AD92FC2" w14:textId="77777777" w:rsidR="00A25865" w:rsidRDefault="00A25865" w:rsidP="00A25865">
      <w:pPr>
        <w:pStyle w:val="PlainText"/>
      </w:pPr>
    </w:p>
    <w:p w14:paraId="290A0BE8" w14:textId="77777777" w:rsidR="00A25865" w:rsidRDefault="00A25865" w:rsidP="00A25865">
      <w:pPr>
        <w:pStyle w:val="PlainText"/>
      </w:pPr>
      <w:r>
        <w:t xml:space="preserve">        // This locates the jar file that needs to be run by using a class name</w:t>
      </w:r>
    </w:p>
    <w:p w14:paraId="01778273" w14:textId="77777777" w:rsidR="00A25865" w:rsidRDefault="00A25865" w:rsidP="00A25865">
      <w:pPr>
        <w:pStyle w:val="PlainText"/>
      </w:pPr>
      <w:r>
        <w:t xml:space="preserve">        job.setJarByClass(LogProcessorWithCustomWritable.class);</w:t>
      </w:r>
    </w:p>
    <w:p w14:paraId="60D42DF9" w14:textId="77777777" w:rsidR="00A25865" w:rsidRDefault="00A25865" w:rsidP="00A25865">
      <w:pPr>
        <w:pStyle w:val="PlainText"/>
      </w:pPr>
    </w:p>
    <w:p w14:paraId="46F48C23" w14:textId="77777777" w:rsidR="00A25865" w:rsidRDefault="00A25865" w:rsidP="00A25865">
      <w:pPr>
        <w:pStyle w:val="PlainText"/>
      </w:pPr>
      <w:r>
        <w:t xml:space="preserve">        // Set the mapper class</w:t>
      </w:r>
    </w:p>
    <w:p w14:paraId="2EB1087C" w14:textId="77777777" w:rsidR="00A25865" w:rsidRDefault="00A25865" w:rsidP="00A25865">
      <w:pPr>
        <w:pStyle w:val="PlainText"/>
      </w:pPr>
      <w:r>
        <w:t xml:space="preserve">        job.setMapperClass(LogProcessorMap.class);</w:t>
      </w:r>
    </w:p>
    <w:p w14:paraId="589F5ADB" w14:textId="77777777" w:rsidR="00A25865" w:rsidRDefault="00A25865" w:rsidP="00A25865">
      <w:pPr>
        <w:pStyle w:val="PlainText"/>
      </w:pPr>
    </w:p>
    <w:p w14:paraId="746D6D48" w14:textId="77777777" w:rsidR="00A25865" w:rsidRDefault="00A25865" w:rsidP="00A25865">
      <w:pPr>
        <w:pStyle w:val="PlainText"/>
      </w:pPr>
      <w:r>
        <w:t xml:space="preserve">        // Set the reducer class</w:t>
      </w:r>
    </w:p>
    <w:p w14:paraId="25064850" w14:textId="77777777" w:rsidR="00A25865" w:rsidRDefault="00A25865" w:rsidP="00A25865">
      <w:pPr>
        <w:pStyle w:val="PlainText"/>
      </w:pPr>
      <w:r>
        <w:t xml:space="preserve">        job.setReducerClass(LogProcessorReduce.class);</w:t>
      </w:r>
    </w:p>
    <w:p w14:paraId="7D10E0ED" w14:textId="77777777" w:rsidR="00A25865" w:rsidRDefault="00A25865" w:rsidP="00A25865">
      <w:pPr>
        <w:pStyle w:val="PlainText"/>
      </w:pPr>
    </w:p>
    <w:p w14:paraId="0B91E953" w14:textId="77777777" w:rsidR="00A25865" w:rsidRDefault="00A25865" w:rsidP="00A25865">
      <w:pPr>
        <w:pStyle w:val="PlainText"/>
      </w:pPr>
      <w:r>
        <w:t xml:space="preserve">        // Set the reducer output key class</w:t>
      </w:r>
    </w:p>
    <w:p w14:paraId="77B0C720" w14:textId="77777777" w:rsidR="00A25865" w:rsidRDefault="00A25865" w:rsidP="00A25865">
      <w:pPr>
        <w:pStyle w:val="PlainText"/>
      </w:pPr>
      <w:r>
        <w:t xml:space="preserve">        job.setOutputKeyClass(Text.class);</w:t>
      </w:r>
    </w:p>
    <w:p w14:paraId="53D41CBF" w14:textId="77777777" w:rsidR="00A25865" w:rsidRDefault="00A25865" w:rsidP="00A25865">
      <w:pPr>
        <w:pStyle w:val="PlainText"/>
      </w:pPr>
    </w:p>
    <w:p w14:paraId="0B5FAAA0" w14:textId="77777777" w:rsidR="00A25865" w:rsidRDefault="00A25865" w:rsidP="00A25865">
      <w:pPr>
        <w:pStyle w:val="PlainText"/>
      </w:pPr>
      <w:r>
        <w:t xml:space="preserve">        // Set the reducer output value class</w:t>
      </w:r>
    </w:p>
    <w:p w14:paraId="70216A6E" w14:textId="77777777" w:rsidR="00A25865" w:rsidRDefault="00A25865" w:rsidP="00A25865">
      <w:pPr>
        <w:pStyle w:val="PlainText"/>
      </w:pPr>
      <w:r>
        <w:t xml:space="preserve">        job.setOutputValueClass(IntWritable.class);</w:t>
      </w:r>
    </w:p>
    <w:p w14:paraId="4CFCE18A" w14:textId="77777777" w:rsidR="00A25865" w:rsidRDefault="00A25865" w:rsidP="00A25865">
      <w:pPr>
        <w:pStyle w:val="PlainText"/>
      </w:pPr>
    </w:p>
    <w:p w14:paraId="1C655469" w14:textId="77777777" w:rsidR="00A25865" w:rsidRDefault="00A25865" w:rsidP="00A25865">
      <w:pPr>
        <w:pStyle w:val="PlainText"/>
      </w:pPr>
      <w:r>
        <w:t xml:space="preserve">        // Set the mapper output key class</w:t>
      </w:r>
    </w:p>
    <w:p w14:paraId="7663FB7C" w14:textId="77777777" w:rsidR="00A25865" w:rsidRDefault="00A25865" w:rsidP="00A25865">
      <w:pPr>
        <w:pStyle w:val="PlainText"/>
      </w:pPr>
      <w:r>
        <w:t xml:space="preserve">        job.setMapOutputKeyClass(Text.class);</w:t>
      </w:r>
    </w:p>
    <w:p w14:paraId="74B3BEDA" w14:textId="77777777" w:rsidR="00A25865" w:rsidRDefault="00A25865" w:rsidP="00A25865">
      <w:pPr>
        <w:pStyle w:val="PlainText"/>
      </w:pPr>
    </w:p>
    <w:p w14:paraId="2EADA64F" w14:textId="77777777" w:rsidR="00A25865" w:rsidRDefault="00A25865" w:rsidP="00BA20AE">
      <w:pPr>
        <w:pStyle w:val="PlainText"/>
        <w:pBdr>
          <w:top w:val="single" w:sz="4" w:space="1" w:color="auto"/>
          <w:left w:val="single" w:sz="4" w:space="4" w:color="auto"/>
          <w:bottom w:val="single" w:sz="4" w:space="1" w:color="auto"/>
          <w:right w:val="single" w:sz="4" w:space="4" w:color="auto"/>
        </w:pBdr>
      </w:pPr>
      <w:r>
        <w:t xml:space="preserve">        // Set the mapper output value class</w:t>
      </w:r>
    </w:p>
    <w:p w14:paraId="56D1FAF1" w14:textId="77777777" w:rsidR="00A25865" w:rsidRDefault="00A25865" w:rsidP="00BA20AE">
      <w:pPr>
        <w:pStyle w:val="PlainText"/>
        <w:pBdr>
          <w:top w:val="single" w:sz="4" w:space="1" w:color="auto"/>
          <w:left w:val="single" w:sz="4" w:space="4" w:color="auto"/>
          <w:bottom w:val="single" w:sz="4" w:space="1" w:color="auto"/>
          <w:right w:val="single" w:sz="4" w:space="4" w:color="auto"/>
        </w:pBdr>
      </w:pPr>
      <w:r>
        <w:t xml:space="preserve">        job.setMapOutputValueClass(LogWritable.class);</w:t>
      </w:r>
    </w:p>
    <w:p w14:paraId="5094CC03" w14:textId="77777777" w:rsidR="00A25865" w:rsidRDefault="00A25865" w:rsidP="00A25865">
      <w:pPr>
        <w:pStyle w:val="PlainText"/>
      </w:pPr>
    </w:p>
    <w:p w14:paraId="77636E78" w14:textId="77777777" w:rsidR="00A25865" w:rsidRDefault="00A25865" w:rsidP="00A25865">
      <w:pPr>
        <w:pStyle w:val="PlainText"/>
      </w:pPr>
      <w:r>
        <w:t xml:space="preserve">        // Add the input and output paths from program arguments</w:t>
      </w:r>
    </w:p>
    <w:p w14:paraId="3C91FA90" w14:textId="77777777" w:rsidR="00A25865" w:rsidRDefault="00A25865" w:rsidP="00A25865">
      <w:pPr>
        <w:pStyle w:val="PlainText"/>
      </w:pPr>
      <w:r>
        <w:t xml:space="preserve">        FileInputFormat.setInputPaths(job, new Path(args[0]));</w:t>
      </w:r>
    </w:p>
    <w:p w14:paraId="474641A6" w14:textId="77777777" w:rsidR="00A25865" w:rsidRDefault="00A25865" w:rsidP="00A25865">
      <w:pPr>
        <w:pStyle w:val="PlainText"/>
      </w:pPr>
      <w:r>
        <w:t xml:space="preserve">        FileOutputFormat.setOutputPath(job, new Path(args[1]));</w:t>
      </w:r>
    </w:p>
    <w:p w14:paraId="6D516740" w14:textId="77777777" w:rsidR="00A25865" w:rsidRDefault="00A25865" w:rsidP="00A25865">
      <w:pPr>
        <w:pStyle w:val="PlainText"/>
      </w:pPr>
    </w:p>
    <w:p w14:paraId="66F2FC4E" w14:textId="77777777" w:rsidR="00A25865" w:rsidRDefault="00A25865" w:rsidP="00A25865">
      <w:pPr>
        <w:pStyle w:val="PlainText"/>
      </w:pPr>
      <w:r>
        <w:t xml:space="preserve">        // Fire the job and return job status based on success of job</w:t>
      </w:r>
    </w:p>
    <w:p w14:paraId="12C6387F" w14:textId="77777777" w:rsidR="00A25865" w:rsidRDefault="00A25865" w:rsidP="00A25865">
      <w:pPr>
        <w:pStyle w:val="PlainText"/>
      </w:pPr>
      <w:r>
        <w:t xml:space="preserve">        return job.waitForCompletion(true) ? 0 : 1;</w:t>
      </w:r>
    </w:p>
    <w:p w14:paraId="6886E3D9" w14:textId="597212C9" w:rsidR="00A25865" w:rsidRDefault="00A25865" w:rsidP="00A25865">
      <w:pPr>
        <w:pStyle w:val="PlainText"/>
      </w:pPr>
      <w:r>
        <w:t xml:space="preserve">    }</w:t>
      </w:r>
    </w:p>
    <w:p w14:paraId="42BD4CF4" w14:textId="2133A413" w:rsidR="00A25865" w:rsidRDefault="00A25865" w:rsidP="00A25865">
      <w:pPr>
        <w:pStyle w:val="Heading2"/>
      </w:pPr>
      <w:r>
        <w:t>Task 4: Compile and run the MapReduce job</w:t>
      </w:r>
    </w:p>
    <w:p w14:paraId="733DFEFC" w14:textId="77777777" w:rsidR="00A25865" w:rsidRDefault="00A25865" w:rsidP="00A25865"/>
    <w:p w14:paraId="2C6BFB4A" w14:textId="77777777" w:rsidR="00A25865" w:rsidRDefault="00A25865" w:rsidP="00A25865">
      <w:pPr>
        <w:pStyle w:val="Heading3"/>
      </w:pPr>
      <w:r>
        <w:t>Activity Procedure</w:t>
      </w:r>
    </w:p>
    <w:p w14:paraId="2CC4C89A" w14:textId="77777777" w:rsidR="00681C46" w:rsidRDefault="00681C46" w:rsidP="00681C46"/>
    <w:p w14:paraId="1450824E" w14:textId="77777777" w:rsidR="00681C46" w:rsidRDefault="00681C46" w:rsidP="00681C46">
      <w:pPr>
        <w:pStyle w:val="ListParagraph"/>
      </w:pPr>
      <w:r w:rsidRPr="00F11BCC">
        <w:rPr>
          <w:b/>
        </w:rPr>
        <w:t>Step 1:</w:t>
      </w:r>
      <w:r>
        <w:t xml:space="preserve"> Compile the program through Maven and create a package.</w:t>
      </w:r>
    </w:p>
    <w:p w14:paraId="6FA3B350" w14:textId="77777777" w:rsidR="00681C46" w:rsidRDefault="00681C46" w:rsidP="00681C46">
      <w:pPr>
        <w:pStyle w:val="ListParagraph"/>
      </w:pPr>
    </w:p>
    <w:p w14:paraId="7623011D" w14:textId="77777777" w:rsidR="00681C46" w:rsidRDefault="00681C46" w:rsidP="00681C46">
      <w:pPr>
        <w:pStyle w:val="PlainText"/>
        <w:ind w:left="1440"/>
      </w:pPr>
      <w:r>
        <w:t>$ cd ~/Developer/heffalump</w:t>
      </w:r>
    </w:p>
    <w:p w14:paraId="37EEBBE2" w14:textId="77777777" w:rsidR="00681C46" w:rsidRDefault="00681C46" w:rsidP="00681C46">
      <w:pPr>
        <w:pStyle w:val="PlainText"/>
        <w:ind w:left="1440"/>
      </w:pPr>
      <w:r>
        <w:t>$ mvn package</w:t>
      </w:r>
    </w:p>
    <w:p w14:paraId="5CAA9ACD" w14:textId="77777777" w:rsidR="00681C46" w:rsidRDefault="00681C46" w:rsidP="00681C46">
      <w:pPr>
        <w:pStyle w:val="ListParagraph"/>
      </w:pPr>
    </w:p>
    <w:p w14:paraId="1801922D" w14:textId="77777777" w:rsidR="00681C46" w:rsidRDefault="00681C46" w:rsidP="00681C46">
      <w:pPr>
        <w:pStyle w:val="ListParagraph"/>
      </w:pPr>
      <w:r w:rsidRPr="00F11BCC">
        <w:rPr>
          <w:b/>
        </w:rPr>
        <w:t>Step 2:</w:t>
      </w:r>
      <w:r>
        <w:t xml:space="preserve"> Run the MapReduce job.</w:t>
      </w:r>
    </w:p>
    <w:p w14:paraId="0F518AD0" w14:textId="77777777" w:rsidR="00681C46" w:rsidRDefault="00681C46" w:rsidP="00681C46">
      <w:pPr>
        <w:pStyle w:val="ListParagraph"/>
      </w:pPr>
    </w:p>
    <w:p w14:paraId="098CD9DE" w14:textId="0C9BE625" w:rsidR="00681C46" w:rsidRDefault="00681C46" w:rsidP="00681C46">
      <w:pPr>
        <w:pStyle w:val="PlainText"/>
        <w:ind w:left="1440"/>
      </w:pPr>
      <w:r>
        <w:t xml:space="preserve">$ </w:t>
      </w:r>
      <w:r w:rsidRPr="00681C46">
        <w:t xml:space="preserve">hadoop jar </w:t>
      </w:r>
      <w:r>
        <w:t>$HOME</w:t>
      </w:r>
      <w:r w:rsidRPr="00681C46">
        <w:t>/Developer/heffalump/target/heffalump-1.0.jar com.hadooptraining.lab7.LogProcessorWithCustomWritable input output</w:t>
      </w:r>
    </w:p>
    <w:p w14:paraId="2DA946AD" w14:textId="77777777" w:rsidR="00681C46" w:rsidRDefault="00681C46" w:rsidP="00681C46">
      <w:pPr>
        <w:pStyle w:val="Heading3"/>
      </w:pPr>
      <w:r>
        <w:t>Activity Verification</w:t>
      </w:r>
    </w:p>
    <w:p w14:paraId="52092746" w14:textId="77777777" w:rsidR="00681C46" w:rsidRDefault="00681C46" w:rsidP="00681C46">
      <w:pPr>
        <w:ind w:firstLine="720"/>
      </w:pPr>
    </w:p>
    <w:p w14:paraId="44348CC2" w14:textId="77777777" w:rsidR="00681C46" w:rsidRDefault="00681C46" w:rsidP="00681C46">
      <w:pPr>
        <w:ind w:firstLine="720"/>
      </w:pPr>
      <w:r>
        <w:t>As the job runs, you’ll see output on the screen that looks similar to the following:</w:t>
      </w:r>
    </w:p>
    <w:p w14:paraId="2F08D0A2" w14:textId="77777777" w:rsidR="00681C46" w:rsidRDefault="00681C46" w:rsidP="00681C46">
      <w:pPr>
        <w:ind w:firstLine="720"/>
      </w:pPr>
    </w:p>
    <w:p w14:paraId="2C9CFDF6" w14:textId="77777777" w:rsidR="00681C46" w:rsidRPr="00681C46" w:rsidRDefault="00681C46" w:rsidP="00681C46">
      <w:pPr>
        <w:pStyle w:val="PlainText"/>
        <w:rPr>
          <w:sz w:val="18"/>
        </w:rPr>
      </w:pPr>
      <w:r w:rsidRPr="00681C46">
        <w:rPr>
          <w:sz w:val="18"/>
        </w:rPr>
        <w:t>13/06/11 07:29:55 WARN mapred.JobClient: Use GenericOptionsParser for parsing the arguments. Applications should implement Tool for the same.</w:t>
      </w:r>
    </w:p>
    <w:p w14:paraId="1DC78456" w14:textId="77777777" w:rsidR="00681C46" w:rsidRPr="00681C46" w:rsidRDefault="00681C46" w:rsidP="00681C46">
      <w:pPr>
        <w:pStyle w:val="PlainText"/>
        <w:rPr>
          <w:sz w:val="18"/>
        </w:rPr>
      </w:pPr>
      <w:r w:rsidRPr="00681C46">
        <w:rPr>
          <w:sz w:val="18"/>
        </w:rPr>
        <w:t>13/06/11 07:29:56 INFO input.FileInputFormat: Total input paths to process : 1</w:t>
      </w:r>
    </w:p>
    <w:p w14:paraId="0A2C930A" w14:textId="77777777" w:rsidR="00681C46" w:rsidRPr="00681C46" w:rsidRDefault="00681C46" w:rsidP="00681C46">
      <w:pPr>
        <w:pStyle w:val="PlainText"/>
        <w:rPr>
          <w:sz w:val="18"/>
        </w:rPr>
      </w:pPr>
      <w:r w:rsidRPr="00681C46">
        <w:rPr>
          <w:sz w:val="18"/>
        </w:rPr>
        <w:t>13/06/11 07:29:56 INFO mapred.JobClient: Running job: job_201306092215_0003</w:t>
      </w:r>
    </w:p>
    <w:p w14:paraId="6B119828" w14:textId="77777777" w:rsidR="00681C46" w:rsidRPr="00681C46" w:rsidRDefault="00681C46" w:rsidP="00681C46">
      <w:pPr>
        <w:pStyle w:val="PlainText"/>
        <w:rPr>
          <w:sz w:val="18"/>
        </w:rPr>
      </w:pPr>
      <w:r w:rsidRPr="00681C46">
        <w:rPr>
          <w:sz w:val="18"/>
        </w:rPr>
        <w:t>13/06/11 07:29:57 INFO mapred.JobClient:  map 0% reduce 0%</w:t>
      </w:r>
    </w:p>
    <w:p w14:paraId="1D073935" w14:textId="77777777" w:rsidR="00681C46" w:rsidRPr="00681C46" w:rsidRDefault="00681C46" w:rsidP="00681C46">
      <w:pPr>
        <w:pStyle w:val="PlainText"/>
        <w:rPr>
          <w:sz w:val="18"/>
        </w:rPr>
      </w:pPr>
      <w:r w:rsidRPr="00681C46">
        <w:rPr>
          <w:sz w:val="18"/>
        </w:rPr>
        <w:t>13/06/11 07:30:04 INFO mapred.JobClient:  map 100% reduce 0%</w:t>
      </w:r>
    </w:p>
    <w:p w14:paraId="392A77B4" w14:textId="77777777" w:rsidR="00681C46" w:rsidRPr="00681C46" w:rsidRDefault="00681C46" w:rsidP="00681C46">
      <w:pPr>
        <w:pStyle w:val="PlainText"/>
        <w:rPr>
          <w:sz w:val="18"/>
        </w:rPr>
      </w:pPr>
      <w:r w:rsidRPr="00681C46">
        <w:rPr>
          <w:sz w:val="18"/>
        </w:rPr>
        <w:t>13/06/11 07:30:08 INFO mapred.JobClient:  map 100% reduce 100%</w:t>
      </w:r>
    </w:p>
    <w:p w14:paraId="2D3EF8E0" w14:textId="77777777" w:rsidR="00681C46" w:rsidRPr="00681C46" w:rsidRDefault="00681C46" w:rsidP="00681C46">
      <w:pPr>
        <w:pStyle w:val="PlainText"/>
        <w:rPr>
          <w:sz w:val="18"/>
        </w:rPr>
      </w:pPr>
      <w:r w:rsidRPr="00681C46">
        <w:rPr>
          <w:sz w:val="18"/>
        </w:rPr>
        <w:t>13/06/11 07:30:09 INFO mapred.JobClient: Job complete: job_201306092215_0003</w:t>
      </w:r>
    </w:p>
    <w:p w14:paraId="63DE83F6" w14:textId="77777777" w:rsidR="00681C46" w:rsidRPr="00681C46" w:rsidRDefault="00681C46" w:rsidP="00681C46">
      <w:pPr>
        <w:pStyle w:val="PlainText"/>
        <w:rPr>
          <w:sz w:val="18"/>
        </w:rPr>
      </w:pPr>
      <w:r w:rsidRPr="00681C46">
        <w:rPr>
          <w:sz w:val="18"/>
        </w:rPr>
        <w:t>13/06/11 07:30:09 INFO mapred.JobClient: Counters: 32</w:t>
      </w:r>
    </w:p>
    <w:p w14:paraId="6A79655B" w14:textId="77777777" w:rsidR="00681C46" w:rsidRPr="00681C46" w:rsidRDefault="00681C46" w:rsidP="00681C46">
      <w:pPr>
        <w:pStyle w:val="PlainText"/>
        <w:rPr>
          <w:sz w:val="18"/>
        </w:rPr>
      </w:pPr>
      <w:r w:rsidRPr="00681C46">
        <w:rPr>
          <w:sz w:val="18"/>
        </w:rPr>
        <w:t>13/06/11 07:30:09 INFO mapred.JobClient:   File System Counters</w:t>
      </w:r>
    </w:p>
    <w:p w14:paraId="4E3250F7" w14:textId="77777777" w:rsidR="00681C46" w:rsidRPr="00681C46" w:rsidRDefault="00681C46" w:rsidP="00681C46">
      <w:pPr>
        <w:pStyle w:val="PlainText"/>
        <w:rPr>
          <w:sz w:val="18"/>
        </w:rPr>
      </w:pPr>
      <w:r w:rsidRPr="00681C46">
        <w:rPr>
          <w:sz w:val="18"/>
        </w:rPr>
        <w:t>13/06/11 07:30:09 INFO mapred.JobClient:     FILE: Number of bytes read=1433238</w:t>
      </w:r>
    </w:p>
    <w:p w14:paraId="7B58E5B3" w14:textId="77777777" w:rsidR="00681C46" w:rsidRPr="00681C46" w:rsidRDefault="00681C46" w:rsidP="00681C46">
      <w:pPr>
        <w:pStyle w:val="PlainText"/>
        <w:rPr>
          <w:sz w:val="18"/>
        </w:rPr>
      </w:pPr>
      <w:r w:rsidRPr="00681C46">
        <w:rPr>
          <w:sz w:val="18"/>
        </w:rPr>
        <w:t>13/06/11 07:30:09 INFO mapred.JobClient:     FILE: Number of bytes written=3254361</w:t>
      </w:r>
    </w:p>
    <w:p w14:paraId="1C70F94B" w14:textId="77777777" w:rsidR="00681C46" w:rsidRPr="00681C46" w:rsidRDefault="00681C46" w:rsidP="00681C46">
      <w:pPr>
        <w:pStyle w:val="PlainText"/>
        <w:rPr>
          <w:sz w:val="18"/>
        </w:rPr>
      </w:pPr>
      <w:r w:rsidRPr="00681C46">
        <w:rPr>
          <w:sz w:val="18"/>
        </w:rPr>
        <w:t>13/06/11 07:30:09 INFO mapred.JobClient:     FILE: Number of read operations=0</w:t>
      </w:r>
    </w:p>
    <w:p w14:paraId="35187010" w14:textId="77777777" w:rsidR="00681C46" w:rsidRPr="00681C46" w:rsidRDefault="00681C46" w:rsidP="00681C46">
      <w:pPr>
        <w:pStyle w:val="PlainText"/>
        <w:rPr>
          <w:sz w:val="18"/>
        </w:rPr>
      </w:pPr>
      <w:r w:rsidRPr="00681C46">
        <w:rPr>
          <w:sz w:val="18"/>
        </w:rPr>
        <w:t>13/06/11 07:30:09 INFO mapred.JobClient:     FILE: Number of large read operations=0</w:t>
      </w:r>
    </w:p>
    <w:p w14:paraId="058FEA09" w14:textId="77777777" w:rsidR="00681C46" w:rsidRPr="00681C46" w:rsidRDefault="00681C46" w:rsidP="00681C46">
      <w:pPr>
        <w:pStyle w:val="PlainText"/>
        <w:rPr>
          <w:sz w:val="18"/>
        </w:rPr>
      </w:pPr>
      <w:r w:rsidRPr="00681C46">
        <w:rPr>
          <w:sz w:val="18"/>
        </w:rPr>
        <w:t>13/06/11 07:30:09 INFO mapred.JobClient:     FILE: Number of write operations=0</w:t>
      </w:r>
    </w:p>
    <w:p w14:paraId="7D121509" w14:textId="77777777" w:rsidR="00681C46" w:rsidRPr="00681C46" w:rsidRDefault="00681C46" w:rsidP="00681C46">
      <w:pPr>
        <w:pStyle w:val="PlainText"/>
        <w:rPr>
          <w:sz w:val="18"/>
        </w:rPr>
      </w:pPr>
      <w:r w:rsidRPr="00681C46">
        <w:rPr>
          <w:sz w:val="18"/>
        </w:rPr>
        <w:t>13/06/11 07:30:09 INFO mapred.JobClient:     HDFS: Number of bytes read=1290522</w:t>
      </w:r>
    </w:p>
    <w:p w14:paraId="39BDFC32" w14:textId="77777777" w:rsidR="00681C46" w:rsidRPr="00681C46" w:rsidRDefault="00681C46" w:rsidP="00681C46">
      <w:pPr>
        <w:pStyle w:val="PlainText"/>
        <w:rPr>
          <w:sz w:val="18"/>
        </w:rPr>
      </w:pPr>
      <w:r w:rsidRPr="00681C46">
        <w:rPr>
          <w:sz w:val="18"/>
        </w:rPr>
        <w:t>13/06/11 07:30:09 INFO mapred.JobClient:     HDFS: Number of bytes written=29137</w:t>
      </w:r>
    </w:p>
    <w:p w14:paraId="4880E2CE" w14:textId="77777777" w:rsidR="00681C46" w:rsidRPr="00681C46" w:rsidRDefault="00681C46" w:rsidP="00681C46">
      <w:pPr>
        <w:pStyle w:val="PlainText"/>
        <w:rPr>
          <w:sz w:val="18"/>
        </w:rPr>
      </w:pPr>
      <w:r w:rsidRPr="00681C46">
        <w:rPr>
          <w:sz w:val="18"/>
        </w:rPr>
        <w:t>13/06/11 07:30:09 INFO mapred.JobClient:     HDFS: Number of read operations=2</w:t>
      </w:r>
    </w:p>
    <w:p w14:paraId="1389CE1B" w14:textId="77777777" w:rsidR="00681C46" w:rsidRPr="00681C46" w:rsidRDefault="00681C46" w:rsidP="00681C46">
      <w:pPr>
        <w:pStyle w:val="PlainText"/>
        <w:rPr>
          <w:sz w:val="18"/>
        </w:rPr>
      </w:pPr>
      <w:r w:rsidRPr="00681C46">
        <w:rPr>
          <w:sz w:val="18"/>
        </w:rPr>
        <w:t>13/06/11 07:30:09 INFO mapred.JobClient:     HDFS: Number of large read operations=0</w:t>
      </w:r>
    </w:p>
    <w:p w14:paraId="28B4B069" w14:textId="77777777" w:rsidR="00681C46" w:rsidRPr="00681C46" w:rsidRDefault="00681C46" w:rsidP="00681C46">
      <w:pPr>
        <w:pStyle w:val="PlainText"/>
        <w:rPr>
          <w:sz w:val="18"/>
        </w:rPr>
      </w:pPr>
      <w:r w:rsidRPr="00681C46">
        <w:rPr>
          <w:sz w:val="18"/>
        </w:rPr>
        <w:t>13/06/11 07:30:09 INFO mapred.JobClient:     HDFS: Number of write operations=1</w:t>
      </w:r>
    </w:p>
    <w:p w14:paraId="36E07460" w14:textId="77777777" w:rsidR="00681C46" w:rsidRPr="00681C46" w:rsidRDefault="00681C46" w:rsidP="00681C46">
      <w:pPr>
        <w:pStyle w:val="PlainText"/>
        <w:rPr>
          <w:sz w:val="18"/>
        </w:rPr>
      </w:pPr>
      <w:r w:rsidRPr="00681C46">
        <w:rPr>
          <w:sz w:val="18"/>
        </w:rPr>
        <w:t xml:space="preserve">13/06/11 07:30:09 INFO mapred.JobClient:   Job Counters </w:t>
      </w:r>
    </w:p>
    <w:p w14:paraId="5BDD649C" w14:textId="77777777" w:rsidR="00681C46" w:rsidRPr="00681C46" w:rsidRDefault="00681C46" w:rsidP="00681C46">
      <w:pPr>
        <w:pStyle w:val="PlainText"/>
        <w:rPr>
          <w:sz w:val="18"/>
        </w:rPr>
      </w:pPr>
      <w:r w:rsidRPr="00681C46">
        <w:rPr>
          <w:sz w:val="18"/>
        </w:rPr>
        <w:t>13/06/11 07:30:09 INFO mapred.JobClient:     Launched map tasks=1</w:t>
      </w:r>
    </w:p>
    <w:p w14:paraId="5769976D" w14:textId="77777777" w:rsidR="00681C46" w:rsidRPr="00681C46" w:rsidRDefault="00681C46" w:rsidP="00681C46">
      <w:pPr>
        <w:pStyle w:val="PlainText"/>
        <w:rPr>
          <w:sz w:val="18"/>
        </w:rPr>
      </w:pPr>
      <w:r w:rsidRPr="00681C46">
        <w:rPr>
          <w:sz w:val="18"/>
        </w:rPr>
        <w:t>13/06/11 07:30:09 INFO mapred.JobClient:     Launched reduce tasks=1</w:t>
      </w:r>
    </w:p>
    <w:p w14:paraId="08E319E0" w14:textId="77777777" w:rsidR="00681C46" w:rsidRPr="00681C46" w:rsidRDefault="00681C46" w:rsidP="00681C46">
      <w:pPr>
        <w:pStyle w:val="PlainText"/>
        <w:rPr>
          <w:sz w:val="18"/>
        </w:rPr>
      </w:pPr>
      <w:r w:rsidRPr="00681C46">
        <w:rPr>
          <w:sz w:val="18"/>
        </w:rPr>
        <w:t>13/06/11 07:30:09 INFO mapred.JobClient:     Data-local map tasks=1</w:t>
      </w:r>
    </w:p>
    <w:p w14:paraId="0B6461B9" w14:textId="77777777" w:rsidR="00681C46" w:rsidRPr="00681C46" w:rsidRDefault="00681C46" w:rsidP="00681C46">
      <w:pPr>
        <w:pStyle w:val="PlainText"/>
        <w:rPr>
          <w:sz w:val="18"/>
        </w:rPr>
      </w:pPr>
      <w:r w:rsidRPr="00681C46">
        <w:rPr>
          <w:sz w:val="18"/>
        </w:rPr>
        <w:t>13/06/11 07:30:09 INFO mapred.JobClient:     Total time spent by all maps in occupied slots (ms)=7359</w:t>
      </w:r>
    </w:p>
    <w:p w14:paraId="2505A44A" w14:textId="77777777" w:rsidR="00681C46" w:rsidRPr="00681C46" w:rsidRDefault="00681C46" w:rsidP="00681C46">
      <w:pPr>
        <w:pStyle w:val="PlainText"/>
        <w:rPr>
          <w:sz w:val="18"/>
        </w:rPr>
      </w:pPr>
      <w:r w:rsidRPr="00681C46">
        <w:rPr>
          <w:sz w:val="18"/>
        </w:rPr>
        <w:t>13/06/11 07:30:09 INFO mapred.JobClient:     Total time spent by all reduces in occupied slots (ms)=3957</w:t>
      </w:r>
    </w:p>
    <w:p w14:paraId="647C798E" w14:textId="77777777" w:rsidR="00681C46" w:rsidRPr="00681C46" w:rsidRDefault="00681C46" w:rsidP="00681C46">
      <w:pPr>
        <w:pStyle w:val="PlainText"/>
        <w:rPr>
          <w:sz w:val="18"/>
        </w:rPr>
      </w:pPr>
      <w:r w:rsidRPr="00681C46">
        <w:rPr>
          <w:sz w:val="18"/>
        </w:rPr>
        <w:t>13/06/11 07:30:09 INFO mapred.JobClient:     Total time spent by all maps waiting after reserving slots (ms)=0</w:t>
      </w:r>
    </w:p>
    <w:p w14:paraId="16503227" w14:textId="77777777" w:rsidR="00681C46" w:rsidRPr="00681C46" w:rsidRDefault="00681C46" w:rsidP="00681C46">
      <w:pPr>
        <w:pStyle w:val="PlainText"/>
        <w:rPr>
          <w:sz w:val="18"/>
        </w:rPr>
      </w:pPr>
      <w:r w:rsidRPr="00681C46">
        <w:rPr>
          <w:sz w:val="18"/>
        </w:rPr>
        <w:t>13/06/11 07:30:09 INFO mapred.JobClient:     Total time spent by all reduces waiting after reserving slots (ms)=0</w:t>
      </w:r>
    </w:p>
    <w:p w14:paraId="1DA0B56C" w14:textId="77777777" w:rsidR="00681C46" w:rsidRPr="00681C46" w:rsidRDefault="00681C46" w:rsidP="00681C46">
      <w:pPr>
        <w:pStyle w:val="PlainText"/>
        <w:rPr>
          <w:sz w:val="18"/>
        </w:rPr>
      </w:pPr>
      <w:r w:rsidRPr="00681C46">
        <w:rPr>
          <w:sz w:val="18"/>
        </w:rPr>
        <w:t>13/06/11 07:30:09 INFO mapred.JobClient:   Map-Reduce Framework</w:t>
      </w:r>
    </w:p>
    <w:p w14:paraId="395CAD01" w14:textId="77777777" w:rsidR="00681C46" w:rsidRPr="00681C46" w:rsidRDefault="00681C46" w:rsidP="00681C46">
      <w:pPr>
        <w:pStyle w:val="PlainText"/>
        <w:rPr>
          <w:sz w:val="18"/>
        </w:rPr>
      </w:pPr>
      <w:r w:rsidRPr="00681C46">
        <w:rPr>
          <w:sz w:val="18"/>
        </w:rPr>
        <w:t>13/06/11 07:30:09 INFO mapred.JobClient:     Map input records=11676</w:t>
      </w:r>
    </w:p>
    <w:p w14:paraId="3365BEC1" w14:textId="77777777" w:rsidR="00681C46" w:rsidRPr="00681C46" w:rsidRDefault="00681C46" w:rsidP="00681C46">
      <w:pPr>
        <w:pStyle w:val="PlainText"/>
        <w:rPr>
          <w:sz w:val="18"/>
        </w:rPr>
      </w:pPr>
      <w:r w:rsidRPr="00681C46">
        <w:rPr>
          <w:sz w:val="18"/>
        </w:rPr>
        <w:t>13/06/11 07:30:09 INFO mapred.JobClient:     Map output records=11552</w:t>
      </w:r>
    </w:p>
    <w:p w14:paraId="6153BF36" w14:textId="77777777" w:rsidR="00681C46" w:rsidRPr="00681C46" w:rsidRDefault="00681C46" w:rsidP="00681C46">
      <w:pPr>
        <w:pStyle w:val="PlainText"/>
        <w:rPr>
          <w:sz w:val="18"/>
        </w:rPr>
      </w:pPr>
      <w:r w:rsidRPr="00681C46">
        <w:rPr>
          <w:sz w:val="18"/>
        </w:rPr>
        <w:t>13/06/11 07:30:09 INFO mapred.JobClient:     Map output bytes=1410014</w:t>
      </w:r>
    </w:p>
    <w:p w14:paraId="64DB774C" w14:textId="77777777" w:rsidR="00681C46" w:rsidRPr="00681C46" w:rsidRDefault="00681C46" w:rsidP="00681C46">
      <w:pPr>
        <w:pStyle w:val="PlainText"/>
        <w:rPr>
          <w:sz w:val="18"/>
        </w:rPr>
      </w:pPr>
      <w:r w:rsidRPr="00681C46">
        <w:rPr>
          <w:sz w:val="18"/>
        </w:rPr>
        <w:t>13/06/11 07:30:09 INFO mapred.JobClient:     Input split bytes=123</w:t>
      </w:r>
    </w:p>
    <w:p w14:paraId="527C820A" w14:textId="77777777" w:rsidR="00681C46" w:rsidRPr="00681C46" w:rsidRDefault="00681C46" w:rsidP="00681C46">
      <w:pPr>
        <w:pStyle w:val="PlainText"/>
        <w:rPr>
          <w:sz w:val="18"/>
        </w:rPr>
      </w:pPr>
      <w:r w:rsidRPr="00681C46">
        <w:rPr>
          <w:sz w:val="18"/>
        </w:rPr>
        <w:t>13/06/11 07:30:09 INFO mapred.JobClient:     Combine input records=0</w:t>
      </w:r>
    </w:p>
    <w:p w14:paraId="0D9594E6" w14:textId="77777777" w:rsidR="00681C46" w:rsidRPr="00681C46" w:rsidRDefault="00681C46" w:rsidP="00681C46">
      <w:pPr>
        <w:pStyle w:val="PlainText"/>
        <w:rPr>
          <w:sz w:val="18"/>
        </w:rPr>
      </w:pPr>
      <w:r w:rsidRPr="00681C46">
        <w:rPr>
          <w:sz w:val="18"/>
        </w:rPr>
        <w:t>13/06/11 07:30:09 INFO mapred.JobClient:     Combine output records=0</w:t>
      </w:r>
    </w:p>
    <w:p w14:paraId="3E7DF82C" w14:textId="77777777" w:rsidR="00681C46" w:rsidRPr="00681C46" w:rsidRDefault="00681C46" w:rsidP="00681C46">
      <w:pPr>
        <w:pStyle w:val="PlainText"/>
        <w:rPr>
          <w:sz w:val="18"/>
        </w:rPr>
      </w:pPr>
      <w:r w:rsidRPr="00681C46">
        <w:rPr>
          <w:sz w:val="18"/>
        </w:rPr>
        <w:t>13/06/11 07:30:09 INFO mapred.JobClient:     Reduce input groups=1085</w:t>
      </w:r>
    </w:p>
    <w:p w14:paraId="01A687CE" w14:textId="77777777" w:rsidR="00681C46" w:rsidRPr="00681C46" w:rsidRDefault="00681C46" w:rsidP="00681C46">
      <w:pPr>
        <w:pStyle w:val="PlainText"/>
        <w:rPr>
          <w:sz w:val="18"/>
        </w:rPr>
      </w:pPr>
      <w:r w:rsidRPr="00681C46">
        <w:rPr>
          <w:sz w:val="18"/>
        </w:rPr>
        <w:t>13/06/11 07:30:09 INFO mapred.JobClient:     Reduce shuffle bytes=1433238</w:t>
      </w:r>
    </w:p>
    <w:p w14:paraId="6CB498D0" w14:textId="77777777" w:rsidR="00681C46" w:rsidRPr="00681C46" w:rsidRDefault="00681C46" w:rsidP="00681C46">
      <w:pPr>
        <w:pStyle w:val="PlainText"/>
        <w:rPr>
          <w:sz w:val="18"/>
        </w:rPr>
      </w:pPr>
      <w:r w:rsidRPr="00681C46">
        <w:rPr>
          <w:sz w:val="18"/>
        </w:rPr>
        <w:t>13/06/11 07:30:09 INFO mapred.JobClient:     Reduce input records=11552</w:t>
      </w:r>
    </w:p>
    <w:p w14:paraId="67575F7E" w14:textId="77777777" w:rsidR="00681C46" w:rsidRPr="00681C46" w:rsidRDefault="00681C46" w:rsidP="00681C46">
      <w:pPr>
        <w:pStyle w:val="PlainText"/>
        <w:rPr>
          <w:sz w:val="18"/>
        </w:rPr>
      </w:pPr>
      <w:r w:rsidRPr="00681C46">
        <w:rPr>
          <w:sz w:val="18"/>
        </w:rPr>
        <w:t>13/06/11 07:30:09 INFO mapred.JobClient:     Reduce output records=1085</w:t>
      </w:r>
    </w:p>
    <w:p w14:paraId="1DF75ACA" w14:textId="77777777" w:rsidR="00681C46" w:rsidRPr="00681C46" w:rsidRDefault="00681C46" w:rsidP="00681C46">
      <w:pPr>
        <w:pStyle w:val="PlainText"/>
        <w:rPr>
          <w:sz w:val="18"/>
        </w:rPr>
      </w:pPr>
      <w:r w:rsidRPr="00681C46">
        <w:rPr>
          <w:sz w:val="18"/>
        </w:rPr>
        <w:t>13/06/11 07:30:09 INFO mapred.JobClient:     Spilled Records=23104</w:t>
      </w:r>
    </w:p>
    <w:p w14:paraId="3562AE15" w14:textId="77777777" w:rsidR="00681C46" w:rsidRPr="00681C46" w:rsidRDefault="00681C46" w:rsidP="00681C46">
      <w:pPr>
        <w:pStyle w:val="PlainText"/>
        <w:rPr>
          <w:sz w:val="18"/>
        </w:rPr>
      </w:pPr>
      <w:r w:rsidRPr="00681C46">
        <w:rPr>
          <w:sz w:val="18"/>
        </w:rPr>
        <w:t>13/06/11 07:30:09 INFO mapred.JobClient:     CPU time spent (ms)=3790</w:t>
      </w:r>
    </w:p>
    <w:p w14:paraId="25BD2609" w14:textId="77777777" w:rsidR="00681C46" w:rsidRPr="00681C46" w:rsidRDefault="00681C46" w:rsidP="00681C46">
      <w:pPr>
        <w:pStyle w:val="PlainText"/>
        <w:rPr>
          <w:sz w:val="18"/>
        </w:rPr>
      </w:pPr>
      <w:r w:rsidRPr="00681C46">
        <w:rPr>
          <w:sz w:val="18"/>
        </w:rPr>
        <w:t>13/06/11 07:30:09 INFO mapred.JobClient:     Physical memory (bytes) snapshot=424099840</w:t>
      </w:r>
    </w:p>
    <w:p w14:paraId="6468E8E8" w14:textId="77777777" w:rsidR="00681C46" w:rsidRPr="00681C46" w:rsidRDefault="00681C46" w:rsidP="00681C46">
      <w:pPr>
        <w:pStyle w:val="PlainText"/>
        <w:rPr>
          <w:sz w:val="18"/>
        </w:rPr>
      </w:pPr>
      <w:r w:rsidRPr="00681C46">
        <w:rPr>
          <w:sz w:val="18"/>
        </w:rPr>
        <w:t>13/06/11 07:30:09 INFO mapred.JobClient:     Virtual memory (bytes) snapshot=1560547328</w:t>
      </w:r>
    </w:p>
    <w:p w14:paraId="27BBEA9E" w14:textId="77777777" w:rsidR="00681C46" w:rsidRPr="00681C46" w:rsidRDefault="00681C46" w:rsidP="00681C46">
      <w:pPr>
        <w:pStyle w:val="PlainText"/>
        <w:rPr>
          <w:sz w:val="18"/>
        </w:rPr>
      </w:pPr>
      <w:r w:rsidRPr="00681C46">
        <w:rPr>
          <w:sz w:val="18"/>
        </w:rPr>
        <w:t>13/06/11 07:30:09 INFO mapred.JobClient:     Total committed heap usage (bytes)=321781760</w:t>
      </w:r>
    </w:p>
    <w:p w14:paraId="18E0B460" w14:textId="77777777" w:rsidR="00681C46" w:rsidRDefault="00681C46" w:rsidP="00681C46">
      <w:pPr>
        <w:pStyle w:val="PlainText"/>
        <w:ind w:left="0"/>
      </w:pPr>
    </w:p>
    <w:p w14:paraId="7F748057" w14:textId="65E2EFA7" w:rsidR="00681C46" w:rsidRDefault="00681C46" w:rsidP="00681C46">
      <w:pPr>
        <w:pStyle w:val="Heading2"/>
      </w:pPr>
      <w:r>
        <w:t>Task 5: Viewing the output</w:t>
      </w:r>
    </w:p>
    <w:p w14:paraId="336C9606" w14:textId="77777777" w:rsidR="00681C46" w:rsidRDefault="00681C46" w:rsidP="00681C46">
      <w:pPr>
        <w:pStyle w:val="Heading3"/>
      </w:pPr>
      <w:r>
        <w:t>Activity Procedure</w:t>
      </w:r>
    </w:p>
    <w:p w14:paraId="67C426F0" w14:textId="77777777" w:rsidR="00681C46" w:rsidRDefault="00681C46" w:rsidP="00681C46"/>
    <w:p w14:paraId="6B16BF51" w14:textId="77777777" w:rsidR="00681C46" w:rsidRDefault="00681C46" w:rsidP="00681C46">
      <w:pPr>
        <w:pStyle w:val="ListParagraph"/>
      </w:pPr>
      <w:r w:rsidRPr="00F11BCC">
        <w:rPr>
          <w:b/>
        </w:rPr>
        <w:t>Step 1:</w:t>
      </w:r>
      <w:r>
        <w:t xml:space="preserve"> List the files in the HDFS output directory. You’ll find three files there.</w:t>
      </w:r>
    </w:p>
    <w:p w14:paraId="62B68979" w14:textId="77777777" w:rsidR="00681C46" w:rsidRDefault="00681C46" w:rsidP="00681C46">
      <w:pPr>
        <w:pStyle w:val="ListParagraph"/>
      </w:pPr>
    </w:p>
    <w:p w14:paraId="0FC4DB53" w14:textId="77777777" w:rsidR="00681C46" w:rsidRDefault="00681C46" w:rsidP="00681C46">
      <w:pPr>
        <w:pStyle w:val="PlainText"/>
        <w:ind w:left="1440"/>
      </w:pPr>
      <w:r>
        <w:t>$ hadoop fs -ls output</w:t>
      </w:r>
    </w:p>
    <w:p w14:paraId="239A2E97" w14:textId="77777777" w:rsidR="00681C46" w:rsidRDefault="00681C46" w:rsidP="00681C46">
      <w:pPr>
        <w:pStyle w:val="PlainText"/>
        <w:ind w:left="1440"/>
      </w:pPr>
      <w:r>
        <w:t>Found 3 items</w:t>
      </w:r>
    </w:p>
    <w:p w14:paraId="6CFA16B1" w14:textId="77777777" w:rsidR="00681C46" w:rsidRDefault="00681C46" w:rsidP="00681C46">
      <w:pPr>
        <w:pStyle w:val="PlainText"/>
        <w:ind w:left="1440"/>
      </w:pPr>
      <w:r>
        <w:t>-rw-r--r--   1 shrek supergroup          0 2013-06-11 07:30 output/_SUCCESS</w:t>
      </w:r>
    </w:p>
    <w:p w14:paraId="51457B36" w14:textId="77777777" w:rsidR="00681C46" w:rsidRDefault="00681C46" w:rsidP="00681C46">
      <w:pPr>
        <w:pStyle w:val="PlainText"/>
        <w:ind w:left="1440"/>
      </w:pPr>
      <w:r>
        <w:t>drwxr-xr-x   - shrek supergroup          0 2013-06-11 07:29 output/_logs</w:t>
      </w:r>
    </w:p>
    <w:p w14:paraId="737199DE" w14:textId="7194AAA5" w:rsidR="00681C46" w:rsidRDefault="00681C46" w:rsidP="00681C46">
      <w:pPr>
        <w:pStyle w:val="PlainText"/>
        <w:ind w:left="1440"/>
      </w:pPr>
      <w:r>
        <w:t>-rw-r--r--   1 shrek supergroup      29137 2013-06-11 07:30 output/part-r-00000</w:t>
      </w:r>
    </w:p>
    <w:p w14:paraId="6828C6BE" w14:textId="77777777" w:rsidR="00681C46" w:rsidRDefault="00681C46" w:rsidP="00681C46">
      <w:pPr>
        <w:pStyle w:val="ListParagraph"/>
      </w:pPr>
    </w:p>
    <w:p w14:paraId="7F5D52D7" w14:textId="77777777" w:rsidR="00681C46" w:rsidRDefault="00681C46" w:rsidP="00681C46">
      <w:pPr>
        <w:pStyle w:val="ListParagraph"/>
      </w:pPr>
      <w:r>
        <w:rPr>
          <w:b/>
        </w:rPr>
        <w:t>Step 2</w:t>
      </w:r>
      <w:r w:rsidRPr="00F11BCC">
        <w:rPr>
          <w:b/>
        </w:rPr>
        <w:t>:</w:t>
      </w:r>
      <w:r>
        <w:t xml:space="preserve"> View the output of your MapReduce job</w:t>
      </w:r>
    </w:p>
    <w:p w14:paraId="3A4010EB" w14:textId="77777777" w:rsidR="00681C46" w:rsidRDefault="00681C46" w:rsidP="00681C46">
      <w:pPr>
        <w:pStyle w:val="ListParagraph"/>
      </w:pPr>
    </w:p>
    <w:p w14:paraId="46D5E94D" w14:textId="77777777" w:rsidR="00681C46" w:rsidRDefault="00681C46" w:rsidP="00681C46">
      <w:pPr>
        <w:pStyle w:val="PlainText"/>
        <w:ind w:left="1440"/>
      </w:pPr>
      <w:r>
        <w:t>$ hadoop fs -cat output/part-r-00000</w:t>
      </w:r>
    </w:p>
    <w:p w14:paraId="17641853" w14:textId="77777777" w:rsidR="00681C46" w:rsidRDefault="00681C46" w:rsidP="00681C46">
      <w:pPr>
        <w:pStyle w:val="PlainText"/>
        <w:ind w:left="1440"/>
      </w:pPr>
    </w:p>
    <w:p w14:paraId="7605EA76" w14:textId="77777777" w:rsidR="00681C46" w:rsidRDefault="00681C46" w:rsidP="00681C46">
      <w:pPr>
        <w:pStyle w:val="Heading3"/>
      </w:pPr>
      <w:r>
        <w:t>Activity Verification</w:t>
      </w:r>
    </w:p>
    <w:p w14:paraId="5C00A78D" w14:textId="77777777" w:rsidR="00681C46" w:rsidRDefault="00681C46" w:rsidP="00681C46">
      <w:pPr>
        <w:ind w:firstLine="720"/>
      </w:pPr>
    </w:p>
    <w:p w14:paraId="2028C1A3" w14:textId="77777777" w:rsidR="00681C46" w:rsidRDefault="00681C46" w:rsidP="00681C46">
      <w:pPr>
        <w:ind w:firstLine="720"/>
      </w:pPr>
      <w:r>
        <w:t>If the job completes as intended, your output will look as follows:</w:t>
      </w:r>
    </w:p>
    <w:p w14:paraId="569955E4" w14:textId="77777777" w:rsidR="00681C46" w:rsidRDefault="00681C46" w:rsidP="00681C46">
      <w:pPr>
        <w:pStyle w:val="PlainText"/>
        <w:ind w:left="1440"/>
      </w:pPr>
    </w:p>
    <w:p w14:paraId="1E002AC9" w14:textId="77777777" w:rsidR="00681C46" w:rsidRDefault="00681C46" w:rsidP="00681C46">
      <w:pPr>
        <w:pStyle w:val="PlainText"/>
      </w:pPr>
      <w:r>
        <w:t>128.187.140.171</w:t>
      </w:r>
      <w:r>
        <w:tab/>
        <w:t>60655</w:t>
      </w:r>
    </w:p>
    <w:p w14:paraId="07763491" w14:textId="77777777" w:rsidR="00681C46" w:rsidRDefault="00681C46" w:rsidP="00681C46">
      <w:pPr>
        <w:pStyle w:val="PlainText"/>
      </w:pPr>
      <w:r>
        <w:t>129.188.154.200</w:t>
      </w:r>
      <w:r>
        <w:tab/>
        <w:t>1607516</w:t>
      </w:r>
    </w:p>
    <w:p w14:paraId="5CCB6675" w14:textId="77777777" w:rsidR="00681C46" w:rsidRDefault="00681C46" w:rsidP="00681C46">
      <w:pPr>
        <w:pStyle w:val="PlainText"/>
      </w:pPr>
      <w:r>
        <w:t>129.193.116.41</w:t>
      </w:r>
      <w:r>
        <w:tab/>
        <w:t>46353</w:t>
      </w:r>
    </w:p>
    <w:p w14:paraId="022670CC" w14:textId="77777777" w:rsidR="00681C46" w:rsidRDefault="00681C46" w:rsidP="00681C46">
      <w:pPr>
        <w:pStyle w:val="PlainText"/>
      </w:pPr>
      <w:r>
        <w:t>129.59.205.2</w:t>
      </w:r>
      <w:r>
        <w:tab/>
        <w:t>109598</w:t>
      </w:r>
    </w:p>
    <w:p w14:paraId="17C1F0DE" w14:textId="77777777" w:rsidR="00681C46" w:rsidRDefault="00681C46" w:rsidP="00681C46">
      <w:pPr>
        <w:pStyle w:val="PlainText"/>
      </w:pPr>
      <w:r>
        <w:t>129.79.164.64</w:t>
      </w:r>
      <w:r>
        <w:tab/>
        <w:t>1037740</w:t>
      </w:r>
    </w:p>
    <w:p w14:paraId="06423551" w14:textId="77777777" w:rsidR="00681C46" w:rsidRDefault="00681C46" w:rsidP="00681C46">
      <w:pPr>
        <w:pStyle w:val="PlainText"/>
      </w:pPr>
      <w:r>
        <w:t>129.94.144.152</w:t>
      </w:r>
      <w:r>
        <w:tab/>
        <w:t>321543</w:t>
      </w:r>
    </w:p>
    <w:p w14:paraId="3504258A" w14:textId="77777777" w:rsidR="00681C46" w:rsidRDefault="00681C46" w:rsidP="00681C46">
      <w:pPr>
        <w:pStyle w:val="PlainText"/>
      </w:pPr>
      <w:r>
        <w:t>130.161.103.176</w:t>
      </w:r>
      <w:r>
        <w:tab/>
        <w:t>143215</w:t>
      </w:r>
    </w:p>
    <w:p w14:paraId="7B20F30D" w14:textId="77777777" w:rsidR="00681C46" w:rsidRDefault="00681C46" w:rsidP="00681C46">
      <w:pPr>
        <w:pStyle w:val="PlainText"/>
      </w:pPr>
      <w:r>
        <w:t>130.231.92.40</w:t>
      </w:r>
      <w:r>
        <w:tab/>
        <w:t>8677</w:t>
      </w:r>
    </w:p>
    <w:p w14:paraId="3A192459" w14:textId="77777777" w:rsidR="00681C46" w:rsidRDefault="00681C46" w:rsidP="00681C46">
      <w:pPr>
        <w:pStyle w:val="PlainText"/>
      </w:pPr>
      <w:r>
        <w:t>130.54.33.130</w:t>
      </w:r>
      <w:r>
        <w:tab/>
        <w:t>14992</w:t>
      </w:r>
    </w:p>
    <w:p w14:paraId="1F34AC28" w14:textId="71943016" w:rsidR="00A25865" w:rsidRDefault="00681C46" w:rsidP="00681C46">
      <w:pPr>
        <w:pStyle w:val="PlainText"/>
      </w:pPr>
      <w:r>
        <w:t>131.112.168.40</w:t>
      </w:r>
      <w:r>
        <w:tab/>
        <w:t>142516</w:t>
      </w:r>
    </w:p>
    <w:p w14:paraId="5D05C050" w14:textId="2FBAB9DC" w:rsidR="00681C46" w:rsidRDefault="00681C46" w:rsidP="00681C46">
      <w:pPr>
        <w:pStyle w:val="PlainText"/>
      </w:pPr>
      <w:r>
        <w:t>...</w:t>
      </w:r>
    </w:p>
    <w:p w14:paraId="40AFB4E0" w14:textId="77777777" w:rsidR="00681C46" w:rsidRDefault="00681C46" w:rsidP="00681C46">
      <w:pPr>
        <w:pStyle w:val="PlainText"/>
      </w:pPr>
    </w:p>
    <w:p w14:paraId="2510A9A3" w14:textId="317BA3E1" w:rsidR="00681C46" w:rsidRDefault="00681C46" w:rsidP="00681C46">
      <w:pPr>
        <w:ind w:left="720"/>
      </w:pPr>
      <w:r>
        <w:t>To confirm, type the following and verify the number of lines in the output.</w:t>
      </w:r>
    </w:p>
    <w:p w14:paraId="03EC97B2" w14:textId="77777777" w:rsidR="00681C46" w:rsidRDefault="00681C46" w:rsidP="00681C46">
      <w:pPr>
        <w:ind w:left="720"/>
      </w:pPr>
    </w:p>
    <w:p w14:paraId="467796BE" w14:textId="77777777" w:rsidR="00681C46" w:rsidRDefault="00681C46" w:rsidP="00681C46">
      <w:pPr>
        <w:pStyle w:val="PlainText"/>
      </w:pPr>
      <w:r>
        <w:t>$ hadoop fs -cat output/part-r-00000 | wc -l</w:t>
      </w:r>
    </w:p>
    <w:p w14:paraId="26843C6A" w14:textId="74DED162" w:rsidR="00681C46" w:rsidRPr="00DE4848" w:rsidRDefault="00681C46" w:rsidP="00681C46">
      <w:pPr>
        <w:pStyle w:val="PlainText"/>
      </w:pPr>
      <w:r>
        <w:t>1085</w:t>
      </w:r>
    </w:p>
    <w:p w14:paraId="1E5BDA50" w14:textId="337D2048" w:rsidR="0035075E" w:rsidRDefault="004F7BC5" w:rsidP="0035075E">
      <w:pPr>
        <w:pStyle w:val="Heading1"/>
      </w:pPr>
      <w:r>
        <w:t>Lab 8</w:t>
      </w:r>
      <w:r w:rsidR="0035075E">
        <w:t xml:space="preserve">: </w:t>
      </w:r>
      <w:r>
        <w:t>Create a custom InputFormat</w:t>
      </w:r>
    </w:p>
    <w:p w14:paraId="624C26EC" w14:textId="77777777" w:rsidR="004F7BC5" w:rsidRDefault="004F7BC5" w:rsidP="004F7BC5">
      <w:pPr>
        <w:pStyle w:val="Heading2"/>
      </w:pPr>
      <w:r>
        <w:t>Description:</w:t>
      </w:r>
    </w:p>
    <w:p w14:paraId="1E7E117D" w14:textId="3854AB2D" w:rsidR="004F7BC5" w:rsidRDefault="004F7BC5" w:rsidP="004F7BC5">
      <w:pPr>
        <w:pStyle w:val="ListParagraph"/>
        <w:numPr>
          <w:ilvl w:val="0"/>
          <w:numId w:val="11"/>
        </w:numPr>
      </w:pPr>
      <w:r>
        <w:t xml:space="preserve">Write an </w:t>
      </w:r>
      <w:r w:rsidRPr="004F7BC5">
        <w:rPr>
          <w:rStyle w:val="PlainTextChar"/>
        </w:rPr>
        <w:t>InputFormat</w:t>
      </w:r>
      <w:r>
        <w:t xml:space="preserve"> that can read input fil</w:t>
      </w:r>
      <w:r w:rsidR="000A21AD">
        <w:t>es that contain log data</w:t>
      </w:r>
    </w:p>
    <w:p w14:paraId="21F4685E" w14:textId="29E91037" w:rsidR="000A21AD" w:rsidRDefault="000A21AD" w:rsidP="004F7BC5">
      <w:pPr>
        <w:pStyle w:val="ListParagraph"/>
        <w:numPr>
          <w:ilvl w:val="0"/>
          <w:numId w:val="11"/>
        </w:numPr>
      </w:pPr>
      <w:r>
        <w:t xml:space="preserve">The real work is in the implementation of interface </w:t>
      </w:r>
      <w:r w:rsidRPr="00710D1E">
        <w:rPr>
          <w:rStyle w:val="PlainTextChar"/>
        </w:rPr>
        <w:t>RecordReader</w:t>
      </w:r>
      <w:r>
        <w:t xml:space="preserve">. We will implement the </w:t>
      </w:r>
      <w:r w:rsidRPr="00710D1E">
        <w:rPr>
          <w:rStyle w:val="PlainTextChar"/>
        </w:rPr>
        <w:t>nextKeyValue()</w:t>
      </w:r>
      <w:r>
        <w:t xml:space="preserve"> method of this class.</w:t>
      </w:r>
    </w:p>
    <w:p w14:paraId="2337ACB3" w14:textId="7DB4B62D" w:rsidR="000A21AD" w:rsidRDefault="000A21AD" w:rsidP="004F7BC5">
      <w:pPr>
        <w:pStyle w:val="ListParagraph"/>
        <w:numPr>
          <w:ilvl w:val="0"/>
          <w:numId w:val="11"/>
        </w:numPr>
      </w:pPr>
      <w:r>
        <w:t>You must also keep a counter to keep track of the file offset. The initial offset will have been calculated in the constructor.</w:t>
      </w:r>
    </w:p>
    <w:p w14:paraId="7D2B359D" w14:textId="2F23FF94" w:rsidR="000A21AD" w:rsidRDefault="00BD46D9" w:rsidP="004F7BC5">
      <w:pPr>
        <w:pStyle w:val="ListParagraph"/>
        <w:numPr>
          <w:ilvl w:val="0"/>
          <w:numId w:val="11"/>
        </w:numPr>
      </w:pPr>
      <w:r>
        <w:t xml:space="preserve">The actual code you will create is fairly trivial - the real work is in understanding how </w:t>
      </w:r>
      <w:r w:rsidRPr="00710D1E">
        <w:rPr>
          <w:rStyle w:val="PlainTextChar"/>
        </w:rPr>
        <w:t>RecordReader</w:t>
      </w:r>
      <w:r>
        <w:t xml:space="preserve"> is called and what it is expected to do.</w:t>
      </w:r>
    </w:p>
    <w:p w14:paraId="21307E49" w14:textId="5C6975AF" w:rsidR="00233A38" w:rsidRDefault="00233A38" w:rsidP="004F7BC5">
      <w:pPr>
        <w:pStyle w:val="ListParagraph"/>
        <w:numPr>
          <w:ilvl w:val="0"/>
          <w:numId w:val="11"/>
        </w:numPr>
      </w:pPr>
      <w:r>
        <w:t>The goal of this lab is same as the previous lab - to count the number of bytes from each IP address.</w:t>
      </w:r>
    </w:p>
    <w:p w14:paraId="04A66AAF" w14:textId="03FC8201" w:rsidR="00CB0D60" w:rsidRDefault="00CB0D60" w:rsidP="00CB0D60">
      <w:pPr>
        <w:pStyle w:val="ListParagraph"/>
        <w:numPr>
          <w:ilvl w:val="0"/>
          <w:numId w:val="11"/>
        </w:numPr>
      </w:pPr>
      <w:r>
        <w:t xml:space="preserve">In this lab, we implement an </w:t>
      </w:r>
      <w:r w:rsidRPr="00CB0D60">
        <w:rPr>
          <w:rStyle w:val="PlainTextChar"/>
        </w:rPr>
        <w:t>InputFormat</w:t>
      </w:r>
      <w:r>
        <w:t xml:space="preserve"> and a </w:t>
      </w:r>
      <w:r w:rsidRPr="00CB0D60">
        <w:rPr>
          <w:rStyle w:val="PlainTextChar"/>
        </w:rPr>
        <w:t>RecordReader</w:t>
      </w:r>
      <w:r>
        <w:t xml:space="preserve"> for the HTTP log files. This </w:t>
      </w:r>
      <w:r w:rsidRPr="00CB0D60">
        <w:rPr>
          <w:rStyle w:val="PlainTextChar"/>
        </w:rPr>
        <w:t>InputFormat</w:t>
      </w:r>
      <w:r>
        <w:t xml:space="preserve"> will generate </w:t>
      </w:r>
      <w:r w:rsidRPr="00CB0D60">
        <w:rPr>
          <w:rStyle w:val="PlainTextChar"/>
        </w:rPr>
        <w:t>LongWritable</w:t>
      </w:r>
      <w:r>
        <w:t xml:space="preserve"> instances as keys and </w:t>
      </w:r>
      <w:r w:rsidRPr="00CB0D60">
        <w:rPr>
          <w:rStyle w:val="PlainTextChar"/>
        </w:rPr>
        <w:t>LogWritable</w:t>
      </w:r>
      <w:r>
        <w:t xml:space="preserve"> instances as the values.</w:t>
      </w:r>
    </w:p>
    <w:p w14:paraId="09DE62B3" w14:textId="77777777" w:rsidR="004F7BC5" w:rsidRDefault="004F7BC5" w:rsidP="004F7BC5"/>
    <w:p w14:paraId="35536EAF" w14:textId="77777777" w:rsidR="00233A38" w:rsidRDefault="00233A38" w:rsidP="00233A38">
      <w:pPr>
        <w:pStyle w:val="Heading2"/>
      </w:pPr>
      <w:r>
        <w:t>Task 1: Open the sample input data and copy it to HDFS</w:t>
      </w:r>
    </w:p>
    <w:p w14:paraId="5CC9F6FB" w14:textId="77777777" w:rsidR="00233A38" w:rsidRDefault="00233A38" w:rsidP="00233A38">
      <w:pPr>
        <w:pStyle w:val="Heading3"/>
      </w:pPr>
      <w:r>
        <w:t>Activity Procedure</w:t>
      </w:r>
    </w:p>
    <w:p w14:paraId="4B14D8FE" w14:textId="77777777" w:rsidR="00233A38" w:rsidRDefault="00233A38" w:rsidP="00233A38"/>
    <w:p w14:paraId="79D571FE" w14:textId="77777777" w:rsidR="00233A38" w:rsidRDefault="00233A38" w:rsidP="00233A38">
      <w:pPr>
        <w:pStyle w:val="ListParagraph"/>
      </w:pPr>
      <w:r w:rsidRPr="00743644">
        <w:rPr>
          <w:b/>
        </w:rPr>
        <w:t>Step 1:</w:t>
      </w:r>
      <w:r>
        <w:t xml:space="preserve"> Go to the location of the source code for the labs. Inspect the data file.</w:t>
      </w:r>
    </w:p>
    <w:p w14:paraId="0C8328CB" w14:textId="77777777" w:rsidR="00233A38" w:rsidRDefault="00233A38" w:rsidP="00233A38">
      <w:pPr>
        <w:pStyle w:val="ListParagraph"/>
      </w:pPr>
    </w:p>
    <w:p w14:paraId="1EC0AF9E" w14:textId="77777777" w:rsidR="00233A38" w:rsidRDefault="00233A38" w:rsidP="00233A38">
      <w:pPr>
        <w:pStyle w:val="PlainText"/>
        <w:ind w:left="1440"/>
      </w:pPr>
      <w:r>
        <w:t>$ cd ~/Developer/heffalump</w:t>
      </w:r>
    </w:p>
    <w:p w14:paraId="611DF8E5" w14:textId="08EE0C6B" w:rsidR="00233A38" w:rsidRDefault="00233A38" w:rsidP="00233A38">
      <w:pPr>
        <w:pStyle w:val="PlainText"/>
        <w:ind w:left="1440"/>
      </w:pPr>
      <w:r>
        <w:t xml:space="preserve">$ </w:t>
      </w:r>
      <w:r w:rsidRPr="00C70D1D">
        <w:t>less data/</w:t>
      </w:r>
      <w:r>
        <w:t>access.log</w:t>
      </w:r>
    </w:p>
    <w:p w14:paraId="55E24162" w14:textId="77777777" w:rsidR="00233A38" w:rsidRDefault="00233A38" w:rsidP="00233A38">
      <w:pPr>
        <w:pStyle w:val="ListParagraph"/>
      </w:pPr>
    </w:p>
    <w:p w14:paraId="63F31E6C" w14:textId="54D49922" w:rsidR="00233A38" w:rsidRDefault="00233A38" w:rsidP="00233A38">
      <w:pPr>
        <w:pStyle w:val="ListParagraph"/>
        <w:ind w:left="2160"/>
      </w:pPr>
      <w:r>
        <w:t>Notice the format of the line (which is different from the previous exercise), e.g.</w:t>
      </w:r>
    </w:p>
    <w:p w14:paraId="00E2FC91" w14:textId="77777777" w:rsidR="00233A38" w:rsidRDefault="00233A38" w:rsidP="00233A38">
      <w:pPr>
        <w:pStyle w:val="ListParagraph"/>
      </w:pPr>
    </w:p>
    <w:p w14:paraId="34F97CAE" w14:textId="77777777" w:rsidR="006C1E5D" w:rsidRPr="006C1E5D" w:rsidRDefault="006C1E5D" w:rsidP="006C1E5D">
      <w:pPr>
        <w:ind w:left="1440"/>
        <w:rPr>
          <w:rFonts w:ascii="Consolas" w:hAnsi="Consolas"/>
          <w:b/>
          <w:sz w:val="21"/>
          <w:szCs w:val="21"/>
        </w:rPr>
      </w:pPr>
      <w:r w:rsidRPr="006C1E5D">
        <w:rPr>
          <w:rFonts w:ascii="Consolas" w:hAnsi="Consolas"/>
          <w:b/>
          <w:sz w:val="21"/>
          <w:szCs w:val="21"/>
        </w:rPr>
        <w:t>208.115.111.68 - - [10/Apr/2013:13:47:26 -0400] "GET /events/purchase-event-tickets HTTP/1.1" 200 56520 "-" "Mozilla/5.0 (compatible; Ezooms/1.0; ezooms.bot@gmail.com)"</w:t>
      </w:r>
    </w:p>
    <w:p w14:paraId="67B42EF8" w14:textId="77777777" w:rsidR="00233A38" w:rsidRDefault="00233A38" w:rsidP="00233A38">
      <w:pPr>
        <w:pStyle w:val="ListParagraph"/>
        <w:ind w:left="2160"/>
      </w:pPr>
      <w:r>
        <w:t>It will have the following fields:</w:t>
      </w:r>
    </w:p>
    <w:p w14:paraId="067ACCBE" w14:textId="4C16495E" w:rsidR="00233A38" w:rsidRPr="006C1E5D" w:rsidRDefault="00233A38" w:rsidP="006C1E5D">
      <w:pPr>
        <w:ind w:left="1440"/>
        <w:rPr>
          <w:rFonts w:ascii="Avenir Next Condensed Medium" w:hAnsi="Avenir Next Condensed Medium"/>
          <w:i/>
        </w:rPr>
      </w:pPr>
      <w:r w:rsidRPr="006C1E5D">
        <w:rPr>
          <w:rFonts w:ascii="Avenir Next Condensed Medium" w:hAnsi="Avenir Next Condensed Medium"/>
          <w:i/>
        </w:rPr>
        <w:t>ip_address,&lt;blank_field&gt;,&lt;blank_field&gt;,date,request</w:t>
      </w:r>
      <w:r w:rsidR="006C1E5D" w:rsidRPr="006C1E5D">
        <w:rPr>
          <w:rFonts w:ascii="Avenir Next Condensed Medium" w:hAnsi="Avenir Next Condensed Medium"/>
          <w:i/>
        </w:rPr>
        <w:t>,status,response_size,</w:t>
      </w:r>
      <w:r w:rsidRPr="006C1E5D">
        <w:rPr>
          <w:rFonts w:ascii="Avenir Next Condensed Medium" w:hAnsi="Avenir Next Condensed Medium"/>
          <w:i/>
        </w:rPr>
        <w:t>&lt;blank_field&gt;,</w:t>
      </w:r>
      <w:r w:rsidR="006C1E5D" w:rsidRPr="006C1E5D">
        <w:rPr>
          <w:rFonts w:ascii="Avenir Next Condensed Medium" w:hAnsi="Avenir Next Condensed Medium"/>
          <w:i/>
        </w:rPr>
        <w:t xml:space="preserve"> </w:t>
      </w:r>
      <w:r w:rsidRPr="006C1E5D">
        <w:rPr>
          <w:rFonts w:ascii="Avenir Next Condensed Medium" w:hAnsi="Avenir Next Condensed Medium"/>
          <w:i/>
        </w:rPr>
        <w:t>response_size</w:t>
      </w:r>
      <w:r w:rsidR="006C1E5D" w:rsidRPr="006C1E5D">
        <w:rPr>
          <w:rFonts w:ascii="Avenir Next Condensed Medium" w:hAnsi="Avenir Next Condensed Medium"/>
          <w:i/>
        </w:rPr>
        <w:t>,http_agent</w:t>
      </w:r>
    </w:p>
    <w:p w14:paraId="300D5709" w14:textId="77777777" w:rsidR="00233A38" w:rsidRDefault="00233A38" w:rsidP="00233A38">
      <w:pPr>
        <w:pStyle w:val="ListParagraph"/>
      </w:pPr>
    </w:p>
    <w:p w14:paraId="0AD0CF16" w14:textId="77777777" w:rsidR="00233A38" w:rsidRDefault="00233A38" w:rsidP="00233A38">
      <w:pPr>
        <w:pStyle w:val="ListParagraph"/>
        <w:ind w:firstLine="0"/>
      </w:pPr>
      <w:r>
        <w:t>Your parser must be able to parse these values and set the custom writable object you are about to create.</w:t>
      </w:r>
    </w:p>
    <w:p w14:paraId="07A5382B" w14:textId="77777777" w:rsidR="00233A38" w:rsidRDefault="00233A38" w:rsidP="00233A38">
      <w:pPr>
        <w:pStyle w:val="ListParagraph"/>
        <w:ind w:firstLine="0"/>
      </w:pPr>
    </w:p>
    <w:p w14:paraId="68686D6F" w14:textId="77777777" w:rsidR="00233A38" w:rsidRDefault="00233A38" w:rsidP="00233A38">
      <w:pPr>
        <w:pStyle w:val="ListParagraph"/>
        <w:ind w:firstLine="0"/>
      </w:pPr>
      <w:r>
        <w:t xml:space="preserve">Type the letter </w:t>
      </w:r>
      <w:r w:rsidRPr="00BA4FFB">
        <w:rPr>
          <w:rStyle w:val="PlainTextChar"/>
        </w:rPr>
        <w:t>q</w:t>
      </w:r>
      <w:r>
        <w:t xml:space="preserve"> to get out of </w:t>
      </w:r>
      <w:r w:rsidRPr="00BA4FFB">
        <w:rPr>
          <w:rStyle w:val="PlainTextChar"/>
        </w:rPr>
        <w:t>less</w:t>
      </w:r>
      <w:r>
        <w:t>.</w:t>
      </w:r>
    </w:p>
    <w:p w14:paraId="093B34C9" w14:textId="77777777" w:rsidR="00233A38" w:rsidRDefault="00233A38" w:rsidP="00233A38">
      <w:pPr>
        <w:pStyle w:val="ListParagraph"/>
        <w:ind w:firstLine="0"/>
      </w:pPr>
    </w:p>
    <w:p w14:paraId="3F64C75B" w14:textId="77777777" w:rsidR="00233A38" w:rsidRDefault="00233A38" w:rsidP="00233A38">
      <w:pPr>
        <w:pStyle w:val="ListParagraph"/>
      </w:pPr>
      <w:r>
        <w:rPr>
          <w:b/>
        </w:rPr>
        <w:t>Step 2</w:t>
      </w:r>
      <w:r w:rsidRPr="00743644">
        <w:rPr>
          <w:b/>
        </w:rPr>
        <w:t>:</w:t>
      </w:r>
      <w:r>
        <w:t xml:space="preserve"> Clean up the input directory in HDFS and copy the data file to HDFS.</w:t>
      </w:r>
    </w:p>
    <w:p w14:paraId="1840BAB7" w14:textId="77777777" w:rsidR="00233A38" w:rsidRDefault="00233A38" w:rsidP="00233A38">
      <w:pPr>
        <w:pStyle w:val="ListParagraph"/>
      </w:pPr>
    </w:p>
    <w:p w14:paraId="0647AAFE" w14:textId="77777777" w:rsidR="00233A38" w:rsidRDefault="00233A38" w:rsidP="00233A38">
      <w:pPr>
        <w:pStyle w:val="PlainText"/>
        <w:ind w:left="1440"/>
      </w:pPr>
      <w:r>
        <w:t>$</w:t>
      </w:r>
      <w:r w:rsidRPr="00BA4FFB">
        <w:t xml:space="preserve"> </w:t>
      </w:r>
      <w:r>
        <w:t>hadoop fs -rm -r input</w:t>
      </w:r>
    </w:p>
    <w:p w14:paraId="067781B5" w14:textId="77777777" w:rsidR="00233A38" w:rsidRDefault="00233A38" w:rsidP="00233A38">
      <w:pPr>
        <w:pStyle w:val="PlainText"/>
        <w:ind w:left="1440"/>
      </w:pPr>
      <w:r>
        <w:t>$ hadoop fs -mkdir input</w:t>
      </w:r>
    </w:p>
    <w:p w14:paraId="31B7AF68" w14:textId="1E804110" w:rsidR="00233A38" w:rsidRDefault="00233A38" w:rsidP="00233A38">
      <w:pPr>
        <w:pStyle w:val="PlainText"/>
        <w:ind w:left="1440"/>
      </w:pPr>
      <w:r>
        <w:t>$ hadoop fs -copyFromLocal -f data/</w:t>
      </w:r>
      <w:r w:rsidR="006C1E5D">
        <w:t>access.log</w:t>
      </w:r>
      <w:r>
        <w:t xml:space="preserve"> input</w:t>
      </w:r>
    </w:p>
    <w:p w14:paraId="6ED0FA87" w14:textId="77777777" w:rsidR="00233A38" w:rsidRDefault="00233A38" w:rsidP="00233A38">
      <w:pPr>
        <w:pStyle w:val="PlainText"/>
        <w:ind w:left="1440"/>
      </w:pPr>
      <w:r>
        <w:t>$ hadoop fs -ls input</w:t>
      </w:r>
    </w:p>
    <w:p w14:paraId="4D42BD26" w14:textId="77777777" w:rsidR="006C1E5D" w:rsidRDefault="006C1E5D" w:rsidP="006C1E5D">
      <w:pPr>
        <w:pStyle w:val="PlainText"/>
        <w:ind w:left="1440"/>
      </w:pPr>
      <w:r>
        <w:t>Found 1 items</w:t>
      </w:r>
    </w:p>
    <w:p w14:paraId="30CB52AC" w14:textId="145F2968" w:rsidR="00233A38" w:rsidRPr="00BA4FFB" w:rsidRDefault="006C1E5D" w:rsidP="006C1E5D">
      <w:pPr>
        <w:pStyle w:val="PlainText"/>
        <w:ind w:left="1440"/>
        <w:rPr>
          <w:sz w:val="20"/>
        </w:rPr>
      </w:pPr>
      <w:r>
        <w:t>-rw-r--r--   1 shrek supergroup    2907856 2013-06-11 23:41 input/access.log</w:t>
      </w:r>
    </w:p>
    <w:p w14:paraId="5C23DF59" w14:textId="67E6CCF6" w:rsidR="00640CE0" w:rsidRDefault="00640CE0" w:rsidP="00640CE0">
      <w:pPr>
        <w:pStyle w:val="Heading2"/>
      </w:pPr>
      <w:r>
        <w:t xml:space="preserve">Task 2: </w:t>
      </w:r>
      <w:r w:rsidR="00C62F35">
        <w:t>Create a FileInputFormat class</w:t>
      </w:r>
    </w:p>
    <w:p w14:paraId="673C4EF8" w14:textId="77777777" w:rsidR="00640CE0" w:rsidRDefault="00640CE0" w:rsidP="00640CE0"/>
    <w:p w14:paraId="17E056D2" w14:textId="22DC1534" w:rsidR="009D457C" w:rsidRDefault="009D457C" w:rsidP="009D457C">
      <w:r w:rsidRPr="009D457C">
        <w:rPr>
          <w:rStyle w:val="PlainTextChar"/>
        </w:rPr>
        <w:t>LogFileInputFormat</w:t>
      </w:r>
      <w:r>
        <w:t xml:space="preserve"> extends the </w:t>
      </w:r>
      <w:r w:rsidRPr="009D457C">
        <w:rPr>
          <w:rStyle w:val="PlainTextChar"/>
        </w:rPr>
        <w:t>FileInputFormat</w:t>
      </w:r>
      <w:r>
        <w:t xml:space="preserve">, which provides a generic splitting mechanism for HDFS-file based </w:t>
      </w:r>
      <w:r w:rsidRPr="009D457C">
        <w:rPr>
          <w:rStyle w:val="PlainTextChar"/>
        </w:rPr>
        <w:t>InputFormat</w:t>
      </w:r>
      <w:r>
        <w:t xml:space="preserve">. We override the </w:t>
      </w:r>
      <w:r w:rsidRPr="009D457C">
        <w:rPr>
          <w:rStyle w:val="PlainTextChar"/>
        </w:rPr>
        <w:t>createRecordReader()</w:t>
      </w:r>
      <w:r>
        <w:t xml:space="preserve"> method in the </w:t>
      </w:r>
      <w:r w:rsidRPr="009D457C">
        <w:rPr>
          <w:rStyle w:val="PlainTextChar"/>
        </w:rPr>
        <w:t>LogFileInputFormat</w:t>
      </w:r>
      <w:r>
        <w:t xml:space="preserve"> to provide an instance of our custom </w:t>
      </w:r>
      <w:r w:rsidRPr="009D457C">
        <w:rPr>
          <w:rStyle w:val="PlainTextChar"/>
        </w:rPr>
        <w:t>RecordReader</w:t>
      </w:r>
      <w:r>
        <w:t xml:space="preserve"> implementation, </w:t>
      </w:r>
      <w:r w:rsidRPr="009D457C">
        <w:rPr>
          <w:rStyle w:val="PlainTextChar"/>
        </w:rPr>
        <w:t>LogFileRecordReader</w:t>
      </w:r>
      <w:r>
        <w:t xml:space="preserve">. Optionally, we can also override the </w:t>
      </w:r>
      <w:r w:rsidRPr="009D457C">
        <w:rPr>
          <w:rStyle w:val="PlainTextChar"/>
        </w:rPr>
        <w:t>isSplitable()</w:t>
      </w:r>
      <w:r>
        <w:t xml:space="preserve"> method of the </w:t>
      </w:r>
      <w:r w:rsidRPr="009D457C">
        <w:rPr>
          <w:rStyle w:val="PlainTextChar"/>
        </w:rPr>
        <w:t>FileInputFormat</w:t>
      </w:r>
      <w:r>
        <w:t xml:space="preserve"> to control whether the input files are split-up into logical partitions or used as whole files.</w:t>
      </w:r>
    </w:p>
    <w:p w14:paraId="70261EEA" w14:textId="77777777" w:rsidR="009D457C" w:rsidRDefault="009D457C" w:rsidP="009D457C"/>
    <w:p w14:paraId="0FAE60AE" w14:textId="77777777" w:rsidR="00640CE0" w:rsidRPr="00C52015" w:rsidRDefault="00640CE0" w:rsidP="00640CE0">
      <w:r>
        <w:t>Most of the code is written for you. You just need to edit the file and add a few key functions.</w:t>
      </w:r>
    </w:p>
    <w:p w14:paraId="2FBFABDC" w14:textId="77777777" w:rsidR="00640CE0" w:rsidRDefault="00640CE0" w:rsidP="00640CE0">
      <w:pPr>
        <w:pStyle w:val="Heading3"/>
      </w:pPr>
      <w:r>
        <w:t>Activity Procedure</w:t>
      </w:r>
    </w:p>
    <w:p w14:paraId="6730D6AF" w14:textId="77777777" w:rsidR="00640CE0" w:rsidRDefault="00640CE0" w:rsidP="00640CE0"/>
    <w:p w14:paraId="0675FDA1" w14:textId="490DBBBA" w:rsidR="000A21AD" w:rsidRDefault="00640CE0" w:rsidP="009D457C">
      <w:pPr>
        <w:pStyle w:val="ListParagraph"/>
      </w:pPr>
      <w:r w:rsidRPr="00743644">
        <w:rPr>
          <w:b/>
        </w:rPr>
        <w:t>Step 1:</w:t>
      </w:r>
      <w:r>
        <w:t xml:space="preserve"> Edit the file containing the </w:t>
      </w:r>
      <w:r w:rsidR="009D457C">
        <w:t>input format</w:t>
      </w:r>
      <w:r>
        <w:t xml:space="preserve"> </w:t>
      </w:r>
      <w:r w:rsidRPr="001274ED">
        <w:rPr>
          <w:rStyle w:val="PlainTextChar"/>
        </w:rPr>
        <w:t>Log</w:t>
      </w:r>
      <w:r w:rsidR="009D457C">
        <w:rPr>
          <w:rStyle w:val="PlainTextChar"/>
        </w:rPr>
        <w:t>FileInputFormat</w:t>
      </w:r>
      <w:r>
        <w:t>.</w:t>
      </w:r>
    </w:p>
    <w:p w14:paraId="2EE7B1DA" w14:textId="77777777" w:rsidR="009D457C" w:rsidRDefault="009D457C" w:rsidP="00640CE0"/>
    <w:p w14:paraId="16600734" w14:textId="77777777" w:rsidR="009D457C" w:rsidRDefault="009D457C" w:rsidP="009D457C">
      <w:pPr>
        <w:pStyle w:val="PlainText"/>
        <w:ind w:left="1440"/>
      </w:pPr>
      <w:r>
        <w:t>$ cd ~/Developer/heffalump</w:t>
      </w:r>
    </w:p>
    <w:p w14:paraId="099EC586" w14:textId="33AB8BD9" w:rsidR="009D457C" w:rsidRDefault="009D457C" w:rsidP="009D457C">
      <w:pPr>
        <w:pStyle w:val="PlainText"/>
        <w:ind w:left="1440"/>
      </w:pPr>
      <w:r>
        <w:t xml:space="preserve">$ vi </w:t>
      </w:r>
      <w:r w:rsidRPr="009D457C">
        <w:t>src/main/java/com/hadooptraining/lab8/LogFileInputFormat.java</w:t>
      </w:r>
    </w:p>
    <w:p w14:paraId="5720D7AD" w14:textId="77777777" w:rsidR="009D457C" w:rsidRDefault="009D457C" w:rsidP="00640CE0"/>
    <w:p w14:paraId="21FEEB81" w14:textId="73EADFBC" w:rsidR="009D457C" w:rsidRDefault="009D457C" w:rsidP="009D457C">
      <w:pPr>
        <w:pStyle w:val="ListParagraph"/>
      </w:pPr>
      <w:r w:rsidRPr="009D457C">
        <w:rPr>
          <w:b/>
        </w:rPr>
        <w:t>Step 2:</w:t>
      </w:r>
      <w:r>
        <w:t xml:space="preserve"> Fill in the missing pieces of the file by looking below:</w:t>
      </w:r>
    </w:p>
    <w:p w14:paraId="4B9D7DAB" w14:textId="77777777" w:rsidR="009D457C" w:rsidRDefault="009D457C" w:rsidP="00640CE0"/>
    <w:p w14:paraId="619CBAA3" w14:textId="02CB9830" w:rsidR="009D457C" w:rsidRDefault="009D457C" w:rsidP="009D457C">
      <w:pPr>
        <w:pStyle w:val="PlainText"/>
        <w:ind w:left="1440"/>
      </w:pPr>
      <w:r>
        <w:t>public class LogFileInputFormat extends FileInputFormat&lt;LongWritable, LogWritable&gt; {</w:t>
      </w:r>
    </w:p>
    <w:p w14:paraId="54B0F36D" w14:textId="77777777" w:rsidR="009D457C" w:rsidRDefault="009D457C" w:rsidP="009D457C">
      <w:pPr>
        <w:pStyle w:val="PlainText"/>
        <w:ind w:left="1440"/>
      </w:pPr>
    </w:p>
    <w:p w14:paraId="521CC44A" w14:textId="072A74B2" w:rsidR="009D457C" w:rsidRDefault="009D457C" w:rsidP="009D457C">
      <w:pPr>
        <w:pStyle w:val="PlainText"/>
        <w:ind w:left="1440"/>
      </w:pPr>
      <w:r>
        <w:t>@Override</w:t>
      </w:r>
    </w:p>
    <w:p w14:paraId="34A32BFE" w14:textId="77777777" w:rsidR="009D457C" w:rsidRDefault="009D457C" w:rsidP="009D457C">
      <w:pPr>
        <w:pStyle w:val="PlainText"/>
        <w:ind w:left="1440"/>
      </w:pPr>
      <w:r>
        <w:t xml:space="preserve">    public RecordReader&lt;LongWritable, LogWritable&gt; createRecordReader(</w:t>
      </w:r>
    </w:p>
    <w:p w14:paraId="4FEB99DB" w14:textId="77777777" w:rsidR="009D457C" w:rsidRDefault="009D457C" w:rsidP="009D457C">
      <w:pPr>
        <w:pStyle w:val="PlainText"/>
        <w:ind w:left="1440"/>
      </w:pPr>
      <w:r>
        <w:t xml:space="preserve">            InputSplit arg0, TaskAttemptContext arg1)</w:t>
      </w:r>
    </w:p>
    <w:p w14:paraId="67BE1685" w14:textId="650893E1" w:rsidR="009D457C" w:rsidRDefault="009D457C" w:rsidP="009D457C">
      <w:pPr>
        <w:pStyle w:val="PlainText"/>
        <w:ind w:left="2160" w:firstLine="720"/>
      </w:pPr>
      <w:r>
        <w:t>throws IOException, InterruptedException {</w:t>
      </w:r>
    </w:p>
    <w:p w14:paraId="0272DF09" w14:textId="77777777" w:rsidR="009D457C" w:rsidRDefault="009D457C" w:rsidP="009D457C">
      <w:pPr>
        <w:pStyle w:val="PlainText"/>
        <w:ind w:left="1440"/>
      </w:pPr>
      <w:r>
        <w:t xml:space="preserve">        return new LogFileRecordReader();</w:t>
      </w:r>
    </w:p>
    <w:p w14:paraId="0BE31345" w14:textId="77777777" w:rsidR="009D457C" w:rsidRDefault="009D457C" w:rsidP="009D457C">
      <w:pPr>
        <w:pStyle w:val="PlainText"/>
        <w:ind w:left="1440"/>
      </w:pPr>
      <w:r>
        <w:t xml:space="preserve">    }</w:t>
      </w:r>
    </w:p>
    <w:p w14:paraId="2166FDFC" w14:textId="77777777" w:rsidR="009D457C" w:rsidRDefault="009D457C" w:rsidP="009D457C">
      <w:pPr>
        <w:pStyle w:val="PlainText"/>
        <w:ind w:left="1440"/>
      </w:pPr>
      <w:r>
        <w:t>}</w:t>
      </w:r>
    </w:p>
    <w:p w14:paraId="608694CC" w14:textId="77777777" w:rsidR="009D457C" w:rsidRDefault="009D457C" w:rsidP="00640CE0"/>
    <w:p w14:paraId="0B706B4C" w14:textId="177D8FE8" w:rsidR="009D457C" w:rsidRDefault="009D457C" w:rsidP="009D457C">
      <w:pPr>
        <w:pStyle w:val="Heading2"/>
      </w:pPr>
      <w:r>
        <w:t>Task 3: Create a RecordReader class</w:t>
      </w:r>
    </w:p>
    <w:p w14:paraId="72D0FF39" w14:textId="77777777" w:rsidR="009D457C" w:rsidRDefault="009D457C" w:rsidP="009D457C"/>
    <w:p w14:paraId="5B190C1E" w14:textId="77777777" w:rsidR="009D457C" w:rsidRDefault="009D457C" w:rsidP="009D457C">
      <w:r w:rsidRPr="009D457C">
        <w:rPr>
          <w:rStyle w:val="PlainTextChar"/>
        </w:rPr>
        <w:t>LogFileRecordReader</w:t>
      </w:r>
      <w:r>
        <w:t xml:space="preserve"> is the custom input format that reads the log line and parses its values. The </w:t>
      </w:r>
      <w:r w:rsidRPr="009D457C">
        <w:rPr>
          <w:rStyle w:val="PlainTextChar"/>
        </w:rPr>
        <w:t>LogFileRecordReader</w:t>
      </w:r>
      <w:r>
        <w:t xml:space="preserve"> class extends the </w:t>
      </w:r>
      <w:r w:rsidRPr="009D457C">
        <w:rPr>
          <w:rStyle w:val="PlainTextChar"/>
        </w:rPr>
        <w:t>org.apache.hadoop.mapreduce.RecordReader&lt;K,V&gt;</w:t>
      </w:r>
      <w:r>
        <w:t xml:space="preserve"> abstract class and uses </w:t>
      </w:r>
      <w:r w:rsidRPr="009D457C">
        <w:rPr>
          <w:rStyle w:val="PlainTextChar"/>
        </w:rPr>
        <w:t>LineRecordReader</w:t>
      </w:r>
      <w:r>
        <w:t xml:space="preserve"> internally to perform the basic parsing of the input data.</w:t>
      </w:r>
    </w:p>
    <w:p w14:paraId="7DBE94CD" w14:textId="77777777" w:rsidR="009D457C" w:rsidRDefault="009D457C" w:rsidP="009D457C"/>
    <w:p w14:paraId="35D3D87B" w14:textId="77777777" w:rsidR="009D457C" w:rsidRDefault="009D457C" w:rsidP="009D457C">
      <w:pPr>
        <w:pStyle w:val="Heading3"/>
      </w:pPr>
      <w:r>
        <w:t xml:space="preserve"> Activity Procedure</w:t>
      </w:r>
    </w:p>
    <w:p w14:paraId="1B24BCEE" w14:textId="77777777" w:rsidR="009D457C" w:rsidRDefault="009D457C" w:rsidP="009D457C"/>
    <w:p w14:paraId="6B70AC8F" w14:textId="180DBD76" w:rsidR="009D457C" w:rsidRDefault="009D457C" w:rsidP="009D457C">
      <w:pPr>
        <w:pStyle w:val="ListParagraph"/>
      </w:pPr>
      <w:r w:rsidRPr="00743644">
        <w:rPr>
          <w:b/>
        </w:rPr>
        <w:t>Step 1:</w:t>
      </w:r>
      <w:r>
        <w:t xml:space="preserve"> Edit the file containing the record reader </w:t>
      </w:r>
      <w:r w:rsidRPr="001274ED">
        <w:rPr>
          <w:rStyle w:val="PlainTextChar"/>
        </w:rPr>
        <w:t>Log</w:t>
      </w:r>
      <w:r>
        <w:rPr>
          <w:rStyle w:val="PlainTextChar"/>
        </w:rPr>
        <w:t>File</w:t>
      </w:r>
      <w:r w:rsidR="006537F2">
        <w:rPr>
          <w:rStyle w:val="PlainTextChar"/>
        </w:rPr>
        <w:t>RecordReader</w:t>
      </w:r>
      <w:r>
        <w:t>.</w:t>
      </w:r>
    </w:p>
    <w:p w14:paraId="622A1562" w14:textId="77777777" w:rsidR="006537F2" w:rsidRDefault="006537F2" w:rsidP="009D457C">
      <w:pPr>
        <w:pStyle w:val="ListParagraph"/>
      </w:pPr>
    </w:p>
    <w:p w14:paraId="03832F51" w14:textId="1958C846" w:rsidR="006537F2" w:rsidRDefault="006537F2" w:rsidP="006537F2">
      <w:pPr>
        <w:pStyle w:val="PlainText"/>
        <w:ind w:left="1440"/>
      </w:pPr>
      <w:r>
        <w:t xml:space="preserve">$ </w:t>
      </w:r>
      <w:r w:rsidRPr="006537F2">
        <w:t>vi src/main/java/com/hadooptraining/lab8/LogFileRecordReader.java</w:t>
      </w:r>
    </w:p>
    <w:p w14:paraId="7E07D634" w14:textId="77777777" w:rsidR="006537F2" w:rsidRDefault="006537F2" w:rsidP="009D457C">
      <w:pPr>
        <w:pStyle w:val="ListParagraph"/>
      </w:pPr>
    </w:p>
    <w:p w14:paraId="0DB1929D" w14:textId="1E4C3093" w:rsidR="006537F2" w:rsidRDefault="006537F2" w:rsidP="009D457C">
      <w:pPr>
        <w:pStyle w:val="ListParagraph"/>
      </w:pPr>
      <w:r w:rsidRPr="006537F2">
        <w:rPr>
          <w:b/>
        </w:rPr>
        <w:t>Step 2:</w:t>
      </w:r>
      <w:r>
        <w:t xml:space="preserve"> Fill in the missing lines in the </w:t>
      </w:r>
      <w:r w:rsidRPr="006537F2">
        <w:rPr>
          <w:rStyle w:val="PlainTextChar"/>
        </w:rPr>
        <w:t>initialize()</w:t>
      </w:r>
      <w:r>
        <w:t xml:space="preserve"> function.</w:t>
      </w:r>
    </w:p>
    <w:p w14:paraId="41DD178B" w14:textId="77777777" w:rsidR="006537F2" w:rsidRDefault="006537F2" w:rsidP="006537F2">
      <w:pPr>
        <w:pStyle w:val="PlainText"/>
        <w:ind w:left="1440"/>
      </w:pPr>
      <w:r>
        <w:t xml:space="preserve">    @Override</w:t>
      </w:r>
    </w:p>
    <w:p w14:paraId="59DD02AA" w14:textId="77777777" w:rsidR="006537F2" w:rsidRDefault="006537F2" w:rsidP="006537F2">
      <w:pPr>
        <w:pStyle w:val="PlainText"/>
        <w:ind w:left="1440"/>
      </w:pPr>
      <w:r>
        <w:t xml:space="preserve">    public void initialize(InputSplit inputSplit, TaskAttemptContext attempt)</w:t>
      </w:r>
    </w:p>
    <w:p w14:paraId="0EBC256D" w14:textId="77777777" w:rsidR="006537F2" w:rsidRDefault="006537F2" w:rsidP="006537F2">
      <w:pPr>
        <w:pStyle w:val="PlainText"/>
        <w:ind w:left="1440"/>
      </w:pPr>
      <w:r>
        <w:t xml:space="preserve">            throws IOException, InterruptedException {</w:t>
      </w:r>
    </w:p>
    <w:p w14:paraId="62F48F20" w14:textId="77777777" w:rsidR="006537F2" w:rsidRDefault="006537F2" w:rsidP="006537F2">
      <w:pPr>
        <w:pStyle w:val="PlainText"/>
        <w:ind w:left="1440"/>
      </w:pPr>
      <w:r>
        <w:t xml:space="preserve">        lineReader = new LineRecordReader();</w:t>
      </w:r>
    </w:p>
    <w:p w14:paraId="5B23B83B" w14:textId="77777777" w:rsidR="006537F2" w:rsidRDefault="006537F2" w:rsidP="006537F2">
      <w:pPr>
        <w:pStyle w:val="PlainText"/>
        <w:ind w:left="1440"/>
      </w:pPr>
      <w:r>
        <w:t xml:space="preserve">        lineReader.initialize(inputSplit, attempt);</w:t>
      </w:r>
    </w:p>
    <w:p w14:paraId="045FA812" w14:textId="77777777" w:rsidR="006537F2" w:rsidRDefault="006537F2" w:rsidP="006537F2">
      <w:pPr>
        <w:pStyle w:val="PlainText"/>
        <w:ind w:left="1440"/>
      </w:pPr>
    </w:p>
    <w:p w14:paraId="64BF7EF2" w14:textId="77777777" w:rsidR="006537F2" w:rsidRDefault="006537F2" w:rsidP="006537F2">
      <w:pPr>
        <w:pStyle w:val="PlainText"/>
        <w:ind w:left="1440"/>
      </w:pPr>
      <w:r>
        <w:t xml:space="preserve">    }</w:t>
      </w:r>
    </w:p>
    <w:p w14:paraId="6BF046C0" w14:textId="77777777" w:rsidR="006537F2" w:rsidRDefault="006537F2" w:rsidP="009D457C">
      <w:pPr>
        <w:pStyle w:val="ListParagraph"/>
      </w:pPr>
    </w:p>
    <w:p w14:paraId="217603E6" w14:textId="1A6E186F" w:rsidR="006537F2" w:rsidRDefault="006537F2" w:rsidP="009D457C">
      <w:pPr>
        <w:pStyle w:val="ListParagraph"/>
      </w:pPr>
      <w:r w:rsidRPr="006537F2">
        <w:rPr>
          <w:b/>
        </w:rPr>
        <w:t>Step 3:</w:t>
      </w:r>
      <w:r>
        <w:t xml:space="preserve"> Fill in the missing lines in the </w:t>
      </w:r>
      <w:r w:rsidRPr="006537F2">
        <w:rPr>
          <w:rStyle w:val="PlainTextChar"/>
        </w:rPr>
        <w:t>nextKeyValue()</w:t>
      </w:r>
      <w:r>
        <w:t xml:space="preserve"> function.</w:t>
      </w:r>
    </w:p>
    <w:p w14:paraId="0C4DA98C" w14:textId="77777777" w:rsidR="006537F2" w:rsidRDefault="006537F2" w:rsidP="009D457C">
      <w:pPr>
        <w:pStyle w:val="ListParagraph"/>
      </w:pPr>
    </w:p>
    <w:p w14:paraId="7CD75E68" w14:textId="17EEBB8A" w:rsidR="006537F2" w:rsidRDefault="006537F2" w:rsidP="006537F2">
      <w:pPr>
        <w:pStyle w:val="PlainText"/>
        <w:ind w:left="1440"/>
      </w:pPr>
      <w:r>
        <w:t xml:space="preserve">    @Override</w:t>
      </w:r>
    </w:p>
    <w:p w14:paraId="6D4DBEC1" w14:textId="77777777" w:rsidR="006537F2" w:rsidRDefault="006537F2" w:rsidP="006537F2">
      <w:pPr>
        <w:pStyle w:val="PlainText"/>
        <w:ind w:left="1440"/>
      </w:pPr>
      <w:r>
        <w:t xml:space="preserve">    public boolean nextKeyValue() throws IOException, InterruptedException {</w:t>
      </w:r>
    </w:p>
    <w:p w14:paraId="5A9BDF6F" w14:textId="77777777" w:rsidR="006537F2" w:rsidRDefault="006537F2" w:rsidP="006537F2">
      <w:pPr>
        <w:pStyle w:val="PlainText"/>
        <w:ind w:left="1440"/>
      </w:pPr>
      <w:r>
        <w:t xml:space="preserve">        if (!lineReader.nextKeyValue()) {</w:t>
      </w:r>
    </w:p>
    <w:p w14:paraId="28D77FC4" w14:textId="77777777" w:rsidR="006537F2" w:rsidRDefault="006537F2" w:rsidP="006537F2">
      <w:pPr>
        <w:pStyle w:val="PlainText"/>
        <w:ind w:left="1440"/>
      </w:pPr>
      <w:r>
        <w:t xml:space="preserve">            return false;</w:t>
      </w:r>
    </w:p>
    <w:p w14:paraId="6E4D3EE4" w14:textId="77777777" w:rsidR="006537F2" w:rsidRDefault="006537F2" w:rsidP="006537F2">
      <w:pPr>
        <w:pStyle w:val="PlainText"/>
        <w:ind w:left="1440"/>
      </w:pPr>
      <w:r>
        <w:t xml:space="preserve">        }</w:t>
      </w:r>
    </w:p>
    <w:p w14:paraId="2472B5FA" w14:textId="77777777" w:rsidR="006537F2" w:rsidRDefault="006537F2" w:rsidP="006537F2">
      <w:pPr>
        <w:pStyle w:val="PlainText"/>
        <w:ind w:left="1440"/>
      </w:pPr>
    </w:p>
    <w:p w14:paraId="5FBC091E" w14:textId="77777777" w:rsidR="006537F2" w:rsidRDefault="006537F2" w:rsidP="006537F2">
      <w:pPr>
        <w:pStyle w:val="PlainText"/>
        <w:ind w:left="1440"/>
      </w:pPr>
      <w:r>
        <w:t xml:space="preserve">        // Start parsing the log line by defining the pattern</w:t>
      </w:r>
    </w:p>
    <w:p w14:paraId="4BB6A0CF" w14:textId="77777777" w:rsidR="006537F2" w:rsidRDefault="006537F2" w:rsidP="006537F2">
      <w:pPr>
        <w:pStyle w:val="PlainText"/>
        <w:ind w:left="1440"/>
      </w:pPr>
      <w:r>
        <w:t xml:space="preserve">        String logEntryPattern = "^(\\S+) (\\S+) (\\S+) \\[([\\w:/]+\\s[+\\-]\\d{4})\\] \"(.+?)\" (\\d{3}) (\\d+) \"(\\S+)\" \"(.+?)\"";</w:t>
      </w:r>
    </w:p>
    <w:p w14:paraId="38440808" w14:textId="77777777" w:rsidR="006537F2" w:rsidRDefault="006537F2" w:rsidP="006537F2">
      <w:pPr>
        <w:pStyle w:val="PlainText"/>
        <w:ind w:left="1440"/>
      </w:pPr>
    </w:p>
    <w:p w14:paraId="24F4E4CA" w14:textId="77777777" w:rsidR="006537F2" w:rsidRDefault="006537F2" w:rsidP="006537F2">
      <w:pPr>
        <w:pStyle w:val="PlainText"/>
        <w:ind w:left="1440"/>
      </w:pPr>
      <w:r>
        <w:t xml:space="preserve">        Pattern p = Pattern.compile(logEntryPattern);</w:t>
      </w:r>
    </w:p>
    <w:p w14:paraId="61F9D09A" w14:textId="77777777" w:rsidR="006537F2" w:rsidRDefault="006537F2" w:rsidP="006537F2">
      <w:pPr>
        <w:pStyle w:val="PlainText"/>
        <w:ind w:left="1440"/>
      </w:pPr>
      <w:r>
        <w:t xml:space="preserve">        Matcher matcher = p.matcher(lineReader.getCurrentValue().toString());</w:t>
      </w:r>
    </w:p>
    <w:p w14:paraId="47C49F21" w14:textId="77777777" w:rsidR="006537F2" w:rsidRDefault="006537F2" w:rsidP="006537F2">
      <w:pPr>
        <w:pStyle w:val="PlainText"/>
        <w:ind w:left="1440"/>
      </w:pPr>
    </w:p>
    <w:p w14:paraId="5D198024" w14:textId="77777777" w:rsidR="006537F2" w:rsidRDefault="006537F2" w:rsidP="006537F2">
      <w:pPr>
        <w:pStyle w:val="PlainText"/>
        <w:ind w:left="1440"/>
      </w:pPr>
      <w:r>
        <w:t xml:space="preserve">        // If no match found, flag an error</w:t>
      </w:r>
    </w:p>
    <w:p w14:paraId="3655C609" w14:textId="77777777" w:rsidR="006537F2" w:rsidRDefault="006537F2" w:rsidP="006537F2">
      <w:pPr>
        <w:pStyle w:val="PlainText"/>
        <w:ind w:left="1440"/>
      </w:pPr>
      <w:r>
        <w:t xml:space="preserve">        if (!matcher.matches()) {</w:t>
      </w:r>
    </w:p>
    <w:p w14:paraId="139B22C3" w14:textId="77777777" w:rsidR="006537F2" w:rsidRDefault="006537F2" w:rsidP="006537F2">
      <w:pPr>
        <w:pStyle w:val="PlainText"/>
        <w:ind w:left="1440"/>
      </w:pPr>
      <w:r>
        <w:t xml:space="preserve">            System.out.println("Bad Record:"+ lineReader.getCurrentValue());</w:t>
      </w:r>
    </w:p>
    <w:p w14:paraId="41913E00" w14:textId="77777777" w:rsidR="006537F2" w:rsidRDefault="006537F2" w:rsidP="006537F2">
      <w:pPr>
        <w:pStyle w:val="PlainText"/>
        <w:ind w:left="1440"/>
      </w:pPr>
      <w:r>
        <w:t xml:space="preserve">            return nextKeyValue();</w:t>
      </w:r>
    </w:p>
    <w:p w14:paraId="7C045173" w14:textId="77777777" w:rsidR="006537F2" w:rsidRDefault="006537F2" w:rsidP="006537F2">
      <w:pPr>
        <w:pStyle w:val="PlainText"/>
        <w:ind w:left="1440"/>
      </w:pPr>
      <w:r>
        <w:t xml:space="preserve">        }</w:t>
      </w:r>
    </w:p>
    <w:p w14:paraId="4CB5A59C" w14:textId="77777777" w:rsidR="006537F2" w:rsidRDefault="006537F2" w:rsidP="006537F2">
      <w:pPr>
        <w:pStyle w:val="PlainText"/>
        <w:ind w:left="1440"/>
      </w:pPr>
    </w:p>
    <w:p w14:paraId="6F9F1CD3" w14:textId="77777777" w:rsidR="006537F2" w:rsidRDefault="006537F2" w:rsidP="006537F2">
      <w:pPr>
        <w:pStyle w:val="PlainText"/>
        <w:ind w:left="1440"/>
      </w:pPr>
      <w:r>
        <w:t xml:space="preserve">        // Assign local variables to the values parsed out of the log line</w:t>
      </w:r>
    </w:p>
    <w:p w14:paraId="4621AB9C" w14:textId="77777777" w:rsidR="006537F2" w:rsidRDefault="006537F2" w:rsidP="006537F2">
      <w:pPr>
        <w:pStyle w:val="PlainText"/>
        <w:ind w:left="1440"/>
      </w:pPr>
      <w:r>
        <w:t xml:space="preserve">        String userIP = matcher.group(1);</w:t>
      </w:r>
    </w:p>
    <w:p w14:paraId="14C15B50" w14:textId="77777777" w:rsidR="006537F2" w:rsidRDefault="006537F2" w:rsidP="006537F2">
      <w:pPr>
        <w:pStyle w:val="PlainText"/>
        <w:ind w:left="1440"/>
      </w:pPr>
      <w:r>
        <w:t xml:space="preserve">        String timestamp = matcher.group(4);</w:t>
      </w:r>
    </w:p>
    <w:p w14:paraId="58D8C528" w14:textId="77777777" w:rsidR="006537F2" w:rsidRDefault="006537F2" w:rsidP="006537F2">
      <w:pPr>
        <w:pStyle w:val="PlainText"/>
        <w:ind w:left="1440"/>
      </w:pPr>
      <w:r>
        <w:t xml:space="preserve">        String request = matcher.group(5);</w:t>
      </w:r>
    </w:p>
    <w:p w14:paraId="0F10791C" w14:textId="77777777" w:rsidR="006537F2" w:rsidRDefault="006537F2" w:rsidP="006537F2">
      <w:pPr>
        <w:pStyle w:val="PlainText"/>
        <w:ind w:left="1440"/>
      </w:pPr>
      <w:r>
        <w:t xml:space="preserve">        int status = Integer.parseInt(matcher.group(6));</w:t>
      </w:r>
    </w:p>
    <w:p w14:paraId="0602D807" w14:textId="77777777" w:rsidR="006537F2" w:rsidRDefault="006537F2" w:rsidP="006537F2">
      <w:pPr>
        <w:pStyle w:val="PlainText"/>
        <w:ind w:left="1440"/>
      </w:pPr>
      <w:r>
        <w:t xml:space="preserve">        int bytes = Integer.parseInt(matcher.group(7));</w:t>
      </w:r>
    </w:p>
    <w:p w14:paraId="36264881" w14:textId="77777777" w:rsidR="006537F2" w:rsidRDefault="006537F2" w:rsidP="006537F2">
      <w:pPr>
        <w:pStyle w:val="PlainText"/>
        <w:ind w:left="1440"/>
      </w:pPr>
    </w:p>
    <w:p w14:paraId="75B84D09" w14:textId="77777777" w:rsidR="006537F2" w:rsidRDefault="006537F2" w:rsidP="006537F2">
      <w:pPr>
        <w:pStyle w:val="PlainText"/>
        <w:ind w:left="1440"/>
      </w:pPr>
      <w:r>
        <w:t xml:space="preserve">        // Create a new output value object</w:t>
      </w:r>
    </w:p>
    <w:p w14:paraId="3A7039BF" w14:textId="77777777" w:rsidR="006537F2" w:rsidRDefault="006537F2" w:rsidP="006537F2">
      <w:pPr>
        <w:pStyle w:val="PlainText"/>
        <w:ind w:left="1440"/>
      </w:pPr>
      <w:r>
        <w:t xml:space="preserve">        value = new LogWritable();</w:t>
      </w:r>
    </w:p>
    <w:p w14:paraId="7E642861" w14:textId="77777777" w:rsidR="006537F2" w:rsidRDefault="006537F2" w:rsidP="006537F2">
      <w:pPr>
        <w:pStyle w:val="PlainText"/>
        <w:ind w:left="1440"/>
      </w:pPr>
    </w:p>
    <w:p w14:paraId="636E02D4" w14:textId="77777777" w:rsidR="006537F2" w:rsidRDefault="006537F2" w:rsidP="006537F2">
      <w:pPr>
        <w:pStyle w:val="PlainText"/>
        <w:ind w:left="1440"/>
      </w:pPr>
      <w:r>
        <w:t xml:space="preserve">        // And assign its values</w:t>
      </w:r>
    </w:p>
    <w:p w14:paraId="0E6F66F2" w14:textId="77777777" w:rsidR="006537F2" w:rsidRDefault="006537F2" w:rsidP="006537F2">
      <w:pPr>
        <w:pStyle w:val="PlainText"/>
        <w:ind w:left="1440"/>
      </w:pPr>
      <w:r>
        <w:t xml:space="preserve">        value.set(userIP, timestamp, request, bytes, status);</w:t>
      </w:r>
    </w:p>
    <w:p w14:paraId="62CD02EA" w14:textId="77777777" w:rsidR="006537F2" w:rsidRDefault="006537F2" w:rsidP="006537F2">
      <w:pPr>
        <w:pStyle w:val="PlainText"/>
        <w:ind w:left="1440"/>
      </w:pPr>
      <w:r>
        <w:t xml:space="preserve">        return true;</w:t>
      </w:r>
    </w:p>
    <w:p w14:paraId="0CAC1320" w14:textId="6DF5C344" w:rsidR="006537F2" w:rsidRDefault="006537F2" w:rsidP="006537F2">
      <w:pPr>
        <w:pStyle w:val="PlainText"/>
        <w:ind w:left="1440"/>
      </w:pPr>
      <w:r>
        <w:t xml:space="preserve">    }</w:t>
      </w:r>
    </w:p>
    <w:p w14:paraId="0850F600" w14:textId="77777777" w:rsidR="006537F2" w:rsidRDefault="006537F2" w:rsidP="006537F2">
      <w:pPr>
        <w:pStyle w:val="ListParagraph"/>
      </w:pPr>
    </w:p>
    <w:p w14:paraId="24FA1FDD" w14:textId="77777777" w:rsidR="006537F2" w:rsidRDefault="006537F2" w:rsidP="006537F2">
      <w:pPr>
        <w:pStyle w:val="ListParagraph"/>
      </w:pPr>
    </w:p>
    <w:p w14:paraId="70523F1D" w14:textId="77777777" w:rsidR="006537F2" w:rsidRDefault="006537F2" w:rsidP="009D457C">
      <w:pPr>
        <w:pStyle w:val="ListParagraph"/>
      </w:pPr>
    </w:p>
    <w:p w14:paraId="6551E8FC" w14:textId="7D7EC932" w:rsidR="006537F2" w:rsidRDefault="006537F2" w:rsidP="006537F2">
      <w:pPr>
        <w:pStyle w:val="Heading2"/>
      </w:pPr>
      <w:r>
        <w:t>Task 4: Enhance the LogWritable class</w:t>
      </w:r>
    </w:p>
    <w:p w14:paraId="628FE99B" w14:textId="77777777" w:rsidR="006537F2" w:rsidRDefault="006537F2" w:rsidP="006537F2"/>
    <w:p w14:paraId="6B64917E" w14:textId="44892F10" w:rsidR="006537F2" w:rsidRDefault="006537F2" w:rsidP="006537F2">
      <w:r>
        <w:t xml:space="preserve">You have already seen this class before in the previous lab. This time we are going to use the same class with some enhancements. </w:t>
      </w:r>
    </w:p>
    <w:p w14:paraId="6FC1544D" w14:textId="77777777" w:rsidR="006537F2" w:rsidRDefault="006537F2" w:rsidP="006537F2">
      <w:pPr>
        <w:pStyle w:val="Heading3"/>
      </w:pPr>
      <w:r>
        <w:t>Activity Procedure</w:t>
      </w:r>
    </w:p>
    <w:p w14:paraId="66CBF718" w14:textId="77777777" w:rsidR="006537F2" w:rsidRDefault="006537F2" w:rsidP="006537F2"/>
    <w:p w14:paraId="39D34DED" w14:textId="5C5B77DD" w:rsidR="006537F2" w:rsidRDefault="006537F2" w:rsidP="006537F2">
      <w:pPr>
        <w:pStyle w:val="ListParagraph"/>
      </w:pPr>
      <w:r w:rsidRPr="00743644">
        <w:rPr>
          <w:b/>
        </w:rPr>
        <w:t>Step 1:</w:t>
      </w:r>
      <w:r>
        <w:t xml:space="preserve"> Edit the file containing the record reader </w:t>
      </w:r>
      <w:r w:rsidRPr="001274ED">
        <w:rPr>
          <w:rStyle w:val="PlainTextChar"/>
        </w:rPr>
        <w:t>Log</w:t>
      </w:r>
      <w:r>
        <w:rPr>
          <w:rStyle w:val="PlainTextChar"/>
        </w:rPr>
        <w:t>Writable</w:t>
      </w:r>
      <w:r>
        <w:t>.</w:t>
      </w:r>
    </w:p>
    <w:p w14:paraId="7A6160C0" w14:textId="77777777" w:rsidR="006537F2" w:rsidRDefault="006537F2" w:rsidP="006537F2">
      <w:pPr>
        <w:pStyle w:val="ListParagraph"/>
      </w:pPr>
    </w:p>
    <w:p w14:paraId="406EA51E" w14:textId="22E6B14A" w:rsidR="006537F2" w:rsidRDefault="006537F2" w:rsidP="006537F2">
      <w:pPr>
        <w:pStyle w:val="PlainText"/>
        <w:ind w:left="1440"/>
      </w:pPr>
      <w:r>
        <w:t xml:space="preserve">$ </w:t>
      </w:r>
      <w:r w:rsidRPr="006537F2">
        <w:t>vi src/main/java/com/hadoopt</w:t>
      </w:r>
      <w:r>
        <w:t>raining/lab8/LogWritable</w:t>
      </w:r>
      <w:r w:rsidRPr="006537F2">
        <w:t>.java</w:t>
      </w:r>
    </w:p>
    <w:p w14:paraId="706C675C" w14:textId="0430089E" w:rsidR="006537F2" w:rsidRDefault="006537F2" w:rsidP="006537F2">
      <w:pPr>
        <w:pStyle w:val="ListParagraph"/>
      </w:pPr>
      <w:r>
        <w:rPr>
          <w:b/>
        </w:rPr>
        <w:t>Step 2</w:t>
      </w:r>
      <w:r w:rsidRPr="006537F2">
        <w:rPr>
          <w:b/>
        </w:rPr>
        <w:t>:</w:t>
      </w:r>
      <w:r>
        <w:t xml:space="preserve"> Fill in the new function </w:t>
      </w:r>
      <w:r w:rsidR="00AE2F35">
        <w:rPr>
          <w:rStyle w:val="PlainTextChar"/>
        </w:rPr>
        <w:t>compareTo</w:t>
      </w:r>
      <w:r w:rsidRPr="006537F2">
        <w:rPr>
          <w:rStyle w:val="PlainTextChar"/>
        </w:rPr>
        <w:t>()</w:t>
      </w:r>
      <w:r>
        <w:t>.</w:t>
      </w:r>
    </w:p>
    <w:p w14:paraId="41C75131" w14:textId="77777777" w:rsidR="00AE2F35" w:rsidRDefault="00AE2F35" w:rsidP="006537F2">
      <w:pPr>
        <w:pStyle w:val="ListParagraph"/>
      </w:pPr>
    </w:p>
    <w:p w14:paraId="01520F1E" w14:textId="77777777" w:rsidR="00AE2F35" w:rsidRDefault="00AE2F35" w:rsidP="00AE2F35">
      <w:pPr>
        <w:pStyle w:val="PlainText"/>
        <w:ind w:left="1440"/>
      </w:pPr>
      <w:r>
        <w:t>@Override</w:t>
      </w:r>
    </w:p>
    <w:p w14:paraId="441A92B8" w14:textId="77777777" w:rsidR="00AE2F35" w:rsidRDefault="00AE2F35" w:rsidP="00AE2F35">
      <w:pPr>
        <w:pStyle w:val="PlainText"/>
        <w:ind w:left="1440"/>
      </w:pPr>
      <w:r>
        <w:t xml:space="preserve">    public int compareTo(LogWritable o) {</w:t>
      </w:r>
    </w:p>
    <w:p w14:paraId="4A7B65C0" w14:textId="77777777" w:rsidR="00AE2F35" w:rsidRDefault="00AE2F35" w:rsidP="00AE2F35">
      <w:pPr>
        <w:pStyle w:val="PlainText"/>
        <w:ind w:left="1440"/>
      </w:pPr>
      <w:r>
        <w:t xml:space="preserve">        if (userIP.compareTo(o.userIP) == 0) {</w:t>
      </w:r>
    </w:p>
    <w:p w14:paraId="7AFB51EF" w14:textId="77777777" w:rsidR="00AE2F35" w:rsidRDefault="00AE2F35" w:rsidP="00AE2F35">
      <w:pPr>
        <w:pStyle w:val="PlainText"/>
        <w:ind w:left="1440"/>
      </w:pPr>
      <w:r>
        <w:t xml:space="preserve">            return timestamp.compareTo(o.timestamp);</w:t>
      </w:r>
    </w:p>
    <w:p w14:paraId="16834034" w14:textId="77777777" w:rsidR="00AE2F35" w:rsidRDefault="00AE2F35" w:rsidP="00AE2F35">
      <w:pPr>
        <w:pStyle w:val="PlainText"/>
        <w:ind w:left="1440"/>
      </w:pPr>
      <w:r>
        <w:t xml:space="preserve">        } else</w:t>
      </w:r>
    </w:p>
    <w:p w14:paraId="4442C077" w14:textId="77777777" w:rsidR="00AE2F35" w:rsidRDefault="00AE2F35" w:rsidP="00AE2F35">
      <w:pPr>
        <w:pStyle w:val="PlainText"/>
        <w:ind w:left="1440"/>
      </w:pPr>
      <w:r>
        <w:t xml:space="preserve">            return userIP.compareTo(o.userIP);</w:t>
      </w:r>
    </w:p>
    <w:p w14:paraId="16829CB2" w14:textId="4FDE6A33" w:rsidR="00AE2F35" w:rsidRDefault="00AE2F35" w:rsidP="00AE2F35">
      <w:pPr>
        <w:pStyle w:val="PlainText"/>
        <w:ind w:left="1440"/>
      </w:pPr>
      <w:r>
        <w:t xml:space="preserve">    }</w:t>
      </w:r>
    </w:p>
    <w:p w14:paraId="0C2E89E2" w14:textId="77777777" w:rsidR="006537F2" w:rsidRDefault="006537F2" w:rsidP="006537F2"/>
    <w:p w14:paraId="6D2620DA" w14:textId="75D104A8" w:rsidR="00AE2F35" w:rsidRDefault="00AE2F35" w:rsidP="00AE2F35">
      <w:pPr>
        <w:pStyle w:val="Heading2"/>
      </w:pPr>
      <w:r>
        <w:t>Task 5: Write the Mapper class</w:t>
      </w:r>
    </w:p>
    <w:p w14:paraId="6AC74015" w14:textId="77777777" w:rsidR="00AE2F35" w:rsidRDefault="00AE2F35" w:rsidP="00AE2F35"/>
    <w:p w14:paraId="229CFF9F" w14:textId="26ABC55C" w:rsidR="00AE2F35" w:rsidRDefault="00AE2F35" w:rsidP="00AE2F35">
      <w:r>
        <w:t>In this exercise we have broken down the Mapper and Reducer into separate classes rather than being a sub-class of another class.</w:t>
      </w:r>
    </w:p>
    <w:p w14:paraId="6CC6EE2A" w14:textId="77777777" w:rsidR="00AE2F35" w:rsidRDefault="00AE2F35" w:rsidP="00AE2F35"/>
    <w:p w14:paraId="76FB1D97" w14:textId="77777777" w:rsidR="00AE2F35" w:rsidRDefault="00AE2F35" w:rsidP="00AE2F35">
      <w:pPr>
        <w:pStyle w:val="Heading3"/>
      </w:pPr>
      <w:r>
        <w:t>Activity Procedure</w:t>
      </w:r>
    </w:p>
    <w:p w14:paraId="1AAB2783" w14:textId="77777777" w:rsidR="00AE2F35" w:rsidRDefault="00AE2F35" w:rsidP="00AE2F35"/>
    <w:p w14:paraId="33179798" w14:textId="24B5A810" w:rsidR="00AE2F35" w:rsidRDefault="00AE2F35" w:rsidP="00AE2F35">
      <w:pPr>
        <w:pStyle w:val="ListParagraph"/>
      </w:pPr>
      <w:r w:rsidRPr="00743644">
        <w:rPr>
          <w:b/>
        </w:rPr>
        <w:t>Step 1:</w:t>
      </w:r>
      <w:r>
        <w:t xml:space="preserve"> Edit the file containing the Mapper </w:t>
      </w:r>
      <w:r w:rsidRPr="001274ED">
        <w:rPr>
          <w:rStyle w:val="PlainTextChar"/>
        </w:rPr>
        <w:t>Log</w:t>
      </w:r>
      <w:r>
        <w:rPr>
          <w:rStyle w:val="PlainTextChar"/>
        </w:rPr>
        <w:t>ProcessorMap</w:t>
      </w:r>
      <w:r>
        <w:t>.</w:t>
      </w:r>
    </w:p>
    <w:p w14:paraId="2B1F753E" w14:textId="77777777" w:rsidR="00AE2F35" w:rsidRDefault="00AE2F35" w:rsidP="00AE2F35">
      <w:pPr>
        <w:pStyle w:val="ListParagraph"/>
      </w:pPr>
    </w:p>
    <w:p w14:paraId="70E188E3" w14:textId="77824811" w:rsidR="00AE2F35" w:rsidRDefault="00AE2F35" w:rsidP="00AE2F35">
      <w:pPr>
        <w:pStyle w:val="PlainText"/>
        <w:ind w:left="1440"/>
      </w:pPr>
      <w:r>
        <w:t xml:space="preserve">$ </w:t>
      </w:r>
      <w:r w:rsidRPr="006537F2">
        <w:t>vi src/main/java/com/hadoopt</w:t>
      </w:r>
      <w:r>
        <w:t>raining/lab8/LogProcessorMap</w:t>
      </w:r>
      <w:r w:rsidRPr="006537F2">
        <w:t>.java</w:t>
      </w:r>
    </w:p>
    <w:p w14:paraId="174D639B" w14:textId="55EADC67" w:rsidR="00AE2F35" w:rsidRDefault="00AE2F35" w:rsidP="00AE2F35">
      <w:pPr>
        <w:pStyle w:val="ListParagraph"/>
      </w:pPr>
      <w:r>
        <w:rPr>
          <w:b/>
        </w:rPr>
        <w:t>Step 2</w:t>
      </w:r>
      <w:r w:rsidRPr="006537F2">
        <w:rPr>
          <w:b/>
        </w:rPr>
        <w:t>:</w:t>
      </w:r>
      <w:r>
        <w:t xml:space="preserve"> </w:t>
      </w:r>
      <w:r w:rsidRPr="00AE2F35">
        <w:t>Define a custom counter to count the number of bad or corrupted records in our log processing application.</w:t>
      </w:r>
    </w:p>
    <w:p w14:paraId="2E163DCD" w14:textId="77777777" w:rsidR="00AE2F35" w:rsidRDefault="00AE2F35" w:rsidP="00AE2F35">
      <w:pPr>
        <w:pStyle w:val="ListParagraph"/>
      </w:pPr>
    </w:p>
    <w:p w14:paraId="49CB6D4C" w14:textId="77777777" w:rsidR="00AE2F35" w:rsidRDefault="00AE2F35" w:rsidP="00AE2F35">
      <w:pPr>
        <w:pStyle w:val="PlainText"/>
        <w:ind w:left="1440"/>
      </w:pPr>
      <w:r>
        <w:t xml:space="preserve">    public static enum LOG_PROCESSOR_COUNTER {</w:t>
      </w:r>
    </w:p>
    <w:p w14:paraId="1C2CEB0E" w14:textId="77777777" w:rsidR="00AE2F35" w:rsidRDefault="00AE2F35" w:rsidP="00AE2F35">
      <w:pPr>
        <w:pStyle w:val="PlainText"/>
        <w:ind w:left="1440"/>
      </w:pPr>
      <w:r>
        <w:t xml:space="preserve">        BAD_RECORDS</w:t>
      </w:r>
    </w:p>
    <w:p w14:paraId="024247E3" w14:textId="77777777" w:rsidR="00AE2F35" w:rsidRDefault="00AE2F35" w:rsidP="00AE2F35">
      <w:pPr>
        <w:pStyle w:val="PlainText"/>
        <w:ind w:left="1440"/>
      </w:pPr>
      <w:r>
        <w:t xml:space="preserve">    }</w:t>
      </w:r>
    </w:p>
    <w:p w14:paraId="19DF1910" w14:textId="77777777" w:rsidR="00AE2F35" w:rsidRDefault="00AE2F35" w:rsidP="00AE2F35">
      <w:pPr>
        <w:pStyle w:val="ListParagraph"/>
      </w:pPr>
    </w:p>
    <w:p w14:paraId="264DA7E8" w14:textId="46364D3E" w:rsidR="00AE2F35" w:rsidRDefault="00AE2F35" w:rsidP="00AE2F35">
      <w:pPr>
        <w:pStyle w:val="ListParagraph"/>
      </w:pPr>
      <w:r>
        <w:rPr>
          <w:b/>
        </w:rPr>
        <w:t>Step 3</w:t>
      </w:r>
      <w:r w:rsidRPr="006537F2">
        <w:rPr>
          <w:b/>
        </w:rPr>
        <w:t>:</w:t>
      </w:r>
      <w:r>
        <w:t xml:space="preserve"> The only difference in this Mapper is that now its incoming value is the </w:t>
      </w:r>
      <w:r w:rsidRPr="00AE2F35">
        <w:rPr>
          <w:rStyle w:val="PlainTextChar"/>
        </w:rPr>
        <w:t>LogWritable</w:t>
      </w:r>
      <w:r>
        <w:t xml:space="preserve"> object instead of the log line</w:t>
      </w:r>
      <w:r w:rsidRPr="00AE2F35">
        <w:t>.</w:t>
      </w:r>
      <w:r>
        <w:t xml:space="preserve"> Parsing is handled by the </w:t>
      </w:r>
      <w:r w:rsidRPr="00AE2F35">
        <w:rPr>
          <w:rStyle w:val="PlainTextChar"/>
        </w:rPr>
        <w:t>LogFileRecordReader</w:t>
      </w:r>
      <w:r>
        <w:t xml:space="preserve"> class which you have already defined.</w:t>
      </w:r>
      <w:r w:rsidR="00EF1BEA">
        <w:t xml:space="preserve"> Fill in the missing lines in the </w:t>
      </w:r>
      <w:r w:rsidR="00EF1BEA" w:rsidRPr="00EF1BEA">
        <w:rPr>
          <w:rStyle w:val="PlainTextChar"/>
        </w:rPr>
        <w:t>map()</w:t>
      </w:r>
      <w:r w:rsidR="00EF1BEA">
        <w:t xml:space="preserve"> function.</w:t>
      </w:r>
      <w:r w:rsidR="00CB0D60">
        <w:t xml:space="preserve"> Note that we are incrementing the bad record counter for every record that has a response size less than 1.</w:t>
      </w:r>
    </w:p>
    <w:p w14:paraId="13B10850" w14:textId="77777777" w:rsidR="00EF1BEA" w:rsidRDefault="00EF1BEA" w:rsidP="00AE2F35">
      <w:pPr>
        <w:pStyle w:val="ListParagraph"/>
      </w:pPr>
    </w:p>
    <w:p w14:paraId="26F01BFB" w14:textId="77777777" w:rsidR="00EF1BEA" w:rsidRDefault="00EF1BEA" w:rsidP="00EF1BEA">
      <w:pPr>
        <w:pStyle w:val="PlainText"/>
        <w:ind w:left="1440"/>
      </w:pPr>
      <w:r>
        <w:t xml:space="preserve">    public void map(Object key, LogWritable value, Context context)</w:t>
      </w:r>
    </w:p>
    <w:p w14:paraId="646E3B02" w14:textId="77777777" w:rsidR="00EF1BEA" w:rsidRDefault="00EF1BEA" w:rsidP="00EF1BEA">
      <w:pPr>
        <w:pStyle w:val="PlainText"/>
        <w:ind w:left="1440"/>
      </w:pPr>
      <w:r>
        <w:t xml:space="preserve">            throws IOException, InterruptedException {</w:t>
      </w:r>
    </w:p>
    <w:p w14:paraId="73DA98DC" w14:textId="77777777" w:rsidR="00EF1BEA" w:rsidRDefault="00EF1BEA" w:rsidP="00EF1BEA">
      <w:pPr>
        <w:pStyle w:val="PlainText"/>
        <w:ind w:left="1440"/>
      </w:pPr>
    </w:p>
    <w:p w14:paraId="242727A9" w14:textId="77777777" w:rsidR="00EF1BEA" w:rsidRDefault="00EF1BEA" w:rsidP="00EF1BEA">
      <w:pPr>
        <w:pStyle w:val="PlainText"/>
        <w:ind w:left="1440"/>
      </w:pPr>
      <w:r>
        <w:t xml:space="preserve">        // If the response size is less than 1, we consider it a bad record</w:t>
      </w:r>
    </w:p>
    <w:p w14:paraId="0D293C10" w14:textId="77777777" w:rsidR="00EF1BEA" w:rsidRDefault="00EF1BEA" w:rsidP="00EF1BEA">
      <w:pPr>
        <w:pStyle w:val="PlainText"/>
        <w:ind w:left="1440"/>
      </w:pPr>
      <w:r>
        <w:t xml:space="preserve">        if (value.getResponseSize().get() &lt; 1) {</w:t>
      </w:r>
    </w:p>
    <w:p w14:paraId="01F1F819" w14:textId="77777777" w:rsidR="00EF1BEA" w:rsidRDefault="00EF1BEA" w:rsidP="00EF1BEA">
      <w:pPr>
        <w:pStyle w:val="PlainText"/>
        <w:ind w:left="1440"/>
      </w:pPr>
      <w:r>
        <w:t xml:space="preserve">            context.getCounter(LOG_PROCESSOR_COUNTER.BAD_RECORDS).increment(1);</w:t>
      </w:r>
    </w:p>
    <w:p w14:paraId="3AC79918" w14:textId="77777777" w:rsidR="00EF1BEA" w:rsidRDefault="00EF1BEA" w:rsidP="00EF1BEA">
      <w:pPr>
        <w:pStyle w:val="PlainText"/>
        <w:ind w:left="1440"/>
      </w:pPr>
      <w:r>
        <w:t xml:space="preserve">        }</w:t>
      </w:r>
    </w:p>
    <w:p w14:paraId="16490889" w14:textId="77777777" w:rsidR="00EF1BEA" w:rsidRDefault="00EF1BEA" w:rsidP="00EF1BEA">
      <w:pPr>
        <w:pStyle w:val="PlainText"/>
        <w:ind w:left="1440"/>
      </w:pPr>
    </w:p>
    <w:p w14:paraId="0AD93FF2" w14:textId="77777777" w:rsidR="00EF1BEA" w:rsidRDefault="00EF1BEA" w:rsidP="00EF1BEA">
      <w:pPr>
        <w:pStyle w:val="PlainText"/>
        <w:ind w:left="1440"/>
      </w:pPr>
      <w:r>
        <w:t xml:space="preserve">        // Send the key and value to the context object</w:t>
      </w:r>
    </w:p>
    <w:p w14:paraId="4B76E807" w14:textId="77777777" w:rsidR="00EF1BEA" w:rsidRDefault="00EF1BEA" w:rsidP="00EF1BEA">
      <w:pPr>
        <w:pStyle w:val="PlainText"/>
        <w:ind w:left="1440"/>
      </w:pPr>
      <w:r>
        <w:t xml:space="preserve">        context.write(value.getUserIP(), value.getResponseSize());</w:t>
      </w:r>
    </w:p>
    <w:p w14:paraId="26BF16E4" w14:textId="2BB02877" w:rsidR="00AE2F35" w:rsidRDefault="00EF1BEA" w:rsidP="00EF1BEA">
      <w:pPr>
        <w:pStyle w:val="PlainText"/>
        <w:ind w:left="1440"/>
      </w:pPr>
      <w:r>
        <w:t xml:space="preserve">    }</w:t>
      </w:r>
    </w:p>
    <w:p w14:paraId="4C3EA49D" w14:textId="77777777" w:rsidR="00AE2F35" w:rsidRDefault="00AE2F35" w:rsidP="00AE2F35"/>
    <w:p w14:paraId="46498395" w14:textId="56A95A63" w:rsidR="00EF1BEA" w:rsidRDefault="00EF1BEA" w:rsidP="00EF1BEA">
      <w:pPr>
        <w:pStyle w:val="Heading2"/>
      </w:pPr>
      <w:r>
        <w:t>Task 5: Write the Reducer class</w:t>
      </w:r>
    </w:p>
    <w:p w14:paraId="0D49BDB2" w14:textId="77777777" w:rsidR="00EF1BEA" w:rsidRDefault="00EF1BEA" w:rsidP="00EF1BEA"/>
    <w:p w14:paraId="60FF004C" w14:textId="3D39860B" w:rsidR="00EF1BEA" w:rsidRDefault="00EF1BEA" w:rsidP="00EF1BEA">
      <w:r>
        <w:t xml:space="preserve">The Reducer is pretty much same as before. </w:t>
      </w:r>
      <w:r w:rsidR="00CB0D60">
        <w:t>It just resides in a file of its own.</w:t>
      </w:r>
    </w:p>
    <w:p w14:paraId="31BB4B03" w14:textId="77777777" w:rsidR="00EF1BEA" w:rsidRDefault="00EF1BEA" w:rsidP="00EF1BEA"/>
    <w:p w14:paraId="79397F0A" w14:textId="77777777" w:rsidR="00EF1BEA" w:rsidRDefault="00EF1BEA" w:rsidP="00EF1BEA">
      <w:pPr>
        <w:pStyle w:val="Heading3"/>
      </w:pPr>
      <w:r>
        <w:t>Activity Procedure</w:t>
      </w:r>
    </w:p>
    <w:p w14:paraId="2DCB9161" w14:textId="77777777" w:rsidR="00EF1BEA" w:rsidRDefault="00EF1BEA" w:rsidP="00EF1BEA"/>
    <w:p w14:paraId="7594FBB2" w14:textId="67DC34BA" w:rsidR="00EF1BEA" w:rsidRDefault="00EF1BEA" w:rsidP="00EF1BEA">
      <w:pPr>
        <w:pStyle w:val="ListParagraph"/>
      </w:pPr>
      <w:r w:rsidRPr="00743644">
        <w:rPr>
          <w:b/>
        </w:rPr>
        <w:t>Step 1:</w:t>
      </w:r>
      <w:r>
        <w:t xml:space="preserve"> Edit the file containing the </w:t>
      </w:r>
      <w:r w:rsidR="00CB0D60">
        <w:t>Reducer</w:t>
      </w:r>
      <w:r>
        <w:t xml:space="preserve"> </w:t>
      </w:r>
      <w:r w:rsidRPr="001274ED">
        <w:rPr>
          <w:rStyle w:val="PlainTextChar"/>
        </w:rPr>
        <w:t>Log</w:t>
      </w:r>
      <w:r>
        <w:rPr>
          <w:rStyle w:val="PlainTextChar"/>
        </w:rPr>
        <w:t>Processor</w:t>
      </w:r>
      <w:r w:rsidR="00CB0D60">
        <w:rPr>
          <w:rStyle w:val="PlainTextChar"/>
        </w:rPr>
        <w:t>Reduce</w:t>
      </w:r>
      <w:r>
        <w:t>.</w:t>
      </w:r>
    </w:p>
    <w:p w14:paraId="6F88C41D" w14:textId="77777777" w:rsidR="00EF1BEA" w:rsidRDefault="00EF1BEA" w:rsidP="00EF1BEA">
      <w:pPr>
        <w:pStyle w:val="ListParagraph"/>
      </w:pPr>
    </w:p>
    <w:p w14:paraId="6CD86E77" w14:textId="65D94FF3" w:rsidR="00EF1BEA" w:rsidRDefault="00EF1BEA" w:rsidP="00EF1BEA">
      <w:pPr>
        <w:pStyle w:val="PlainText"/>
        <w:ind w:left="1440"/>
      </w:pPr>
      <w:r>
        <w:t xml:space="preserve">$ </w:t>
      </w:r>
      <w:r w:rsidRPr="006537F2">
        <w:t>vi src/main/java/com/hadoopt</w:t>
      </w:r>
      <w:r>
        <w:t>raining/lab8/LogProcessor</w:t>
      </w:r>
      <w:r w:rsidR="00CB0D60">
        <w:t>Reduce</w:t>
      </w:r>
      <w:r w:rsidRPr="006537F2">
        <w:t>.java</w:t>
      </w:r>
    </w:p>
    <w:p w14:paraId="738237B1" w14:textId="6A282E01" w:rsidR="00CB0D60" w:rsidRDefault="00CB0D60" w:rsidP="00CB0D60">
      <w:pPr>
        <w:pStyle w:val="ListParagraph"/>
      </w:pPr>
      <w:r>
        <w:rPr>
          <w:b/>
        </w:rPr>
        <w:t>Step 2</w:t>
      </w:r>
      <w:r w:rsidRPr="006537F2">
        <w:rPr>
          <w:b/>
        </w:rPr>
        <w:t>:</w:t>
      </w:r>
      <w:r>
        <w:t xml:space="preserve"> Fill in the missing parts of the </w:t>
      </w:r>
      <w:r w:rsidRPr="00CB0D60">
        <w:rPr>
          <w:rStyle w:val="PlainTextChar"/>
        </w:rPr>
        <w:t>reduce()</w:t>
      </w:r>
      <w:r>
        <w:t xml:space="preserve"> function</w:t>
      </w:r>
      <w:r w:rsidRPr="00AE2F35">
        <w:t>.</w:t>
      </w:r>
    </w:p>
    <w:p w14:paraId="659F7D15" w14:textId="77777777" w:rsidR="00CB0D60" w:rsidRDefault="00CB0D60" w:rsidP="00CB0D60">
      <w:pPr>
        <w:pStyle w:val="ListParagraph"/>
      </w:pPr>
    </w:p>
    <w:p w14:paraId="06DB6488" w14:textId="5116E6E1" w:rsidR="00CB0D60" w:rsidRDefault="00CB0D60" w:rsidP="00CB0D60">
      <w:pPr>
        <w:pStyle w:val="PlainText"/>
        <w:ind w:left="1440"/>
      </w:pPr>
      <w:r>
        <w:t xml:space="preserve">    public void reduce(Text key, Iterable&lt;IntWritable&gt; values, Context context)</w:t>
      </w:r>
    </w:p>
    <w:p w14:paraId="29AC71E0" w14:textId="77777777" w:rsidR="00CB0D60" w:rsidRDefault="00CB0D60" w:rsidP="00CB0D60">
      <w:pPr>
        <w:pStyle w:val="PlainText"/>
        <w:ind w:left="1440"/>
      </w:pPr>
      <w:r>
        <w:t xml:space="preserve">            throws IOException, InterruptedException {</w:t>
      </w:r>
    </w:p>
    <w:p w14:paraId="57996841" w14:textId="77777777" w:rsidR="00CB0D60" w:rsidRDefault="00CB0D60" w:rsidP="00CB0D60">
      <w:pPr>
        <w:pStyle w:val="PlainText"/>
        <w:ind w:left="1440"/>
      </w:pPr>
      <w:r>
        <w:t xml:space="preserve">        // Create a local variable to store the sum</w:t>
      </w:r>
    </w:p>
    <w:p w14:paraId="33416333" w14:textId="77777777" w:rsidR="00CB0D60" w:rsidRDefault="00CB0D60" w:rsidP="00CB0D60">
      <w:pPr>
        <w:pStyle w:val="PlainText"/>
        <w:ind w:left="1440"/>
      </w:pPr>
      <w:r>
        <w:t xml:space="preserve">        int sum = 0;</w:t>
      </w:r>
    </w:p>
    <w:p w14:paraId="6E877058" w14:textId="77777777" w:rsidR="00CB0D60" w:rsidRDefault="00CB0D60" w:rsidP="00CB0D60">
      <w:pPr>
        <w:pStyle w:val="PlainText"/>
        <w:ind w:left="1440"/>
      </w:pPr>
    </w:p>
    <w:p w14:paraId="5CEDD17C" w14:textId="77777777" w:rsidR="00CB0D60" w:rsidRDefault="00CB0D60" w:rsidP="00CB0D60">
      <w:pPr>
        <w:pStyle w:val="PlainText"/>
        <w:ind w:left="1440"/>
      </w:pPr>
      <w:r>
        <w:t xml:space="preserve">        // Loop through all the values which are IntWritable objects</w:t>
      </w:r>
    </w:p>
    <w:p w14:paraId="2A8A6315" w14:textId="77777777" w:rsidR="00CB0D60" w:rsidRDefault="00CB0D60" w:rsidP="00CB0D60">
      <w:pPr>
        <w:pStyle w:val="PlainText"/>
        <w:ind w:left="1440"/>
      </w:pPr>
      <w:r>
        <w:t xml:space="preserve">        for (IntWritable val : values) {</w:t>
      </w:r>
    </w:p>
    <w:p w14:paraId="1A07D8B9" w14:textId="77777777" w:rsidR="00CB0D60" w:rsidRDefault="00CB0D60" w:rsidP="00CB0D60">
      <w:pPr>
        <w:pStyle w:val="PlainText"/>
        <w:ind w:left="1440"/>
      </w:pPr>
      <w:r>
        <w:t xml:space="preserve">            sum += val.get();</w:t>
      </w:r>
    </w:p>
    <w:p w14:paraId="3A11FE9C" w14:textId="77777777" w:rsidR="00CB0D60" w:rsidRDefault="00CB0D60" w:rsidP="00CB0D60">
      <w:pPr>
        <w:pStyle w:val="PlainText"/>
        <w:ind w:left="1440"/>
      </w:pPr>
      <w:r>
        <w:t xml:space="preserve">        }</w:t>
      </w:r>
    </w:p>
    <w:p w14:paraId="5F61727F" w14:textId="77777777" w:rsidR="00CB0D60" w:rsidRDefault="00CB0D60" w:rsidP="00CB0D60">
      <w:pPr>
        <w:pStyle w:val="PlainText"/>
        <w:ind w:left="1440"/>
      </w:pPr>
    </w:p>
    <w:p w14:paraId="38726B72" w14:textId="77777777" w:rsidR="00CB0D60" w:rsidRDefault="00CB0D60" w:rsidP="00CB0D60">
      <w:pPr>
        <w:pStyle w:val="PlainText"/>
        <w:ind w:left="1440"/>
      </w:pPr>
      <w:r>
        <w:t xml:space="preserve">        // Set the output IntWritable object with the sum</w:t>
      </w:r>
    </w:p>
    <w:p w14:paraId="1890D12E" w14:textId="77777777" w:rsidR="00CB0D60" w:rsidRDefault="00CB0D60" w:rsidP="00CB0D60">
      <w:pPr>
        <w:pStyle w:val="PlainText"/>
        <w:ind w:left="1440"/>
      </w:pPr>
      <w:r>
        <w:t xml:space="preserve">        result.set(sum);</w:t>
      </w:r>
    </w:p>
    <w:p w14:paraId="06B5803F" w14:textId="77777777" w:rsidR="00CB0D60" w:rsidRDefault="00CB0D60" w:rsidP="00CB0D60">
      <w:pPr>
        <w:pStyle w:val="PlainText"/>
        <w:ind w:left="1440"/>
      </w:pPr>
    </w:p>
    <w:p w14:paraId="7C059CA4" w14:textId="77777777" w:rsidR="00CB0D60" w:rsidRDefault="00CB0D60" w:rsidP="00CB0D60">
      <w:pPr>
        <w:pStyle w:val="PlainText"/>
        <w:ind w:left="1440"/>
      </w:pPr>
      <w:r>
        <w:t xml:space="preserve">        // Write to the context object</w:t>
      </w:r>
    </w:p>
    <w:p w14:paraId="7E5742C6" w14:textId="77777777" w:rsidR="00CB0D60" w:rsidRDefault="00CB0D60" w:rsidP="00CB0D60">
      <w:pPr>
        <w:pStyle w:val="PlainText"/>
        <w:ind w:left="1440"/>
      </w:pPr>
      <w:r>
        <w:t xml:space="preserve">        context.write(key, result);</w:t>
      </w:r>
    </w:p>
    <w:p w14:paraId="3097A2FF" w14:textId="4454CF6D" w:rsidR="00CB0D60" w:rsidRDefault="00CB0D60" w:rsidP="00CB0D60">
      <w:pPr>
        <w:pStyle w:val="PlainText"/>
        <w:ind w:left="1440"/>
      </w:pPr>
      <w:r>
        <w:t xml:space="preserve">    }</w:t>
      </w:r>
    </w:p>
    <w:p w14:paraId="3CE1AE6E" w14:textId="77777777" w:rsidR="001462F5" w:rsidRDefault="001462F5" w:rsidP="00CB0D60">
      <w:pPr>
        <w:pStyle w:val="PlainText"/>
        <w:ind w:left="1440"/>
      </w:pPr>
    </w:p>
    <w:p w14:paraId="0AB4992F" w14:textId="24CD4792" w:rsidR="001462F5" w:rsidRDefault="004348B7" w:rsidP="001462F5">
      <w:pPr>
        <w:pStyle w:val="Heading2"/>
      </w:pPr>
      <w:r>
        <w:t>Task 6: Write the LogProcessorWithCustomInputFormat</w:t>
      </w:r>
      <w:r w:rsidR="001462F5">
        <w:t xml:space="preserve"> class</w:t>
      </w:r>
    </w:p>
    <w:p w14:paraId="4D655F63" w14:textId="77777777" w:rsidR="001462F5" w:rsidRDefault="001462F5" w:rsidP="001462F5"/>
    <w:p w14:paraId="45094576" w14:textId="49AA596B" w:rsidR="001462F5" w:rsidRDefault="001462F5" w:rsidP="001462F5">
      <w:r>
        <w:t>Finally write the main program that constructs the Hadoop job.</w:t>
      </w:r>
    </w:p>
    <w:p w14:paraId="0FBA9A4F" w14:textId="77777777" w:rsidR="001462F5" w:rsidRDefault="001462F5" w:rsidP="001462F5"/>
    <w:p w14:paraId="5025ED20" w14:textId="77777777" w:rsidR="001462F5" w:rsidRDefault="001462F5" w:rsidP="001462F5">
      <w:pPr>
        <w:pStyle w:val="Heading3"/>
      </w:pPr>
      <w:r>
        <w:t>Activity Procedure</w:t>
      </w:r>
    </w:p>
    <w:p w14:paraId="5A06B41F" w14:textId="77777777" w:rsidR="001462F5" w:rsidRDefault="001462F5" w:rsidP="001462F5"/>
    <w:p w14:paraId="4E38FEC0" w14:textId="399792D8" w:rsidR="001462F5" w:rsidRDefault="001462F5" w:rsidP="001462F5">
      <w:pPr>
        <w:pStyle w:val="ListParagraph"/>
      </w:pPr>
      <w:r w:rsidRPr="00743644">
        <w:rPr>
          <w:b/>
        </w:rPr>
        <w:t>Step 1:</w:t>
      </w:r>
      <w:r>
        <w:t xml:space="preserve"> Edit the file containing the main() and run() methods: </w:t>
      </w:r>
      <w:r w:rsidRPr="001274ED">
        <w:rPr>
          <w:rStyle w:val="PlainTextChar"/>
        </w:rPr>
        <w:t>Log</w:t>
      </w:r>
      <w:r>
        <w:rPr>
          <w:rStyle w:val="PlainTextChar"/>
        </w:rPr>
        <w:t>ProcessorWithCustomInputFormat</w:t>
      </w:r>
      <w:r>
        <w:t>.</w:t>
      </w:r>
    </w:p>
    <w:p w14:paraId="7B91DE65" w14:textId="77777777" w:rsidR="001462F5" w:rsidRDefault="001462F5" w:rsidP="001462F5">
      <w:pPr>
        <w:pStyle w:val="ListParagraph"/>
      </w:pPr>
    </w:p>
    <w:p w14:paraId="260DAFF2" w14:textId="5746A567" w:rsidR="001462F5" w:rsidRDefault="001462F5" w:rsidP="001462F5">
      <w:pPr>
        <w:pStyle w:val="PlainText"/>
        <w:ind w:left="1440"/>
      </w:pPr>
      <w:r>
        <w:t xml:space="preserve">$ </w:t>
      </w:r>
      <w:r w:rsidRPr="006537F2">
        <w:t>vi src/main/java/com/hadoopt</w:t>
      </w:r>
      <w:r>
        <w:t>raining/lab8/LogProcessorWithCustomInputFormat</w:t>
      </w:r>
      <w:r w:rsidRPr="006537F2">
        <w:t>.java</w:t>
      </w:r>
    </w:p>
    <w:p w14:paraId="570B7329" w14:textId="11385D5A" w:rsidR="001462F5" w:rsidRDefault="001462F5" w:rsidP="001462F5">
      <w:pPr>
        <w:pStyle w:val="ListParagraph"/>
      </w:pPr>
      <w:r>
        <w:rPr>
          <w:b/>
        </w:rPr>
        <w:t>Step 2</w:t>
      </w:r>
      <w:r w:rsidRPr="006537F2">
        <w:rPr>
          <w:b/>
        </w:rPr>
        <w:t>:</w:t>
      </w:r>
      <w:r>
        <w:t xml:space="preserve"> Fill in the missing parts of the </w:t>
      </w:r>
      <w:r>
        <w:rPr>
          <w:rStyle w:val="PlainTextChar"/>
        </w:rPr>
        <w:t>run</w:t>
      </w:r>
      <w:r w:rsidRPr="00CB0D60">
        <w:rPr>
          <w:rStyle w:val="PlainTextChar"/>
        </w:rPr>
        <w:t>()</w:t>
      </w:r>
      <w:r>
        <w:t xml:space="preserve"> method</w:t>
      </w:r>
      <w:r w:rsidRPr="00AE2F35">
        <w:t>.</w:t>
      </w:r>
    </w:p>
    <w:p w14:paraId="6D4DC0F0" w14:textId="77777777" w:rsidR="001462F5" w:rsidRDefault="001462F5" w:rsidP="001462F5">
      <w:pPr>
        <w:pStyle w:val="ListParagraph"/>
      </w:pPr>
    </w:p>
    <w:p w14:paraId="7D316425" w14:textId="77777777" w:rsidR="001462F5" w:rsidRDefault="001462F5" w:rsidP="001462F5">
      <w:pPr>
        <w:pStyle w:val="PlainText"/>
        <w:ind w:left="1440"/>
      </w:pPr>
      <w:r>
        <w:t xml:space="preserve">    public int run(String[] args) throws Exception {</w:t>
      </w:r>
    </w:p>
    <w:p w14:paraId="6ADBD54D" w14:textId="77777777" w:rsidR="001462F5" w:rsidRDefault="001462F5" w:rsidP="001462F5">
      <w:pPr>
        <w:pStyle w:val="PlainText"/>
        <w:ind w:left="1440"/>
      </w:pPr>
    </w:p>
    <w:p w14:paraId="0E92E08A" w14:textId="17E84969" w:rsidR="001462F5" w:rsidRDefault="001462F5" w:rsidP="001462F5">
      <w:pPr>
        <w:pStyle w:val="PlainText"/>
        <w:ind w:left="1440"/>
      </w:pPr>
      <w:r>
        <w:t xml:space="preserve">        //If the number of arguments is insufficient, print an error message/exit</w:t>
      </w:r>
    </w:p>
    <w:p w14:paraId="33BCC176" w14:textId="77777777" w:rsidR="001462F5" w:rsidRDefault="001462F5" w:rsidP="001462F5">
      <w:pPr>
        <w:pStyle w:val="PlainText"/>
        <w:ind w:left="1440"/>
      </w:pPr>
      <w:r>
        <w:t xml:space="preserve">        if (args.length &lt; 3) {</w:t>
      </w:r>
    </w:p>
    <w:p w14:paraId="6B568F9A" w14:textId="77777777" w:rsidR="001462F5" w:rsidRDefault="001462F5" w:rsidP="001462F5">
      <w:pPr>
        <w:pStyle w:val="PlainText"/>
        <w:ind w:left="1440"/>
      </w:pPr>
      <w:r>
        <w:t xml:space="preserve">            System.err.println("Usage:  &lt;input_path&gt; &lt;output_path&gt; &lt;num_reduce_tasks&gt;");</w:t>
      </w:r>
    </w:p>
    <w:p w14:paraId="72CFE893" w14:textId="77777777" w:rsidR="001462F5" w:rsidRDefault="001462F5" w:rsidP="001462F5">
      <w:pPr>
        <w:pStyle w:val="PlainText"/>
        <w:ind w:left="1440"/>
      </w:pPr>
      <w:r>
        <w:t xml:space="preserve">            System.exit(-1);</w:t>
      </w:r>
    </w:p>
    <w:p w14:paraId="2D1A4351" w14:textId="77777777" w:rsidR="001462F5" w:rsidRDefault="001462F5" w:rsidP="001462F5">
      <w:pPr>
        <w:pStyle w:val="PlainText"/>
        <w:ind w:left="1440"/>
      </w:pPr>
      <w:r>
        <w:t xml:space="preserve">        }</w:t>
      </w:r>
    </w:p>
    <w:p w14:paraId="63955443" w14:textId="77777777" w:rsidR="001462F5" w:rsidRDefault="001462F5" w:rsidP="001462F5">
      <w:pPr>
        <w:pStyle w:val="PlainText"/>
        <w:ind w:left="1440"/>
      </w:pPr>
    </w:p>
    <w:p w14:paraId="72CE865F" w14:textId="77777777" w:rsidR="001462F5" w:rsidRDefault="001462F5" w:rsidP="001462F5">
      <w:pPr>
        <w:pStyle w:val="PlainText"/>
        <w:ind w:left="1440"/>
      </w:pPr>
      <w:r>
        <w:t xml:space="preserve">        // Your job is handled by the Job object - managed by the JobTracker</w:t>
      </w:r>
    </w:p>
    <w:p w14:paraId="7805EA43" w14:textId="77777777" w:rsidR="001462F5" w:rsidRDefault="001462F5" w:rsidP="001462F5">
      <w:pPr>
        <w:pStyle w:val="PlainText"/>
        <w:ind w:left="1440"/>
      </w:pPr>
      <w:r>
        <w:t xml:space="preserve">        Job job = Job.getInstance(getConf(), "log-analysis");</w:t>
      </w:r>
    </w:p>
    <w:p w14:paraId="15F90102" w14:textId="77777777" w:rsidR="001462F5" w:rsidRDefault="001462F5" w:rsidP="001462F5">
      <w:pPr>
        <w:pStyle w:val="PlainText"/>
        <w:ind w:left="1440"/>
      </w:pPr>
    </w:p>
    <w:p w14:paraId="0CA8562A" w14:textId="77777777" w:rsidR="001462F5" w:rsidRDefault="001462F5" w:rsidP="001462F5">
      <w:pPr>
        <w:pStyle w:val="PlainText"/>
        <w:ind w:left="1440"/>
      </w:pPr>
      <w:r>
        <w:t xml:space="preserve">        // This locates the jar file that needs to be run by using a class name</w:t>
      </w:r>
    </w:p>
    <w:p w14:paraId="30FE31B8" w14:textId="77777777" w:rsidR="001462F5" w:rsidRDefault="001462F5" w:rsidP="001462F5">
      <w:pPr>
        <w:pStyle w:val="PlainText"/>
        <w:ind w:left="1440"/>
      </w:pPr>
      <w:r>
        <w:t xml:space="preserve">        job.setJarByClass(LogProcessorWithCustomInputFormat.class);</w:t>
      </w:r>
    </w:p>
    <w:p w14:paraId="22C63CFB" w14:textId="77777777" w:rsidR="001462F5" w:rsidRDefault="001462F5" w:rsidP="001462F5">
      <w:pPr>
        <w:pStyle w:val="PlainText"/>
        <w:ind w:left="1440"/>
      </w:pPr>
    </w:p>
    <w:p w14:paraId="2A1E3A8F" w14:textId="77777777" w:rsidR="001462F5" w:rsidRDefault="001462F5" w:rsidP="001462F5">
      <w:pPr>
        <w:pStyle w:val="PlainText"/>
        <w:ind w:left="1440"/>
      </w:pPr>
      <w:r>
        <w:t xml:space="preserve">        // Set the mapper class</w:t>
      </w:r>
    </w:p>
    <w:p w14:paraId="64B93D77" w14:textId="77777777" w:rsidR="001462F5" w:rsidRDefault="001462F5" w:rsidP="001462F5">
      <w:pPr>
        <w:pStyle w:val="PlainText"/>
        <w:ind w:left="1440"/>
      </w:pPr>
      <w:r>
        <w:t xml:space="preserve">        job.setMapperClass(LogProcessorMap.class);</w:t>
      </w:r>
    </w:p>
    <w:p w14:paraId="3177DCF1" w14:textId="77777777" w:rsidR="001462F5" w:rsidRDefault="001462F5" w:rsidP="001462F5">
      <w:pPr>
        <w:pStyle w:val="PlainText"/>
        <w:ind w:left="1440"/>
      </w:pPr>
    </w:p>
    <w:p w14:paraId="5E63D3CE" w14:textId="77777777" w:rsidR="001462F5" w:rsidRDefault="001462F5" w:rsidP="001462F5">
      <w:pPr>
        <w:pStyle w:val="PlainText"/>
        <w:ind w:left="1440"/>
      </w:pPr>
      <w:r>
        <w:t xml:space="preserve">        // Set the reducer class</w:t>
      </w:r>
    </w:p>
    <w:p w14:paraId="36C15FE7" w14:textId="77777777" w:rsidR="001462F5" w:rsidRDefault="001462F5" w:rsidP="001462F5">
      <w:pPr>
        <w:pStyle w:val="PlainText"/>
        <w:ind w:left="1440"/>
      </w:pPr>
      <w:r>
        <w:t xml:space="preserve">        job.setReducerClass(LogProcessorReduce.class);</w:t>
      </w:r>
    </w:p>
    <w:p w14:paraId="3388E122" w14:textId="77777777" w:rsidR="001462F5" w:rsidRDefault="001462F5" w:rsidP="001462F5">
      <w:pPr>
        <w:pStyle w:val="PlainText"/>
        <w:ind w:left="1440"/>
      </w:pPr>
    </w:p>
    <w:p w14:paraId="2531A261" w14:textId="77777777" w:rsidR="001462F5" w:rsidRDefault="001462F5" w:rsidP="001462F5">
      <w:pPr>
        <w:pStyle w:val="PlainText"/>
        <w:ind w:left="1440"/>
      </w:pPr>
      <w:r>
        <w:t xml:space="preserve">        // Set the reducer output key class</w:t>
      </w:r>
    </w:p>
    <w:p w14:paraId="7C2F3296" w14:textId="77777777" w:rsidR="001462F5" w:rsidRDefault="001462F5" w:rsidP="001462F5">
      <w:pPr>
        <w:pStyle w:val="PlainText"/>
        <w:ind w:left="1440"/>
      </w:pPr>
      <w:r>
        <w:t xml:space="preserve">        job.setOutputKeyClass(Text.class);</w:t>
      </w:r>
    </w:p>
    <w:p w14:paraId="39B48C0B" w14:textId="77777777" w:rsidR="001462F5" w:rsidRDefault="001462F5" w:rsidP="001462F5">
      <w:pPr>
        <w:pStyle w:val="PlainText"/>
        <w:ind w:left="1440"/>
      </w:pPr>
    </w:p>
    <w:p w14:paraId="5E6D5D08" w14:textId="77777777" w:rsidR="001462F5" w:rsidRDefault="001462F5" w:rsidP="001462F5">
      <w:pPr>
        <w:pStyle w:val="PlainText"/>
        <w:ind w:left="1440"/>
      </w:pPr>
      <w:r>
        <w:t xml:space="preserve">        // Set the reducer output value class</w:t>
      </w:r>
    </w:p>
    <w:p w14:paraId="2496F059" w14:textId="77777777" w:rsidR="001462F5" w:rsidRDefault="001462F5" w:rsidP="001462F5">
      <w:pPr>
        <w:pStyle w:val="PlainText"/>
        <w:ind w:left="1440"/>
      </w:pPr>
      <w:r>
        <w:t xml:space="preserve">        job.setOutputValueClass(IntWritable.class);</w:t>
      </w:r>
    </w:p>
    <w:p w14:paraId="4D8F4426" w14:textId="77777777" w:rsidR="001462F5" w:rsidRDefault="001462F5" w:rsidP="001462F5">
      <w:pPr>
        <w:pStyle w:val="PlainText"/>
        <w:ind w:left="1440"/>
      </w:pPr>
    </w:p>
    <w:p w14:paraId="0C363A07" w14:textId="77777777" w:rsidR="001462F5" w:rsidRDefault="001462F5" w:rsidP="00AE2D7E">
      <w:pPr>
        <w:pStyle w:val="PlainText"/>
        <w:pBdr>
          <w:top w:val="single" w:sz="4" w:space="1" w:color="auto"/>
          <w:left w:val="single" w:sz="4" w:space="4" w:color="auto"/>
          <w:bottom w:val="single" w:sz="4" w:space="1" w:color="auto"/>
          <w:right w:val="single" w:sz="4" w:space="4" w:color="auto"/>
        </w:pBdr>
        <w:ind w:left="1440"/>
      </w:pPr>
      <w:r>
        <w:t xml:space="preserve">        // Set the input format class</w:t>
      </w:r>
    </w:p>
    <w:p w14:paraId="175CD851" w14:textId="77777777" w:rsidR="001462F5" w:rsidRDefault="001462F5" w:rsidP="00AE2D7E">
      <w:pPr>
        <w:pStyle w:val="PlainText"/>
        <w:pBdr>
          <w:top w:val="single" w:sz="4" w:space="1" w:color="auto"/>
          <w:left w:val="single" w:sz="4" w:space="4" w:color="auto"/>
          <w:bottom w:val="single" w:sz="4" w:space="1" w:color="auto"/>
          <w:right w:val="single" w:sz="4" w:space="4" w:color="auto"/>
        </w:pBdr>
        <w:ind w:left="1440"/>
      </w:pPr>
      <w:r>
        <w:t xml:space="preserve">        job.setInputFormatClass(LogFileInputFormat.class);</w:t>
      </w:r>
    </w:p>
    <w:p w14:paraId="5FE350A0" w14:textId="77777777" w:rsidR="001462F5" w:rsidRDefault="001462F5" w:rsidP="001462F5">
      <w:pPr>
        <w:pStyle w:val="PlainText"/>
        <w:ind w:left="1440"/>
      </w:pPr>
    </w:p>
    <w:p w14:paraId="2E98E29E" w14:textId="77777777" w:rsidR="001462F5" w:rsidRDefault="001462F5" w:rsidP="001462F5">
      <w:pPr>
        <w:pStyle w:val="PlainText"/>
        <w:ind w:left="1440"/>
      </w:pPr>
      <w:r>
        <w:t xml:space="preserve">        // Add the input and output paths from program arguments</w:t>
      </w:r>
    </w:p>
    <w:p w14:paraId="3A3A8EBB" w14:textId="77777777" w:rsidR="001462F5" w:rsidRDefault="001462F5" w:rsidP="001462F5">
      <w:pPr>
        <w:pStyle w:val="PlainText"/>
        <w:ind w:left="1440"/>
      </w:pPr>
      <w:r>
        <w:t xml:space="preserve">        FileInputFormat.setInputPaths(job, new Path(args[0]));</w:t>
      </w:r>
    </w:p>
    <w:p w14:paraId="738272C6" w14:textId="77777777" w:rsidR="001462F5" w:rsidRDefault="001462F5" w:rsidP="001462F5">
      <w:pPr>
        <w:pStyle w:val="PlainText"/>
        <w:ind w:left="1440"/>
      </w:pPr>
      <w:r>
        <w:t xml:space="preserve">        FileOutputFormat.setOutputPath(job, new Path(args[1]));</w:t>
      </w:r>
    </w:p>
    <w:p w14:paraId="6E7A03C6" w14:textId="77777777" w:rsidR="001462F5" w:rsidRDefault="001462F5" w:rsidP="001462F5">
      <w:pPr>
        <w:pStyle w:val="PlainText"/>
        <w:ind w:left="1440"/>
      </w:pPr>
    </w:p>
    <w:p w14:paraId="59EFA7DB" w14:textId="77777777" w:rsidR="001462F5" w:rsidRDefault="001462F5" w:rsidP="001462F5">
      <w:pPr>
        <w:pStyle w:val="PlainText"/>
        <w:ind w:left="1440"/>
      </w:pPr>
      <w:r>
        <w:t xml:space="preserve">        // Get the number of reduce tasks from the third argument</w:t>
      </w:r>
    </w:p>
    <w:p w14:paraId="5A07702C" w14:textId="77777777" w:rsidR="001462F5" w:rsidRDefault="001462F5" w:rsidP="001462F5">
      <w:pPr>
        <w:pStyle w:val="PlainText"/>
        <w:ind w:left="1440"/>
      </w:pPr>
      <w:r>
        <w:t xml:space="preserve">        int numReduce = Integer.parseInt(args[2]);</w:t>
      </w:r>
    </w:p>
    <w:p w14:paraId="6A672C3C" w14:textId="77777777" w:rsidR="001462F5" w:rsidRDefault="001462F5" w:rsidP="001462F5">
      <w:pPr>
        <w:pStyle w:val="PlainText"/>
        <w:ind w:left="1440"/>
      </w:pPr>
    </w:p>
    <w:p w14:paraId="1318FB5A" w14:textId="77777777" w:rsidR="001462F5" w:rsidRDefault="001462F5" w:rsidP="001462F5">
      <w:pPr>
        <w:pStyle w:val="PlainText"/>
        <w:ind w:left="1440"/>
      </w:pPr>
      <w:r>
        <w:t xml:space="preserve">        // Set the number of reduce tasks</w:t>
      </w:r>
    </w:p>
    <w:p w14:paraId="406F6158" w14:textId="77777777" w:rsidR="001462F5" w:rsidRDefault="001462F5" w:rsidP="001462F5">
      <w:pPr>
        <w:pStyle w:val="PlainText"/>
        <w:ind w:left="1440"/>
      </w:pPr>
      <w:r>
        <w:t xml:space="preserve">        job.setNumReduceTasks(numReduce);</w:t>
      </w:r>
    </w:p>
    <w:p w14:paraId="0BF648E9" w14:textId="77777777" w:rsidR="001462F5" w:rsidRDefault="001462F5" w:rsidP="001462F5">
      <w:pPr>
        <w:pStyle w:val="PlainText"/>
        <w:ind w:left="1440"/>
      </w:pPr>
    </w:p>
    <w:p w14:paraId="0257C141" w14:textId="77777777" w:rsidR="001462F5" w:rsidRDefault="001462F5" w:rsidP="001462F5">
      <w:pPr>
        <w:pStyle w:val="PlainText"/>
        <w:ind w:left="1440"/>
      </w:pPr>
      <w:r>
        <w:t xml:space="preserve">        // Run the job and store the result</w:t>
      </w:r>
    </w:p>
    <w:p w14:paraId="7B9D8D56" w14:textId="77777777" w:rsidR="001462F5" w:rsidRDefault="001462F5" w:rsidP="001462F5">
      <w:pPr>
        <w:pStyle w:val="PlainText"/>
        <w:ind w:left="1440"/>
      </w:pPr>
      <w:r>
        <w:t xml:space="preserve">        boolean jobResult = job.waitForCompletion(true);</w:t>
      </w:r>
    </w:p>
    <w:p w14:paraId="66441B52" w14:textId="77777777" w:rsidR="001462F5" w:rsidRDefault="001462F5" w:rsidP="001462F5">
      <w:pPr>
        <w:pStyle w:val="PlainText"/>
        <w:ind w:left="1440"/>
      </w:pPr>
    </w:p>
    <w:p w14:paraId="5DD90C1A" w14:textId="77777777" w:rsidR="001462F5" w:rsidRDefault="001462F5" w:rsidP="001462F5">
      <w:pPr>
        <w:pStyle w:val="PlainText"/>
        <w:ind w:left="1440"/>
      </w:pPr>
      <w:r>
        <w:t xml:space="preserve">        // Find the counters from the Job object</w:t>
      </w:r>
    </w:p>
    <w:p w14:paraId="6AB23030" w14:textId="77777777" w:rsidR="001462F5" w:rsidRDefault="001462F5" w:rsidP="001462F5">
      <w:pPr>
        <w:pStyle w:val="PlainText"/>
        <w:ind w:left="1440"/>
      </w:pPr>
      <w:r>
        <w:t xml:space="preserve">        Counters counters = job.getCounters();</w:t>
      </w:r>
    </w:p>
    <w:p w14:paraId="50EF8D1C" w14:textId="77777777" w:rsidR="001462F5" w:rsidRDefault="001462F5" w:rsidP="001462F5">
      <w:pPr>
        <w:pStyle w:val="PlainText"/>
        <w:ind w:left="1440"/>
      </w:pPr>
    </w:p>
    <w:p w14:paraId="110545B0" w14:textId="77777777" w:rsidR="001462F5" w:rsidRDefault="001462F5" w:rsidP="001462F5">
      <w:pPr>
        <w:pStyle w:val="PlainText"/>
        <w:ind w:left="1440"/>
      </w:pPr>
      <w:r>
        <w:t xml:space="preserve">        // Retrieve the bad records and print it</w:t>
      </w:r>
    </w:p>
    <w:p w14:paraId="124F349A" w14:textId="77777777" w:rsidR="001462F5" w:rsidRDefault="001462F5" w:rsidP="001462F5">
      <w:pPr>
        <w:pStyle w:val="PlainText"/>
        <w:ind w:left="1440"/>
      </w:pPr>
      <w:r>
        <w:t xml:space="preserve">        Counter badRecords = counters.findCounter(LogProcessorMap.LOG_PROCESSOR_COUNTER.BAD_RECORDS);</w:t>
      </w:r>
    </w:p>
    <w:p w14:paraId="03A1AC40" w14:textId="77777777" w:rsidR="001462F5" w:rsidRDefault="001462F5" w:rsidP="001462F5">
      <w:pPr>
        <w:pStyle w:val="PlainText"/>
        <w:ind w:left="1440"/>
      </w:pPr>
      <w:r>
        <w:t xml:space="preserve">        System.out.println("Number of Bad Records: " + badRecords.getValue());</w:t>
      </w:r>
    </w:p>
    <w:p w14:paraId="6C59BE7B" w14:textId="77777777" w:rsidR="001462F5" w:rsidRDefault="001462F5" w:rsidP="001462F5">
      <w:pPr>
        <w:pStyle w:val="PlainText"/>
        <w:ind w:left="1440"/>
      </w:pPr>
    </w:p>
    <w:p w14:paraId="49ED6D78" w14:textId="77777777" w:rsidR="001462F5" w:rsidRDefault="001462F5" w:rsidP="001462F5">
      <w:pPr>
        <w:pStyle w:val="PlainText"/>
        <w:ind w:left="1440"/>
      </w:pPr>
      <w:r>
        <w:t xml:space="preserve">        // Return the status depending on the success of the job</w:t>
      </w:r>
    </w:p>
    <w:p w14:paraId="348D66F1" w14:textId="77777777" w:rsidR="001462F5" w:rsidRDefault="001462F5" w:rsidP="001462F5">
      <w:pPr>
        <w:pStyle w:val="PlainText"/>
        <w:ind w:left="1440"/>
      </w:pPr>
      <w:r>
        <w:t xml:space="preserve">        return jobResult ? 0 : 1;</w:t>
      </w:r>
    </w:p>
    <w:p w14:paraId="38ED8282" w14:textId="2FB2F6EE" w:rsidR="001462F5" w:rsidRDefault="001462F5" w:rsidP="001462F5">
      <w:pPr>
        <w:pStyle w:val="PlainText"/>
        <w:ind w:left="1440"/>
      </w:pPr>
      <w:r>
        <w:t xml:space="preserve">    }</w:t>
      </w:r>
    </w:p>
    <w:p w14:paraId="3655E0BD" w14:textId="7BC6E3AC" w:rsidR="001462F5" w:rsidRDefault="001462F5" w:rsidP="001462F5">
      <w:pPr>
        <w:pStyle w:val="ListParagraph"/>
      </w:pPr>
      <w:r>
        <w:rPr>
          <w:b/>
        </w:rPr>
        <w:t>Step 3</w:t>
      </w:r>
      <w:r w:rsidRPr="006537F2">
        <w:rPr>
          <w:b/>
        </w:rPr>
        <w:t>:</w:t>
      </w:r>
      <w:r>
        <w:t xml:space="preserve"> Ensure that the </w:t>
      </w:r>
      <w:r>
        <w:rPr>
          <w:rStyle w:val="PlainTextChar"/>
        </w:rPr>
        <w:t>main</w:t>
      </w:r>
      <w:r w:rsidRPr="00CB0D60">
        <w:rPr>
          <w:rStyle w:val="PlainTextChar"/>
        </w:rPr>
        <w:t>()</w:t>
      </w:r>
      <w:r>
        <w:t xml:space="preserve"> method is in place</w:t>
      </w:r>
      <w:r w:rsidRPr="00AE2F35">
        <w:t>.</w:t>
      </w:r>
    </w:p>
    <w:p w14:paraId="179B915F" w14:textId="77777777" w:rsidR="001462F5" w:rsidRDefault="001462F5" w:rsidP="001462F5">
      <w:pPr>
        <w:pStyle w:val="ListParagraph"/>
      </w:pPr>
    </w:p>
    <w:p w14:paraId="2A85E151" w14:textId="1E4B5CD2" w:rsidR="004348B7" w:rsidRDefault="001462F5" w:rsidP="004348B7">
      <w:pPr>
        <w:pStyle w:val="PlainText"/>
        <w:ind w:left="1440"/>
      </w:pPr>
      <w:r>
        <w:t xml:space="preserve">    </w:t>
      </w:r>
      <w:r w:rsidR="004348B7">
        <w:t>public static void main(String[] args) throws Exception {</w:t>
      </w:r>
    </w:p>
    <w:p w14:paraId="6D21B0E5" w14:textId="77777777" w:rsidR="004348B7" w:rsidRDefault="004348B7" w:rsidP="004348B7">
      <w:pPr>
        <w:pStyle w:val="PlainText"/>
        <w:ind w:left="1440"/>
      </w:pPr>
      <w:r>
        <w:t xml:space="preserve">        // Invoke the ToolRunner's run method with required arguments</w:t>
      </w:r>
    </w:p>
    <w:p w14:paraId="408C448A" w14:textId="77777777" w:rsidR="004348B7" w:rsidRDefault="004348B7" w:rsidP="004348B7">
      <w:pPr>
        <w:pStyle w:val="PlainText"/>
        <w:ind w:left="1440"/>
      </w:pPr>
      <w:r>
        <w:t xml:space="preserve">        int res = ToolRunner.run(new Configuration(), new LogProcessorWithCustomInputFormat(), args);</w:t>
      </w:r>
    </w:p>
    <w:p w14:paraId="602E4C01" w14:textId="77777777" w:rsidR="004348B7" w:rsidRDefault="004348B7" w:rsidP="004348B7">
      <w:pPr>
        <w:pStyle w:val="PlainText"/>
        <w:ind w:left="1440"/>
      </w:pPr>
    </w:p>
    <w:p w14:paraId="6B26B573" w14:textId="77777777" w:rsidR="004348B7" w:rsidRDefault="004348B7" w:rsidP="004348B7">
      <w:pPr>
        <w:pStyle w:val="PlainText"/>
        <w:ind w:left="1440"/>
      </w:pPr>
      <w:r>
        <w:t xml:space="preserve">        // Return the same exit code that was returned by ToolRunner.run()</w:t>
      </w:r>
    </w:p>
    <w:p w14:paraId="470BFCFB" w14:textId="77777777" w:rsidR="004348B7" w:rsidRDefault="004348B7" w:rsidP="004348B7">
      <w:pPr>
        <w:pStyle w:val="PlainText"/>
        <w:ind w:left="1440"/>
      </w:pPr>
      <w:r>
        <w:t xml:space="preserve">        System.exit(res);</w:t>
      </w:r>
    </w:p>
    <w:p w14:paraId="31F4FAEE" w14:textId="77777777" w:rsidR="004348B7" w:rsidRDefault="004348B7" w:rsidP="004348B7">
      <w:pPr>
        <w:pStyle w:val="PlainText"/>
        <w:ind w:left="1440"/>
      </w:pPr>
      <w:r>
        <w:t xml:space="preserve">    }</w:t>
      </w:r>
    </w:p>
    <w:p w14:paraId="723F7671" w14:textId="77777777" w:rsidR="004348B7" w:rsidRDefault="004348B7" w:rsidP="004348B7">
      <w:pPr>
        <w:pStyle w:val="Heading2"/>
      </w:pPr>
      <w:r>
        <w:t>Task 4: Compile and run the MapReduce job</w:t>
      </w:r>
    </w:p>
    <w:p w14:paraId="07AFB50E" w14:textId="77777777" w:rsidR="004348B7" w:rsidRDefault="004348B7" w:rsidP="004348B7"/>
    <w:p w14:paraId="7AC1920E" w14:textId="77777777" w:rsidR="004348B7" w:rsidRDefault="004348B7" w:rsidP="004348B7">
      <w:pPr>
        <w:pStyle w:val="Heading3"/>
      </w:pPr>
      <w:r>
        <w:t>Activity Procedure</w:t>
      </w:r>
    </w:p>
    <w:p w14:paraId="6F0D1739" w14:textId="77777777" w:rsidR="004348B7" w:rsidRDefault="004348B7" w:rsidP="004348B7"/>
    <w:p w14:paraId="6440D486" w14:textId="77777777" w:rsidR="004348B7" w:rsidRDefault="004348B7" w:rsidP="004348B7">
      <w:pPr>
        <w:pStyle w:val="ListParagraph"/>
      </w:pPr>
      <w:r w:rsidRPr="00F11BCC">
        <w:rPr>
          <w:b/>
        </w:rPr>
        <w:t>Step 1:</w:t>
      </w:r>
      <w:r>
        <w:t xml:space="preserve"> Compile the program through Maven and create a package.</w:t>
      </w:r>
    </w:p>
    <w:p w14:paraId="26260B66" w14:textId="77777777" w:rsidR="004348B7" w:rsidRDefault="004348B7" w:rsidP="004348B7">
      <w:pPr>
        <w:pStyle w:val="ListParagraph"/>
      </w:pPr>
    </w:p>
    <w:p w14:paraId="1C8FFF0E" w14:textId="77777777" w:rsidR="004348B7" w:rsidRDefault="004348B7" w:rsidP="004348B7">
      <w:pPr>
        <w:pStyle w:val="PlainText"/>
        <w:ind w:left="1440"/>
      </w:pPr>
      <w:r>
        <w:t>$ cd ~/Developer/heffalump</w:t>
      </w:r>
    </w:p>
    <w:p w14:paraId="5B387C00" w14:textId="77777777" w:rsidR="004348B7" w:rsidRDefault="004348B7" w:rsidP="004348B7">
      <w:pPr>
        <w:pStyle w:val="PlainText"/>
        <w:ind w:left="1440"/>
      </w:pPr>
      <w:r>
        <w:t>$ mvn package</w:t>
      </w:r>
    </w:p>
    <w:p w14:paraId="20F9E385" w14:textId="77777777" w:rsidR="004348B7" w:rsidRDefault="004348B7" w:rsidP="004348B7">
      <w:pPr>
        <w:pStyle w:val="ListParagraph"/>
      </w:pPr>
    </w:p>
    <w:p w14:paraId="2D9A1ECA" w14:textId="77777777" w:rsidR="004348B7" w:rsidRDefault="004348B7" w:rsidP="004348B7">
      <w:pPr>
        <w:pStyle w:val="ListParagraph"/>
      </w:pPr>
      <w:r w:rsidRPr="00F11BCC">
        <w:rPr>
          <w:b/>
        </w:rPr>
        <w:t>Step 2:</w:t>
      </w:r>
      <w:r>
        <w:t xml:space="preserve"> Run the MapReduce job.</w:t>
      </w:r>
    </w:p>
    <w:p w14:paraId="0C9BEB13" w14:textId="77777777" w:rsidR="004348B7" w:rsidRDefault="004348B7" w:rsidP="004348B7">
      <w:pPr>
        <w:pStyle w:val="ListParagraph"/>
      </w:pPr>
    </w:p>
    <w:p w14:paraId="5495FA83" w14:textId="172BD5C5" w:rsidR="004348B7" w:rsidRDefault="004348B7" w:rsidP="004348B7">
      <w:pPr>
        <w:pStyle w:val="PlainText"/>
        <w:ind w:left="1440"/>
      </w:pPr>
      <w:r>
        <w:t xml:space="preserve">$ </w:t>
      </w:r>
      <w:r w:rsidRPr="00681C46">
        <w:t xml:space="preserve">hadoop jar </w:t>
      </w:r>
      <w:r>
        <w:t>$HOME</w:t>
      </w:r>
      <w:r w:rsidRPr="00681C46">
        <w:t>/Developer/heffalump/target/heffalump-1.0.jar com.hado</w:t>
      </w:r>
      <w:r>
        <w:t>optraining.lab8</w:t>
      </w:r>
      <w:r w:rsidRPr="00681C46">
        <w:t>.LogProcessorWithCustom</w:t>
      </w:r>
      <w:r>
        <w:t>InputFormat</w:t>
      </w:r>
      <w:r w:rsidRPr="00681C46">
        <w:t xml:space="preserve"> input output</w:t>
      </w:r>
      <w:r>
        <w:t xml:space="preserve"> 2</w:t>
      </w:r>
    </w:p>
    <w:p w14:paraId="20C3EB6F" w14:textId="77777777" w:rsidR="004348B7" w:rsidRDefault="004348B7" w:rsidP="004348B7">
      <w:pPr>
        <w:pStyle w:val="PlainText"/>
        <w:ind w:left="1440"/>
      </w:pPr>
    </w:p>
    <w:p w14:paraId="07B4B53F" w14:textId="3A99DAB9" w:rsidR="004348B7" w:rsidRDefault="004348B7" w:rsidP="004348B7">
      <w:pPr>
        <w:ind w:left="1440"/>
      </w:pPr>
      <w:r>
        <w:t>Note that we are passing three arguments to this program. The third parameter is the number of reduce tasks.</w:t>
      </w:r>
    </w:p>
    <w:p w14:paraId="18B85FCA" w14:textId="77777777" w:rsidR="004348B7" w:rsidRDefault="004348B7" w:rsidP="004348B7">
      <w:pPr>
        <w:pStyle w:val="Heading3"/>
      </w:pPr>
      <w:r>
        <w:t>Activity Verification</w:t>
      </w:r>
    </w:p>
    <w:p w14:paraId="743F86F2" w14:textId="77777777" w:rsidR="004348B7" w:rsidRDefault="004348B7" w:rsidP="004348B7">
      <w:pPr>
        <w:ind w:firstLine="720"/>
      </w:pPr>
    </w:p>
    <w:p w14:paraId="4428E574" w14:textId="77777777" w:rsidR="004348B7" w:rsidRDefault="004348B7" w:rsidP="004348B7">
      <w:pPr>
        <w:ind w:firstLine="720"/>
      </w:pPr>
      <w:r>
        <w:t>As the job runs, you’ll see output on the screen that looks similar to the following:</w:t>
      </w:r>
    </w:p>
    <w:p w14:paraId="6FF77093" w14:textId="77777777" w:rsidR="004348B7" w:rsidRDefault="004348B7" w:rsidP="004348B7">
      <w:pPr>
        <w:ind w:firstLine="720"/>
      </w:pPr>
    </w:p>
    <w:p w14:paraId="37AB5E4A" w14:textId="77777777" w:rsidR="004348B7" w:rsidRPr="004348B7" w:rsidRDefault="004348B7" w:rsidP="004348B7">
      <w:pPr>
        <w:pStyle w:val="PlainText"/>
        <w:rPr>
          <w:sz w:val="18"/>
        </w:rPr>
      </w:pPr>
      <w:r w:rsidRPr="004348B7">
        <w:rPr>
          <w:sz w:val="18"/>
        </w:rPr>
        <w:t>13/06/12 09:12:12 WARN mapred.JobClient: Use GenericOptionsParser for parsing the arguments. Applications should implement Tool for the same.</w:t>
      </w:r>
    </w:p>
    <w:p w14:paraId="444D0AE2" w14:textId="77777777" w:rsidR="004348B7" w:rsidRPr="004348B7" w:rsidRDefault="004348B7" w:rsidP="004348B7">
      <w:pPr>
        <w:pStyle w:val="PlainText"/>
        <w:rPr>
          <w:sz w:val="18"/>
        </w:rPr>
      </w:pPr>
      <w:r w:rsidRPr="004348B7">
        <w:rPr>
          <w:sz w:val="18"/>
        </w:rPr>
        <w:t>13/06/12 09:12:12 INFO input.FileInputFormat: Total input paths to process : 1</w:t>
      </w:r>
    </w:p>
    <w:p w14:paraId="5AA75D50" w14:textId="77777777" w:rsidR="004348B7" w:rsidRPr="004348B7" w:rsidRDefault="004348B7" w:rsidP="004348B7">
      <w:pPr>
        <w:pStyle w:val="PlainText"/>
        <w:rPr>
          <w:sz w:val="18"/>
        </w:rPr>
      </w:pPr>
      <w:r w:rsidRPr="004348B7">
        <w:rPr>
          <w:sz w:val="18"/>
        </w:rPr>
        <w:t>13/06/12 09:12:13 INFO mapred.JobClient: Running job: job_201306092215_0005</w:t>
      </w:r>
    </w:p>
    <w:p w14:paraId="61B39E67" w14:textId="77777777" w:rsidR="004348B7" w:rsidRPr="004348B7" w:rsidRDefault="004348B7" w:rsidP="004348B7">
      <w:pPr>
        <w:pStyle w:val="PlainText"/>
        <w:rPr>
          <w:sz w:val="18"/>
        </w:rPr>
      </w:pPr>
      <w:r w:rsidRPr="004348B7">
        <w:rPr>
          <w:sz w:val="18"/>
        </w:rPr>
        <w:t>13/06/12 09:12:14 INFO mapred.JobClient:  map 0% reduce 0%</w:t>
      </w:r>
    </w:p>
    <w:p w14:paraId="42D0B52D" w14:textId="77777777" w:rsidR="004348B7" w:rsidRPr="004348B7" w:rsidRDefault="004348B7" w:rsidP="004348B7">
      <w:pPr>
        <w:pStyle w:val="PlainText"/>
        <w:rPr>
          <w:sz w:val="18"/>
        </w:rPr>
      </w:pPr>
      <w:r w:rsidRPr="004348B7">
        <w:rPr>
          <w:sz w:val="18"/>
        </w:rPr>
        <w:t>13/06/12 09:12:21 INFO mapred.JobClient:  map 100% reduce 0%</w:t>
      </w:r>
    </w:p>
    <w:p w14:paraId="5BC35E6E" w14:textId="77777777" w:rsidR="004348B7" w:rsidRPr="004348B7" w:rsidRDefault="004348B7" w:rsidP="004348B7">
      <w:pPr>
        <w:pStyle w:val="PlainText"/>
        <w:rPr>
          <w:sz w:val="18"/>
        </w:rPr>
      </w:pPr>
      <w:r w:rsidRPr="004348B7">
        <w:rPr>
          <w:sz w:val="18"/>
        </w:rPr>
        <w:t>13/06/12 09:12:25 INFO mapred.JobClient:  map 100% reduce 50%</w:t>
      </w:r>
    </w:p>
    <w:p w14:paraId="710A8F0E" w14:textId="77777777" w:rsidR="004348B7" w:rsidRPr="004348B7" w:rsidRDefault="004348B7" w:rsidP="004348B7">
      <w:pPr>
        <w:pStyle w:val="PlainText"/>
        <w:rPr>
          <w:sz w:val="18"/>
        </w:rPr>
      </w:pPr>
      <w:r w:rsidRPr="004348B7">
        <w:rPr>
          <w:sz w:val="18"/>
        </w:rPr>
        <w:t>13/06/12 09:12:26 INFO mapred.JobClient:  map 100% reduce 100%</w:t>
      </w:r>
    </w:p>
    <w:p w14:paraId="3D1EF7E9" w14:textId="77777777" w:rsidR="004348B7" w:rsidRPr="004348B7" w:rsidRDefault="004348B7" w:rsidP="004348B7">
      <w:pPr>
        <w:pStyle w:val="PlainText"/>
        <w:rPr>
          <w:sz w:val="18"/>
        </w:rPr>
      </w:pPr>
      <w:r w:rsidRPr="004348B7">
        <w:rPr>
          <w:sz w:val="18"/>
        </w:rPr>
        <w:t>13/06/12 09:12:26 INFO mapred.JobClient: Job complete: job_201306092215_0005</w:t>
      </w:r>
    </w:p>
    <w:p w14:paraId="681967CE" w14:textId="77777777" w:rsidR="004348B7" w:rsidRPr="004348B7" w:rsidRDefault="004348B7" w:rsidP="004348B7">
      <w:pPr>
        <w:pStyle w:val="PlainText"/>
        <w:rPr>
          <w:sz w:val="18"/>
        </w:rPr>
      </w:pPr>
      <w:r w:rsidRPr="004348B7">
        <w:rPr>
          <w:sz w:val="18"/>
        </w:rPr>
        <w:t>13/06/12 09:12:26 INFO mapred.JobClient: Counters: 33</w:t>
      </w:r>
    </w:p>
    <w:p w14:paraId="31B03296" w14:textId="77777777" w:rsidR="004348B7" w:rsidRPr="004348B7" w:rsidRDefault="004348B7" w:rsidP="004348B7">
      <w:pPr>
        <w:pStyle w:val="PlainText"/>
        <w:rPr>
          <w:sz w:val="18"/>
        </w:rPr>
      </w:pPr>
      <w:r w:rsidRPr="004348B7">
        <w:rPr>
          <w:sz w:val="18"/>
        </w:rPr>
        <w:t>13/06/12 09:12:26 INFO mapred.JobClient:   File System Counters</w:t>
      </w:r>
    </w:p>
    <w:p w14:paraId="4F917BC8" w14:textId="77777777" w:rsidR="004348B7" w:rsidRPr="004348B7" w:rsidRDefault="004348B7" w:rsidP="004348B7">
      <w:pPr>
        <w:pStyle w:val="PlainText"/>
        <w:rPr>
          <w:sz w:val="18"/>
        </w:rPr>
      </w:pPr>
      <w:r w:rsidRPr="004348B7">
        <w:rPr>
          <w:sz w:val="18"/>
        </w:rPr>
        <w:t>13/06/12 09:12:26 INFO mapred.JobClient:     FILE: Number of bytes read=229721</w:t>
      </w:r>
    </w:p>
    <w:p w14:paraId="1B4698F3" w14:textId="77777777" w:rsidR="004348B7" w:rsidRPr="004348B7" w:rsidRDefault="004348B7" w:rsidP="004348B7">
      <w:pPr>
        <w:pStyle w:val="PlainText"/>
        <w:rPr>
          <w:sz w:val="18"/>
        </w:rPr>
      </w:pPr>
      <w:r w:rsidRPr="004348B7">
        <w:rPr>
          <w:sz w:val="18"/>
        </w:rPr>
        <w:t>13/06/12 09:12:26 INFO mapred.JobClient:     FILE: Number of bytes written=1039358</w:t>
      </w:r>
    </w:p>
    <w:p w14:paraId="7E666E53" w14:textId="77777777" w:rsidR="004348B7" w:rsidRPr="004348B7" w:rsidRDefault="004348B7" w:rsidP="004348B7">
      <w:pPr>
        <w:pStyle w:val="PlainText"/>
        <w:rPr>
          <w:sz w:val="18"/>
        </w:rPr>
      </w:pPr>
      <w:r w:rsidRPr="004348B7">
        <w:rPr>
          <w:sz w:val="18"/>
        </w:rPr>
        <w:t>13/06/12 09:12:26 INFO mapred.JobClient:     FILE: Number of read operations=0</w:t>
      </w:r>
    </w:p>
    <w:p w14:paraId="3AA3745E" w14:textId="77777777" w:rsidR="004348B7" w:rsidRPr="004348B7" w:rsidRDefault="004348B7" w:rsidP="004348B7">
      <w:pPr>
        <w:pStyle w:val="PlainText"/>
        <w:rPr>
          <w:sz w:val="18"/>
        </w:rPr>
      </w:pPr>
      <w:r w:rsidRPr="004348B7">
        <w:rPr>
          <w:sz w:val="18"/>
        </w:rPr>
        <w:t>13/06/12 09:12:26 INFO mapred.JobClient:     FILE: Number of large read operations=0</w:t>
      </w:r>
    </w:p>
    <w:p w14:paraId="2BB40AB3" w14:textId="77777777" w:rsidR="004348B7" w:rsidRPr="004348B7" w:rsidRDefault="004348B7" w:rsidP="004348B7">
      <w:pPr>
        <w:pStyle w:val="PlainText"/>
        <w:rPr>
          <w:sz w:val="18"/>
        </w:rPr>
      </w:pPr>
      <w:r w:rsidRPr="004348B7">
        <w:rPr>
          <w:sz w:val="18"/>
        </w:rPr>
        <w:t>13/06/12 09:12:26 INFO mapred.JobClient:     FILE: Number of write operations=0</w:t>
      </w:r>
    </w:p>
    <w:p w14:paraId="350B329F" w14:textId="77777777" w:rsidR="004348B7" w:rsidRPr="004348B7" w:rsidRDefault="004348B7" w:rsidP="004348B7">
      <w:pPr>
        <w:pStyle w:val="PlainText"/>
        <w:rPr>
          <w:sz w:val="18"/>
        </w:rPr>
      </w:pPr>
      <w:r w:rsidRPr="004348B7">
        <w:rPr>
          <w:sz w:val="18"/>
        </w:rPr>
        <w:t>13/06/12 09:12:26 INFO mapred.JobClient:     HDFS: Number of bytes read=2907970</w:t>
      </w:r>
    </w:p>
    <w:p w14:paraId="09A1BD14" w14:textId="77777777" w:rsidR="004348B7" w:rsidRPr="004348B7" w:rsidRDefault="004348B7" w:rsidP="004348B7">
      <w:pPr>
        <w:pStyle w:val="PlainText"/>
        <w:rPr>
          <w:sz w:val="18"/>
        </w:rPr>
      </w:pPr>
      <w:r w:rsidRPr="004348B7">
        <w:rPr>
          <w:sz w:val="18"/>
        </w:rPr>
        <w:t>13/06/12 09:12:26 INFO mapred.JobClient:     HDFS: Number of bytes written=26921</w:t>
      </w:r>
    </w:p>
    <w:p w14:paraId="1CDF6E67" w14:textId="77777777" w:rsidR="004348B7" w:rsidRPr="004348B7" w:rsidRDefault="004348B7" w:rsidP="004348B7">
      <w:pPr>
        <w:pStyle w:val="PlainText"/>
        <w:rPr>
          <w:sz w:val="18"/>
        </w:rPr>
      </w:pPr>
      <w:r w:rsidRPr="004348B7">
        <w:rPr>
          <w:sz w:val="18"/>
        </w:rPr>
        <w:t>13/06/12 09:12:26 INFO mapred.JobClient:     HDFS: Number of read operations=2</w:t>
      </w:r>
    </w:p>
    <w:p w14:paraId="429B197E" w14:textId="77777777" w:rsidR="004348B7" w:rsidRPr="004348B7" w:rsidRDefault="004348B7" w:rsidP="004348B7">
      <w:pPr>
        <w:pStyle w:val="PlainText"/>
        <w:rPr>
          <w:sz w:val="18"/>
        </w:rPr>
      </w:pPr>
      <w:r w:rsidRPr="004348B7">
        <w:rPr>
          <w:sz w:val="18"/>
        </w:rPr>
        <w:t>13/06/12 09:12:26 INFO mapred.JobClient:     HDFS: Number of large read operations=0</w:t>
      </w:r>
    </w:p>
    <w:p w14:paraId="532DD9D4" w14:textId="77777777" w:rsidR="004348B7" w:rsidRPr="004348B7" w:rsidRDefault="004348B7" w:rsidP="004348B7">
      <w:pPr>
        <w:pStyle w:val="PlainText"/>
        <w:rPr>
          <w:sz w:val="18"/>
        </w:rPr>
      </w:pPr>
      <w:r w:rsidRPr="004348B7">
        <w:rPr>
          <w:sz w:val="18"/>
        </w:rPr>
        <w:t>13/06/12 09:12:26 INFO mapred.JobClient:     HDFS: Number of write operations=2</w:t>
      </w:r>
    </w:p>
    <w:p w14:paraId="210A78CD" w14:textId="77777777" w:rsidR="004348B7" w:rsidRPr="004348B7" w:rsidRDefault="004348B7" w:rsidP="004348B7">
      <w:pPr>
        <w:pStyle w:val="PlainText"/>
        <w:rPr>
          <w:sz w:val="18"/>
        </w:rPr>
      </w:pPr>
      <w:r w:rsidRPr="004348B7">
        <w:rPr>
          <w:sz w:val="18"/>
        </w:rPr>
        <w:t xml:space="preserve">13/06/12 09:12:26 INFO mapred.JobClient:   Job Counters </w:t>
      </w:r>
    </w:p>
    <w:p w14:paraId="29C921B2" w14:textId="77777777" w:rsidR="004348B7" w:rsidRPr="004348B7" w:rsidRDefault="004348B7" w:rsidP="004348B7">
      <w:pPr>
        <w:pStyle w:val="PlainText"/>
        <w:rPr>
          <w:sz w:val="18"/>
        </w:rPr>
      </w:pPr>
      <w:r w:rsidRPr="004348B7">
        <w:rPr>
          <w:sz w:val="18"/>
        </w:rPr>
        <w:t>13/06/12 09:12:26 INFO mapred.JobClient:     Launched map tasks=1</w:t>
      </w:r>
    </w:p>
    <w:p w14:paraId="241E7F9C" w14:textId="77777777" w:rsidR="004348B7" w:rsidRPr="004348B7" w:rsidRDefault="004348B7" w:rsidP="004348B7">
      <w:pPr>
        <w:pStyle w:val="PlainText"/>
        <w:rPr>
          <w:sz w:val="18"/>
        </w:rPr>
      </w:pPr>
      <w:r w:rsidRPr="004348B7">
        <w:rPr>
          <w:sz w:val="18"/>
        </w:rPr>
        <w:t>13/06/12 09:12:26 INFO mapred.JobClient:     Launched reduce tasks=2</w:t>
      </w:r>
    </w:p>
    <w:p w14:paraId="41124443" w14:textId="77777777" w:rsidR="004348B7" w:rsidRPr="004348B7" w:rsidRDefault="004348B7" w:rsidP="004348B7">
      <w:pPr>
        <w:pStyle w:val="PlainText"/>
        <w:rPr>
          <w:sz w:val="18"/>
        </w:rPr>
      </w:pPr>
      <w:r w:rsidRPr="004348B7">
        <w:rPr>
          <w:sz w:val="18"/>
        </w:rPr>
        <w:t>13/06/12 09:12:26 INFO mapred.JobClient:     Data-local map tasks=1</w:t>
      </w:r>
    </w:p>
    <w:p w14:paraId="74D187D7" w14:textId="77777777" w:rsidR="004348B7" w:rsidRPr="004348B7" w:rsidRDefault="004348B7" w:rsidP="004348B7">
      <w:pPr>
        <w:pStyle w:val="PlainText"/>
        <w:rPr>
          <w:sz w:val="18"/>
        </w:rPr>
      </w:pPr>
      <w:r w:rsidRPr="004348B7">
        <w:rPr>
          <w:sz w:val="18"/>
        </w:rPr>
        <w:t>13/06/12 09:12:26 INFO mapred.JobClient:     Total time spent by all maps in occupied slots (ms)=7120</w:t>
      </w:r>
    </w:p>
    <w:p w14:paraId="25554A94" w14:textId="77777777" w:rsidR="004348B7" w:rsidRPr="004348B7" w:rsidRDefault="004348B7" w:rsidP="004348B7">
      <w:pPr>
        <w:pStyle w:val="PlainText"/>
        <w:rPr>
          <w:sz w:val="18"/>
        </w:rPr>
      </w:pPr>
      <w:r w:rsidRPr="004348B7">
        <w:rPr>
          <w:sz w:val="18"/>
        </w:rPr>
        <w:t>13/06/12 09:12:26 INFO mapred.JobClient:     Total time spent by all reduces in occupied slots (ms)=9096</w:t>
      </w:r>
    </w:p>
    <w:p w14:paraId="541AD2D3" w14:textId="77777777" w:rsidR="004348B7" w:rsidRPr="004348B7" w:rsidRDefault="004348B7" w:rsidP="004348B7">
      <w:pPr>
        <w:pStyle w:val="PlainText"/>
        <w:rPr>
          <w:sz w:val="18"/>
        </w:rPr>
      </w:pPr>
      <w:r w:rsidRPr="004348B7">
        <w:rPr>
          <w:sz w:val="18"/>
        </w:rPr>
        <w:t>13/06/12 09:12:26 INFO mapred.JobClient:     Total time spent by all maps waiting after reserving slots (ms)=0</w:t>
      </w:r>
    </w:p>
    <w:p w14:paraId="2416D84C" w14:textId="77777777" w:rsidR="004348B7" w:rsidRPr="004348B7" w:rsidRDefault="004348B7" w:rsidP="004348B7">
      <w:pPr>
        <w:pStyle w:val="PlainText"/>
        <w:rPr>
          <w:sz w:val="18"/>
        </w:rPr>
      </w:pPr>
      <w:r w:rsidRPr="004348B7">
        <w:rPr>
          <w:sz w:val="18"/>
        </w:rPr>
        <w:t>13/06/12 09:12:26 INFO mapred.JobClient:     Total time spent by all reduces waiting after reserving slots (ms)=0</w:t>
      </w:r>
    </w:p>
    <w:p w14:paraId="1B74A7D0" w14:textId="77777777" w:rsidR="004348B7" w:rsidRPr="004348B7" w:rsidRDefault="004348B7" w:rsidP="004348B7">
      <w:pPr>
        <w:pStyle w:val="PlainText"/>
        <w:rPr>
          <w:sz w:val="18"/>
        </w:rPr>
      </w:pPr>
      <w:r w:rsidRPr="004348B7">
        <w:rPr>
          <w:sz w:val="18"/>
        </w:rPr>
        <w:t>13/06/12 09:12:26 INFO mapred.JobClient:   Map-Reduce Framework</w:t>
      </w:r>
    </w:p>
    <w:p w14:paraId="6556A5FC" w14:textId="77777777" w:rsidR="004348B7" w:rsidRPr="004348B7" w:rsidRDefault="004348B7" w:rsidP="004348B7">
      <w:pPr>
        <w:pStyle w:val="PlainText"/>
        <w:rPr>
          <w:sz w:val="18"/>
        </w:rPr>
      </w:pPr>
      <w:r w:rsidRPr="004348B7">
        <w:rPr>
          <w:sz w:val="18"/>
        </w:rPr>
        <w:t>13/06/12 09:12:26 INFO mapred.JobClient:     Map input records=11516</w:t>
      </w:r>
    </w:p>
    <w:p w14:paraId="482AA311" w14:textId="77777777" w:rsidR="004348B7" w:rsidRPr="004348B7" w:rsidRDefault="004348B7" w:rsidP="004348B7">
      <w:pPr>
        <w:pStyle w:val="PlainText"/>
        <w:rPr>
          <w:sz w:val="18"/>
        </w:rPr>
      </w:pPr>
      <w:r w:rsidRPr="004348B7">
        <w:rPr>
          <w:sz w:val="18"/>
        </w:rPr>
        <w:t>13/06/12 09:12:26 INFO mapred.JobClient:     Map output records=11516</w:t>
      </w:r>
    </w:p>
    <w:p w14:paraId="26BE99F2" w14:textId="77777777" w:rsidR="004348B7" w:rsidRPr="004348B7" w:rsidRDefault="004348B7" w:rsidP="004348B7">
      <w:pPr>
        <w:pStyle w:val="PlainText"/>
        <w:rPr>
          <w:sz w:val="18"/>
        </w:rPr>
      </w:pPr>
      <w:r w:rsidRPr="004348B7">
        <w:rPr>
          <w:sz w:val="18"/>
        </w:rPr>
        <w:t>13/06/12 09:12:26 INFO mapred.JobClient:     Map output bytes=206677</w:t>
      </w:r>
    </w:p>
    <w:p w14:paraId="7924996D" w14:textId="77777777" w:rsidR="004348B7" w:rsidRPr="004348B7" w:rsidRDefault="004348B7" w:rsidP="004348B7">
      <w:pPr>
        <w:pStyle w:val="PlainText"/>
        <w:rPr>
          <w:sz w:val="18"/>
        </w:rPr>
      </w:pPr>
      <w:r w:rsidRPr="004348B7">
        <w:rPr>
          <w:sz w:val="18"/>
        </w:rPr>
        <w:t>13/06/12 09:12:26 INFO mapred.JobClient:     Input split bytes=114</w:t>
      </w:r>
    </w:p>
    <w:p w14:paraId="0C1ED380" w14:textId="77777777" w:rsidR="004348B7" w:rsidRPr="004348B7" w:rsidRDefault="004348B7" w:rsidP="004348B7">
      <w:pPr>
        <w:pStyle w:val="PlainText"/>
        <w:rPr>
          <w:sz w:val="18"/>
        </w:rPr>
      </w:pPr>
      <w:r w:rsidRPr="004348B7">
        <w:rPr>
          <w:sz w:val="18"/>
        </w:rPr>
        <w:t>13/06/12 09:12:26 INFO mapred.JobClient:     Combine input records=0</w:t>
      </w:r>
    </w:p>
    <w:p w14:paraId="15A4945E" w14:textId="77777777" w:rsidR="004348B7" w:rsidRPr="004348B7" w:rsidRDefault="004348B7" w:rsidP="004348B7">
      <w:pPr>
        <w:pStyle w:val="PlainText"/>
        <w:rPr>
          <w:sz w:val="18"/>
        </w:rPr>
      </w:pPr>
      <w:r w:rsidRPr="004348B7">
        <w:rPr>
          <w:sz w:val="18"/>
        </w:rPr>
        <w:t>13/06/12 09:12:26 INFO mapred.JobClient:     Combine output records=0</w:t>
      </w:r>
    </w:p>
    <w:p w14:paraId="65DC9CD5" w14:textId="77777777" w:rsidR="004348B7" w:rsidRPr="004348B7" w:rsidRDefault="004348B7" w:rsidP="004348B7">
      <w:pPr>
        <w:pStyle w:val="PlainText"/>
        <w:rPr>
          <w:sz w:val="18"/>
        </w:rPr>
      </w:pPr>
      <w:r w:rsidRPr="004348B7">
        <w:rPr>
          <w:sz w:val="18"/>
        </w:rPr>
        <w:t>13/06/12 09:12:26 INFO mapred.JobClient:     Reduce input groups=1352</w:t>
      </w:r>
    </w:p>
    <w:p w14:paraId="5B798A8B" w14:textId="77777777" w:rsidR="004348B7" w:rsidRPr="004348B7" w:rsidRDefault="004348B7" w:rsidP="004348B7">
      <w:pPr>
        <w:pStyle w:val="PlainText"/>
        <w:rPr>
          <w:sz w:val="18"/>
        </w:rPr>
      </w:pPr>
      <w:r w:rsidRPr="004348B7">
        <w:rPr>
          <w:sz w:val="18"/>
        </w:rPr>
        <w:t>13/06/12 09:12:26 INFO mapred.JobClient:     Reduce shuffle bytes=229721</w:t>
      </w:r>
    </w:p>
    <w:p w14:paraId="60C4D74D" w14:textId="77777777" w:rsidR="004348B7" w:rsidRPr="004348B7" w:rsidRDefault="004348B7" w:rsidP="004348B7">
      <w:pPr>
        <w:pStyle w:val="PlainText"/>
        <w:rPr>
          <w:sz w:val="18"/>
        </w:rPr>
      </w:pPr>
      <w:r w:rsidRPr="004348B7">
        <w:rPr>
          <w:sz w:val="18"/>
        </w:rPr>
        <w:t>13/06/12 09:12:26 INFO mapred.JobClient:     Reduce input records=11516</w:t>
      </w:r>
    </w:p>
    <w:p w14:paraId="7A8498E2" w14:textId="77777777" w:rsidR="004348B7" w:rsidRPr="004348B7" w:rsidRDefault="004348B7" w:rsidP="004348B7">
      <w:pPr>
        <w:pStyle w:val="PlainText"/>
        <w:rPr>
          <w:sz w:val="18"/>
        </w:rPr>
      </w:pPr>
      <w:r w:rsidRPr="004348B7">
        <w:rPr>
          <w:sz w:val="18"/>
        </w:rPr>
        <w:t>13/06/12 09:12:26 INFO mapred.JobClient:     Reduce output records=1352</w:t>
      </w:r>
    </w:p>
    <w:p w14:paraId="4BEA163B" w14:textId="77777777" w:rsidR="004348B7" w:rsidRPr="004348B7" w:rsidRDefault="004348B7" w:rsidP="004348B7">
      <w:pPr>
        <w:pStyle w:val="PlainText"/>
        <w:rPr>
          <w:sz w:val="18"/>
        </w:rPr>
      </w:pPr>
      <w:r w:rsidRPr="004348B7">
        <w:rPr>
          <w:sz w:val="18"/>
        </w:rPr>
        <w:t>13/06/12 09:12:26 INFO mapred.JobClient:     Spilled Records=23032</w:t>
      </w:r>
    </w:p>
    <w:p w14:paraId="6E63A049" w14:textId="77777777" w:rsidR="004348B7" w:rsidRPr="004348B7" w:rsidRDefault="004348B7" w:rsidP="004348B7">
      <w:pPr>
        <w:pStyle w:val="PlainText"/>
        <w:rPr>
          <w:sz w:val="18"/>
        </w:rPr>
      </w:pPr>
      <w:r w:rsidRPr="004348B7">
        <w:rPr>
          <w:sz w:val="18"/>
        </w:rPr>
        <w:t>13/06/12 09:12:26 INFO mapred.JobClient:     CPU time spent (ms)=5450</w:t>
      </w:r>
    </w:p>
    <w:p w14:paraId="7F08FBF7" w14:textId="77777777" w:rsidR="004348B7" w:rsidRPr="004348B7" w:rsidRDefault="004348B7" w:rsidP="004348B7">
      <w:pPr>
        <w:pStyle w:val="PlainText"/>
        <w:rPr>
          <w:sz w:val="18"/>
        </w:rPr>
      </w:pPr>
      <w:r w:rsidRPr="004348B7">
        <w:rPr>
          <w:sz w:val="18"/>
        </w:rPr>
        <w:t>13/06/12 09:12:26 INFO mapred.JobClient:     Physical memory (bytes) snapshot=566046720</w:t>
      </w:r>
    </w:p>
    <w:p w14:paraId="16B71EDB" w14:textId="77777777" w:rsidR="004348B7" w:rsidRPr="004348B7" w:rsidRDefault="004348B7" w:rsidP="004348B7">
      <w:pPr>
        <w:pStyle w:val="PlainText"/>
        <w:rPr>
          <w:sz w:val="18"/>
        </w:rPr>
      </w:pPr>
      <w:r w:rsidRPr="004348B7">
        <w:rPr>
          <w:sz w:val="18"/>
        </w:rPr>
        <w:t>13/06/12 09:12:26 INFO mapred.JobClient:     Virtual memory (bytes) snapshot=2329321472</w:t>
      </w:r>
    </w:p>
    <w:p w14:paraId="0A276F3C" w14:textId="77777777" w:rsidR="004348B7" w:rsidRPr="004348B7" w:rsidRDefault="004348B7" w:rsidP="004348B7">
      <w:pPr>
        <w:pStyle w:val="PlainText"/>
        <w:rPr>
          <w:sz w:val="18"/>
        </w:rPr>
      </w:pPr>
      <w:r w:rsidRPr="004348B7">
        <w:rPr>
          <w:sz w:val="18"/>
        </w:rPr>
        <w:t>13/06/12 09:12:26 INFO mapred.JobClient:     Total committed heap usage (bytes)=431882240</w:t>
      </w:r>
    </w:p>
    <w:p w14:paraId="25E302B3" w14:textId="77777777" w:rsidR="004348B7" w:rsidRPr="004348B7" w:rsidRDefault="004348B7" w:rsidP="004348B7">
      <w:pPr>
        <w:pStyle w:val="PlainText"/>
        <w:rPr>
          <w:sz w:val="18"/>
        </w:rPr>
      </w:pPr>
      <w:r w:rsidRPr="004348B7">
        <w:rPr>
          <w:sz w:val="18"/>
        </w:rPr>
        <w:t>13/06/12 09:12:26 INFO mapred.JobClient:   com.hadooptraining.lab8.LogProcessorMap$LOG_PROCESSOR_COUNTER</w:t>
      </w:r>
    </w:p>
    <w:p w14:paraId="10EB65D2" w14:textId="77777777" w:rsidR="004348B7" w:rsidRPr="004348B7" w:rsidRDefault="004348B7" w:rsidP="004348B7">
      <w:pPr>
        <w:pStyle w:val="PlainText"/>
        <w:rPr>
          <w:sz w:val="18"/>
        </w:rPr>
      </w:pPr>
      <w:r w:rsidRPr="004348B7">
        <w:rPr>
          <w:sz w:val="18"/>
        </w:rPr>
        <w:t>13/06/12 09:12:26 INFO mapred.JobClient:     BAD_RECORDS=30</w:t>
      </w:r>
    </w:p>
    <w:p w14:paraId="31ADE622" w14:textId="77777777" w:rsidR="004348B7" w:rsidRPr="004348B7" w:rsidRDefault="004348B7" w:rsidP="004348B7">
      <w:pPr>
        <w:pStyle w:val="PlainText"/>
        <w:rPr>
          <w:sz w:val="18"/>
        </w:rPr>
      </w:pPr>
      <w:r w:rsidRPr="004348B7">
        <w:rPr>
          <w:sz w:val="18"/>
        </w:rPr>
        <w:t>Number of Bad Records: 30</w:t>
      </w:r>
    </w:p>
    <w:p w14:paraId="6B8B280B" w14:textId="77777777" w:rsidR="004348B7" w:rsidRDefault="004348B7" w:rsidP="004348B7">
      <w:pPr>
        <w:pStyle w:val="PlainText"/>
        <w:ind w:left="0"/>
      </w:pPr>
    </w:p>
    <w:p w14:paraId="548C311F" w14:textId="77777777" w:rsidR="004348B7" w:rsidRDefault="004348B7" w:rsidP="004348B7">
      <w:pPr>
        <w:pStyle w:val="Heading2"/>
      </w:pPr>
      <w:r>
        <w:t>Task 5: Viewing the output</w:t>
      </w:r>
    </w:p>
    <w:p w14:paraId="2145474F" w14:textId="77777777" w:rsidR="004348B7" w:rsidRDefault="004348B7" w:rsidP="004348B7">
      <w:pPr>
        <w:pStyle w:val="Heading3"/>
      </w:pPr>
      <w:r>
        <w:t>Activity Procedure</w:t>
      </w:r>
    </w:p>
    <w:p w14:paraId="79CD5B64" w14:textId="77777777" w:rsidR="004348B7" w:rsidRDefault="004348B7" w:rsidP="004348B7"/>
    <w:p w14:paraId="56380649" w14:textId="14EF5460" w:rsidR="004348B7" w:rsidRDefault="004348B7" w:rsidP="004348B7">
      <w:pPr>
        <w:pStyle w:val="ListParagraph"/>
      </w:pPr>
      <w:r w:rsidRPr="00F11BCC">
        <w:rPr>
          <w:b/>
        </w:rPr>
        <w:t>Step 1:</w:t>
      </w:r>
      <w:r>
        <w:t xml:space="preserve"> List the files in the HDFS output directory. You’ll find </w:t>
      </w:r>
      <w:r w:rsidR="00220C26">
        <w:t>four</w:t>
      </w:r>
      <w:r>
        <w:t xml:space="preserve"> files there.</w:t>
      </w:r>
    </w:p>
    <w:p w14:paraId="3E55FB35" w14:textId="77777777" w:rsidR="004348B7" w:rsidRDefault="004348B7" w:rsidP="004348B7">
      <w:pPr>
        <w:pStyle w:val="ListParagraph"/>
      </w:pPr>
    </w:p>
    <w:p w14:paraId="0392EE2F" w14:textId="77777777" w:rsidR="004348B7" w:rsidRDefault="004348B7" w:rsidP="004348B7">
      <w:pPr>
        <w:pStyle w:val="PlainText"/>
        <w:ind w:left="1440"/>
      </w:pPr>
      <w:r>
        <w:t>$ hadoop fs -ls output</w:t>
      </w:r>
    </w:p>
    <w:p w14:paraId="0E3CE39D" w14:textId="77777777" w:rsidR="004348B7" w:rsidRDefault="004348B7" w:rsidP="004348B7">
      <w:pPr>
        <w:pStyle w:val="PlainText"/>
        <w:ind w:left="1440"/>
      </w:pPr>
      <w:r>
        <w:t>Found 4 items</w:t>
      </w:r>
    </w:p>
    <w:p w14:paraId="50F4B63B" w14:textId="77777777" w:rsidR="004348B7" w:rsidRDefault="004348B7" w:rsidP="004348B7">
      <w:pPr>
        <w:pStyle w:val="PlainText"/>
        <w:ind w:left="1440"/>
      </w:pPr>
      <w:r>
        <w:t>-rw-r--r--   1 shrek supergroup          0 2013-06-12 09:12 output/_SUCCESS</w:t>
      </w:r>
    </w:p>
    <w:p w14:paraId="56FFD81D" w14:textId="77777777" w:rsidR="004348B7" w:rsidRDefault="004348B7" w:rsidP="004348B7">
      <w:pPr>
        <w:pStyle w:val="PlainText"/>
        <w:ind w:left="1440"/>
      </w:pPr>
      <w:r>
        <w:t>drwxr-xr-x   - shrek supergroup          0 2013-06-12 09:12 output/_logs</w:t>
      </w:r>
    </w:p>
    <w:p w14:paraId="3012B2D8" w14:textId="77777777" w:rsidR="004348B7" w:rsidRDefault="004348B7" w:rsidP="004348B7">
      <w:pPr>
        <w:pStyle w:val="PlainText"/>
        <w:ind w:left="1440"/>
      </w:pPr>
      <w:r>
        <w:t>-rw-r--r--   1 shrek supergroup      13289 2013-06-12 09:12 output/part-r-00000</w:t>
      </w:r>
    </w:p>
    <w:p w14:paraId="5863C7EF" w14:textId="77777777" w:rsidR="004348B7" w:rsidRDefault="004348B7" w:rsidP="004348B7">
      <w:pPr>
        <w:pStyle w:val="PlainText"/>
        <w:ind w:left="1440"/>
      </w:pPr>
      <w:r>
        <w:t>-rw-r--r--   1 shrek supergroup      13632 2013-06-12 09:12 output/part-r-00001</w:t>
      </w:r>
    </w:p>
    <w:p w14:paraId="38E38F1A" w14:textId="77777777" w:rsidR="004348B7" w:rsidRDefault="004348B7" w:rsidP="004348B7"/>
    <w:p w14:paraId="0CF59C09" w14:textId="3FF71B98" w:rsidR="004348B7" w:rsidRDefault="004348B7" w:rsidP="004348B7">
      <w:pPr>
        <w:pStyle w:val="ListParagraph"/>
      </w:pPr>
      <w:r>
        <w:rPr>
          <w:b/>
        </w:rPr>
        <w:t>Step 2</w:t>
      </w:r>
      <w:r w:rsidRPr="00F11BCC">
        <w:rPr>
          <w:b/>
        </w:rPr>
        <w:t>:</w:t>
      </w:r>
      <w:r>
        <w:t xml:space="preserve"> View the output of your MapReduce job. Notice that this time we have two files in the output folder. Why? Because we specified two reducers and each creates a file of its own.</w:t>
      </w:r>
    </w:p>
    <w:p w14:paraId="456FB29A" w14:textId="77777777" w:rsidR="004348B7" w:rsidRDefault="004348B7" w:rsidP="004348B7">
      <w:pPr>
        <w:pStyle w:val="ListParagraph"/>
      </w:pPr>
    </w:p>
    <w:p w14:paraId="692393A9" w14:textId="77777777" w:rsidR="004348B7" w:rsidRDefault="004348B7" w:rsidP="004348B7">
      <w:pPr>
        <w:pStyle w:val="PlainText"/>
        <w:ind w:left="1440"/>
      </w:pPr>
      <w:r>
        <w:t>$ hadoop fs -cat output/part-r-00000</w:t>
      </w:r>
    </w:p>
    <w:p w14:paraId="05EA59F5" w14:textId="0A89C747" w:rsidR="004348B7" w:rsidRDefault="004348B7" w:rsidP="004348B7">
      <w:pPr>
        <w:pStyle w:val="PlainText"/>
        <w:ind w:left="1440"/>
      </w:pPr>
      <w:r>
        <w:t>$ hadoop fs -cat output/part-r-00001</w:t>
      </w:r>
    </w:p>
    <w:p w14:paraId="14E4B2CF" w14:textId="77777777" w:rsidR="004348B7" w:rsidRDefault="004348B7" w:rsidP="004348B7">
      <w:pPr>
        <w:pStyle w:val="PlainText"/>
        <w:ind w:left="1440"/>
      </w:pPr>
    </w:p>
    <w:p w14:paraId="24AC5EB5" w14:textId="77777777" w:rsidR="004348B7" w:rsidRDefault="004348B7" w:rsidP="004348B7">
      <w:pPr>
        <w:pStyle w:val="Heading3"/>
      </w:pPr>
      <w:r>
        <w:t>Activity Verification</w:t>
      </w:r>
    </w:p>
    <w:p w14:paraId="03B9FF61" w14:textId="77777777" w:rsidR="004348B7" w:rsidRDefault="004348B7" w:rsidP="004348B7">
      <w:pPr>
        <w:ind w:firstLine="720"/>
      </w:pPr>
    </w:p>
    <w:p w14:paraId="1186D381" w14:textId="3C84A55E" w:rsidR="004348B7" w:rsidRDefault="004348B7" w:rsidP="00220C26">
      <w:pPr>
        <w:ind w:left="720"/>
      </w:pPr>
      <w:r>
        <w:t xml:space="preserve">If the job completes as intended, your output will look as follows. Both files will have </w:t>
      </w:r>
      <w:r w:rsidR="00220C26">
        <w:t xml:space="preserve">the </w:t>
      </w:r>
      <w:r>
        <w:t>same format but different data sets.</w:t>
      </w:r>
    </w:p>
    <w:p w14:paraId="7C6CB63B" w14:textId="77777777" w:rsidR="004348B7" w:rsidRDefault="004348B7" w:rsidP="004348B7">
      <w:pPr>
        <w:pStyle w:val="PlainText"/>
        <w:ind w:left="1440"/>
      </w:pPr>
    </w:p>
    <w:p w14:paraId="67E5ED2D" w14:textId="77777777" w:rsidR="004348B7" w:rsidRDefault="004348B7" w:rsidP="004348B7">
      <w:pPr>
        <w:pStyle w:val="PlainText"/>
      </w:pPr>
      <w:r>
        <w:t>1.187.209.117</w:t>
      </w:r>
      <w:r>
        <w:tab/>
        <w:t>32768</w:t>
      </w:r>
    </w:p>
    <w:p w14:paraId="7AC8BDEC" w14:textId="77777777" w:rsidR="004348B7" w:rsidRDefault="004348B7" w:rsidP="004348B7">
      <w:pPr>
        <w:pStyle w:val="PlainText"/>
      </w:pPr>
      <w:r>
        <w:t>1.202.219.2</w:t>
      </w:r>
      <w:r>
        <w:tab/>
        <w:t>0</w:t>
      </w:r>
    </w:p>
    <w:p w14:paraId="022AFA21" w14:textId="77777777" w:rsidR="004348B7" w:rsidRDefault="004348B7" w:rsidP="004348B7">
      <w:pPr>
        <w:pStyle w:val="PlainText"/>
      </w:pPr>
      <w:r>
        <w:t>1.202.219.84</w:t>
      </w:r>
      <w:r>
        <w:tab/>
        <w:t>304</w:t>
      </w:r>
    </w:p>
    <w:p w14:paraId="45CA6CF9" w14:textId="77777777" w:rsidR="004348B7" w:rsidRDefault="004348B7" w:rsidP="004348B7">
      <w:pPr>
        <w:pStyle w:val="PlainText"/>
      </w:pPr>
      <w:r>
        <w:t>1.202.219.86</w:t>
      </w:r>
      <w:r>
        <w:tab/>
        <w:t>2407</w:t>
      </w:r>
    </w:p>
    <w:p w14:paraId="01C37404" w14:textId="77777777" w:rsidR="004348B7" w:rsidRDefault="004348B7" w:rsidP="004348B7">
      <w:pPr>
        <w:pStyle w:val="PlainText"/>
      </w:pPr>
      <w:r>
        <w:t>1.22.116.88</w:t>
      </w:r>
      <w:r>
        <w:tab/>
        <w:t>15902</w:t>
      </w:r>
    </w:p>
    <w:p w14:paraId="4246629E" w14:textId="77777777" w:rsidR="004348B7" w:rsidRDefault="004348B7" w:rsidP="004348B7">
      <w:pPr>
        <w:pStyle w:val="PlainText"/>
      </w:pPr>
      <w:r>
        <w:t>101.226.168.228</w:t>
      </w:r>
      <w:r>
        <w:tab/>
        <w:t>26</w:t>
      </w:r>
    </w:p>
    <w:p w14:paraId="214224D7" w14:textId="77777777" w:rsidR="004348B7" w:rsidRDefault="004348B7" w:rsidP="004348B7">
      <w:pPr>
        <w:pStyle w:val="PlainText"/>
      </w:pPr>
      <w:r>
        <w:t>101.226.168.231</w:t>
      </w:r>
      <w:r>
        <w:tab/>
        <w:t>13</w:t>
      </w:r>
    </w:p>
    <w:p w14:paraId="018C03A2" w14:textId="77777777" w:rsidR="004348B7" w:rsidRDefault="004348B7" w:rsidP="004348B7">
      <w:pPr>
        <w:pStyle w:val="PlainText"/>
      </w:pPr>
      <w:r>
        <w:t>101.226.168.233</w:t>
      </w:r>
      <w:r>
        <w:tab/>
        <w:t>51604</w:t>
      </w:r>
    </w:p>
    <w:p w14:paraId="23FB97D9" w14:textId="77777777" w:rsidR="004348B7" w:rsidRDefault="004348B7" w:rsidP="004348B7">
      <w:pPr>
        <w:pStyle w:val="PlainText"/>
      </w:pPr>
      <w:r>
        <w:t>...</w:t>
      </w:r>
    </w:p>
    <w:p w14:paraId="05FD2BBD" w14:textId="77777777" w:rsidR="004348B7" w:rsidRDefault="004348B7" w:rsidP="004348B7">
      <w:pPr>
        <w:pStyle w:val="PlainText"/>
      </w:pPr>
    </w:p>
    <w:p w14:paraId="5C83A536" w14:textId="77777777" w:rsidR="004348B7" w:rsidRDefault="004348B7" w:rsidP="004348B7">
      <w:pPr>
        <w:ind w:left="720"/>
      </w:pPr>
      <w:r>
        <w:t>To confirm, type the following and verify the number of lines in the output.</w:t>
      </w:r>
    </w:p>
    <w:p w14:paraId="4165E142" w14:textId="77777777" w:rsidR="004348B7" w:rsidRDefault="004348B7" w:rsidP="004348B7">
      <w:pPr>
        <w:ind w:left="720"/>
      </w:pPr>
    </w:p>
    <w:p w14:paraId="7C7F763E" w14:textId="2ECF5D40" w:rsidR="004348B7" w:rsidRDefault="004348B7" w:rsidP="004348B7">
      <w:pPr>
        <w:pStyle w:val="PlainText"/>
      </w:pPr>
      <w:r>
        <w:t>$ hadoo</w:t>
      </w:r>
      <w:r w:rsidR="00220C26">
        <w:t>p fs -cat output/part-r-00000 &gt; /tmp/access.count</w:t>
      </w:r>
    </w:p>
    <w:p w14:paraId="474B4CD5" w14:textId="7DA24DA2" w:rsidR="00220C26" w:rsidRDefault="00220C26" w:rsidP="004348B7">
      <w:pPr>
        <w:pStyle w:val="PlainText"/>
      </w:pPr>
      <w:r>
        <w:t>$ hadoop fs -cat output/part-r-00001 &gt;&gt; /tmp/access.count</w:t>
      </w:r>
    </w:p>
    <w:p w14:paraId="643919DE" w14:textId="568946F2" w:rsidR="00220C26" w:rsidRDefault="00220C26" w:rsidP="004348B7">
      <w:pPr>
        <w:pStyle w:val="PlainText"/>
      </w:pPr>
      <w:r>
        <w:t>$ wc -l /tmp/access.count</w:t>
      </w:r>
    </w:p>
    <w:p w14:paraId="40E81D7D" w14:textId="4DA51BAD" w:rsidR="004348B7" w:rsidRPr="00DE4848" w:rsidRDefault="00220C26" w:rsidP="004348B7">
      <w:pPr>
        <w:pStyle w:val="PlainText"/>
      </w:pPr>
      <w:r>
        <w:t>1352</w:t>
      </w:r>
    </w:p>
    <w:p w14:paraId="307FEA8D" w14:textId="37E36AD3" w:rsidR="001462F5" w:rsidRPr="004F7BC5" w:rsidRDefault="001462F5" w:rsidP="001462F5">
      <w:pPr>
        <w:pStyle w:val="PlainText"/>
        <w:ind w:left="1440"/>
      </w:pPr>
    </w:p>
    <w:p w14:paraId="44D3011C" w14:textId="77BF1C59" w:rsidR="0035075E" w:rsidRDefault="008C05F1" w:rsidP="0035075E">
      <w:pPr>
        <w:pStyle w:val="Heading1"/>
      </w:pPr>
      <w:r>
        <w:t>Lab 9</w:t>
      </w:r>
      <w:r w:rsidR="0035075E">
        <w:t xml:space="preserve">: </w:t>
      </w:r>
      <w:r>
        <w:t>Use combiner with MapReduce</w:t>
      </w:r>
    </w:p>
    <w:p w14:paraId="79AF8082" w14:textId="77777777" w:rsidR="008C05F1" w:rsidRDefault="008C05F1" w:rsidP="008C05F1">
      <w:pPr>
        <w:pStyle w:val="Heading2"/>
      </w:pPr>
      <w:r>
        <w:t>Description:</w:t>
      </w:r>
    </w:p>
    <w:p w14:paraId="52B6B86B" w14:textId="6CCA452C" w:rsidR="00962B55" w:rsidRDefault="00962B55" w:rsidP="00962B55">
      <w:pPr>
        <w:pStyle w:val="ListParagraph"/>
        <w:numPr>
          <w:ilvl w:val="0"/>
          <w:numId w:val="11"/>
        </w:numPr>
      </w:pPr>
      <w:r>
        <w:t>After running the map function, if there are many key-value pairs with the same key, Hadoop has to move all those values to the reduce function. This can incur a significant overhead. To optimize such scenarios, Hadoop supports a special function called Combiner . If provided, Hadoop will call the combiner from the same node as the map node before invoking the reducer and after running the mapper. This can significantly reduce the amount of data transferred to the reduce step.</w:t>
      </w:r>
    </w:p>
    <w:p w14:paraId="5147E3F8" w14:textId="77777777" w:rsidR="00962B55" w:rsidRDefault="00962B55" w:rsidP="00962B55">
      <w:pPr>
        <w:pStyle w:val="ListParagraph"/>
        <w:numPr>
          <w:ilvl w:val="0"/>
          <w:numId w:val="11"/>
        </w:numPr>
      </w:pPr>
      <w:r>
        <w:t>This lab explains how to use the combiner in a stock price analysis program. Since the data is large, using a combiner in such problems makes sense.</w:t>
      </w:r>
    </w:p>
    <w:p w14:paraId="67055FDC" w14:textId="77777777" w:rsidR="00962B55" w:rsidRDefault="00962B55" w:rsidP="00962B55">
      <w:pPr>
        <w:pStyle w:val="ListParagraph"/>
        <w:numPr>
          <w:ilvl w:val="0"/>
          <w:numId w:val="11"/>
        </w:numPr>
      </w:pPr>
      <w:r>
        <w:t xml:space="preserve">This program uses the NYSE_daily data-set, which has a scheme as follows: </w:t>
      </w:r>
      <w:r w:rsidRPr="00962B55">
        <w:rPr>
          <w:i/>
        </w:rPr>
        <w:t>exchange,stock_symbol,date,stock_price_open,stock_price_high,stock_price_low,stock_price_close,stock_volume,stock_price_adj_close</w:t>
      </w:r>
    </w:p>
    <w:p w14:paraId="31B323A3" w14:textId="543B629F" w:rsidR="00962B55" w:rsidRDefault="00962B55" w:rsidP="00962B55">
      <w:pPr>
        <w:pStyle w:val="ListParagraph"/>
        <w:numPr>
          <w:ilvl w:val="0"/>
          <w:numId w:val="11"/>
        </w:numPr>
      </w:pPr>
      <w:r>
        <w:t>It finds the maximum high price for each stock over the course of all the data.</w:t>
      </w:r>
    </w:p>
    <w:p w14:paraId="6C527082" w14:textId="77777777" w:rsidR="00962B55" w:rsidRDefault="00962B55" w:rsidP="00962B55"/>
    <w:p w14:paraId="768B61E9" w14:textId="77777777" w:rsidR="00962B55" w:rsidRDefault="00962B55" w:rsidP="00962B55">
      <w:pPr>
        <w:pStyle w:val="Heading2"/>
      </w:pPr>
      <w:r>
        <w:t>Task 1: Open the sample input data and copy it to HDFS</w:t>
      </w:r>
    </w:p>
    <w:p w14:paraId="5C380E98" w14:textId="77777777" w:rsidR="00962B55" w:rsidRDefault="00962B55" w:rsidP="00962B55">
      <w:pPr>
        <w:pStyle w:val="Heading3"/>
      </w:pPr>
      <w:r>
        <w:t>Activity Procedure</w:t>
      </w:r>
    </w:p>
    <w:p w14:paraId="6D94CD3C" w14:textId="77777777" w:rsidR="00962B55" w:rsidRDefault="00962B55" w:rsidP="00962B55"/>
    <w:p w14:paraId="009265D8" w14:textId="14E523CA" w:rsidR="00962B55" w:rsidRDefault="00962B55" w:rsidP="00962B55">
      <w:pPr>
        <w:pStyle w:val="ListParagraph"/>
      </w:pPr>
      <w:r w:rsidRPr="00743644">
        <w:rPr>
          <w:b/>
        </w:rPr>
        <w:t>Step 1:</w:t>
      </w:r>
      <w:r>
        <w:t xml:space="preserve"> Go to the location of the source code for the labs. Inspect the location of data files.</w:t>
      </w:r>
    </w:p>
    <w:p w14:paraId="0B59CA71" w14:textId="77777777" w:rsidR="00962B55" w:rsidRDefault="00962B55" w:rsidP="00962B55">
      <w:pPr>
        <w:pStyle w:val="ListParagraph"/>
      </w:pPr>
    </w:p>
    <w:p w14:paraId="0EB802A8" w14:textId="77777777" w:rsidR="00962B55" w:rsidRDefault="00962B55" w:rsidP="00962B55">
      <w:pPr>
        <w:pStyle w:val="PlainText"/>
        <w:ind w:left="1440"/>
      </w:pPr>
      <w:r>
        <w:t>$ cd ~/Developer/heffalump</w:t>
      </w:r>
    </w:p>
    <w:p w14:paraId="065E5618" w14:textId="77777777" w:rsidR="00962B55" w:rsidRDefault="00962B55" w:rsidP="00962B55">
      <w:pPr>
        <w:pStyle w:val="PlainText"/>
        <w:ind w:left="1440"/>
      </w:pPr>
      <w:r>
        <w:t xml:space="preserve">$ ls -l data/NYSEStockData.tar.gz </w:t>
      </w:r>
    </w:p>
    <w:p w14:paraId="6B076821" w14:textId="05FEAE69" w:rsidR="00962B55" w:rsidRDefault="00962B55" w:rsidP="00962B55">
      <w:pPr>
        <w:pStyle w:val="PlainText"/>
        <w:ind w:left="1440"/>
      </w:pPr>
      <w:r>
        <w:t>-rw-rw-r--. 1 shrek shrek 129432738 May 28 09:07 data/NYSEStockData.tar.gz</w:t>
      </w:r>
    </w:p>
    <w:p w14:paraId="1632A151" w14:textId="77777777" w:rsidR="00962B55" w:rsidRDefault="00962B55" w:rsidP="00962B55">
      <w:pPr>
        <w:pStyle w:val="ListParagraph"/>
        <w:ind w:firstLine="0"/>
      </w:pPr>
    </w:p>
    <w:p w14:paraId="2F63667C" w14:textId="77777777" w:rsidR="00962B55" w:rsidRDefault="00962B55" w:rsidP="00962B55">
      <w:pPr>
        <w:pStyle w:val="ListParagraph"/>
      </w:pPr>
      <w:r>
        <w:rPr>
          <w:b/>
        </w:rPr>
        <w:t>Step 2</w:t>
      </w:r>
      <w:r w:rsidRPr="00743644">
        <w:rPr>
          <w:b/>
        </w:rPr>
        <w:t>:</w:t>
      </w:r>
      <w:r>
        <w:t xml:space="preserve"> Clean up the input directory in HDFS and copy the data file to HDFS.</w:t>
      </w:r>
    </w:p>
    <w:p w14:paraId="135F7685" w14:textId="77777777" w:rsidR="00962B55" w:rsidRDefault="00962B55" w:rsidP="00962B55">
      <w:pPr>
        <w:pStyle w:val="ListParagraph"/>
      </w:pPr>
    </w:p>
    <w:p w14:paraId="50528D21" w14:textId="77777777" w:rsidR="00962B55" w:rsidRDefault="00962B55" w:rsidP="00962B55">
      <w:pPr>
        <w:pStyle w:val="PlainText"/>
        <w:ind w:left="1440"/>
      </w:pPr>
      <w:r>
        <w:t>$</w:t>
      </w:r>
      <w:r w:rsidRPr="00BA4FFB">
        <w:t xml:space="preserve"> </w:t>
      </w:r>
      <w:r>
        <w:t>hadoop fs -rm -r input</w:t>
      </w:r>
    </w:p>
    <w:p w14:paraId="09FD0967" w14:textId="77777777" w:rsidR="00962B55" w:rsidRDefault="00962B55" w:rsidP="00962B55">
      <w:pPr>
        <w:pStyle w:val="PlainText"/>
        <w:ind w:left="1440"/>
      </w:pPr>
      <w:r>
        <w:t>$ hadoop fs -mkdir input</w:t>
      </w:r>
    </w:p>
    <w:p w14:paraId="4B5E62CC" w14:textId="4C4CE679" w:rsidR="00962B55" w:rsidRDefault="00962B55" w:rsidP="00962B55">
      <w:pPr>
        <w:pStyle w:val="PlainText"/>
        <w:ind w:left="1440"/>
      </w:pPr>
      <w:r>
        <w:t xml:space="preserve">$ </w:t>
      </w:r>
      <w:r w:rsidRPr="00962B55">
        <w:t>tar -xzvf data/NYSEStockData.tar.gz</w:t>
      </w:r>
    </w:p>
    <w:p w14:paraId="55D1D4CF" w14:textId="4319A501" w:rsidR="00962B55" w:rsidRDefault="00962B55" w:rsidP="00962B55">
      <w:pPr>
        <w:pStyle w:val="PlainText"/>
        <w:ind w:left="1440"/>
      </w:pPr>
      <w:r>
        <w:t xml:space="preserve">$ </w:t>
      </w:r>
      <w:r w:rsidRPr="00962B55">
        <w:t>hadoop fs -copyFromLocal -f nyse/* input</w:t>
      </w:r>
    </w:p>
    <w:p w14:paraId="49DBE883" w14:textId="1A1E2100" w:rsidR="00962B55" w:rsidRDefault="00962B55" w:rsidP="00962B55">
      <w:pPr>
        <w:pStyle w:val="PlainText"/>
        <w:ind w:left="1440"/>
      </w:pPr>
      <w:r>
        <w:t>$</w:t>
      </w:r>
      <w:r w:rsidRPr="00962B55">
        <w:t xml:space="preserve"> rm -rf nyse</w:t>
      </w:r>
    </w:p>
    <w:p w14:paraId="7F0116A7" w14:textId="77777777" w:rsidR="00962B55" w:rsidRDefault="00962B55" w:rsidP="00962B55">
      <w:pPr>
        <w:pStyle w:val="PlainText"/>
        <w:ind w:left="1440"/>
      </w:pPr>
      <w:r>
        <w:t>$ hadoop fs -ls input</w:t>
      </w:r>
    </w:p>
    <w:p w14:paraId="19FFFA69" w14:textId="77777777" w:rsidR="00962B55" w:rsidRPr="00962B55" w:rsidRDefault="00962B55" w:rsidP="00962B55">
      <w:pPr>
        <w:pStyle w:val="PlainText"/>
        <w:ind w:left="1440"/>
        <w:rPr>
          <w:sz w:val="18"/>
        </w:rPr>
      </w:pPr>
      <w:r w:rsidRPr="00962B55">
        <w:rPr>
          <w:sz w:val="18"/>
        </w:rPr>
        <w:t>Found 26 items</w:t>
      </w:r>
    </w:p>
    <w:p w14:paraId="0C364E96" w14:textId="77777777" w:rsidR="00962B55" w:rsidRPr="00962B55" w:rsidRDefault="00962B55" w:rsidP="00962B55">
      <w:pPr>
        <w:pStyle w:val="PlainText"/>
        <w:ind w:left="1440"/>
        <w:rPr>
          <w:sz w:val="18"/>
        </w:rPr>
      </w:pPr>
      <w:r w:rsidRPr="00962B55">
        <w:rPr>
          <w:sz w:val="18"/>
        </w:rPr>
        <w:t>-rw-r--r--   1 shrek supergroup   40990992 2013-06-12 22:32 input/NYSE_daily_prices_A.csv</w:t>
      </w:r>
    </w:p>
    <w:p w14:paraId="1A718C10" w14:textId="77777777" w:rsidR="00962B55" w:rsidRPr="00962B55" w:rsidRDefault="00962B55" w:rsidP="00962B55">
      <w:pPr>
        <w:pStyle w:val="PlainText"/>
        <w:ind w:left="1440"/>
        <w:rPr>
          <w:sz w:val="18"/>
        </w:rPr>
      </w:pPr>
      <w:r w:rsidRPr="00962B55">
        <w:rPr>
          <w:sz w:val="18"/>
        </w:rPr>
        <w:t>-rw-r--r--   1 shrek supergroup   32034760 2013-06-12 22:32 input/NYSE_daily_prices_B.csv</w:t>
      </w:r>
    </w:p>
    <w:p w14:paraId="111704CD" w14:textId="77777777" w:rsidR="00962B55" w:rsidRPr="00962B55" w:rsidRDefault="00962B55" w:rsidP="00962B55">
      <w:pPr>
        <w:pStyle w:val="PlainText"/>
        <w:ind w:left="1440"/>
        <w:rPr>
          <w:sz w:val="18"/>
        </w:rPr>
      </w:pPr>
      <w:r w:rsidRPr="00962B55">
        <w:rPr>
          <w:sz w:val="18"/>
        </w:rPr>
        <w:t>-rw-r--r--   1 shrek supergroup   45790256 2013-06-12 22:32 input/NYSE_daily_prices_C.csv</w:t>
      </w:r>
    </w:p>
    <w:p w14:paraId="3B1FEEC9" w14:textId="77777777" w:rsidR="00962B55" w:rsidRPr="00962B55" w:rsidRDefault="00962B55" w:rsidP="00962B55">
      <w:pPr>
        <w:pStyle w:val="PlainText"/>
        <w:ind w:left="1440"/>
        <w:rPr>
          <w:sz w:val="18"/>
        </w:rPr>
      </w:pPr>
      <w:r w:rsidRPr="00962B55">
        <w:rPr>
          <w:sz w:val="18"/>
        </w:rPr>
        <w:t>-rw-r--r--   1 shrek supergroup   19234471 2013-06-12 22:32 input/NYSE_daily_prices_D.csv</w:t>
      </w:r>
    </w:p>
    <w:p w14:paraId="53186558" w14:textId="77777777" w:rsidR="00962B55" w:rsidRPr="00962B55" w:rsidRDefault="00962B55" w:rsidP="00962B55">
      <w:pPr>
        <w:pStyle w:val="PlainText"/>
        <w:ind w:left="1440"/>
        <w:rPr>
          <w:sz w:val="18"/>
        </w:rPr>
      </w:pPr>
      <w:r w:rsidRPr="00962B55">
        <w:rPr>
          <w:sz w:val="18"/>
        </w:rPr>
        <w:t>-rw-r--r--   1 shrek supergroup   22104043 2013-06-12 22:32 input/NYSE_daily_prices_E.csv</w:t>
      </w:r>
    </w:p>
    <w:p w14:paraId="69F4B004" w14:textId="77777777" w:rsidR="00962B55" w:rsidRPr="00962B55" w:rsidRDefault="00962B55" w:rsidP="00962B55">
      <w:pPr>
        <w:pStyle w:val="PlainText"/>
        <w:ind w:left="1440"/>
        <w:rPr>
          <w:sz w:val="18"/>
        </w:rPr>
      </w:pPr>
      <w:r w:rsidRPr="00962B55">
        <w:rPr>
          <w:sz w:val="18"/>
        </w:rPr>
        <w:t>-rw-r--r--   1 shrek supergroup   17387253 2013-06-12 22:32 input/NYSE_daily_prices_F.csv</w:t>
      </w:r>
    </w:p>
    <w:p w14:paraId="6B117B7E" w14:textId="77777777" w:rsidR="00962B55" w:rsidRPr="00962B55" w:rsidRDefault="00962B55" w:rsidP="00962B55">
      <w:pPr>
        <w:pStyle w:val="PlainText"/>
        <w:ind w:left="1440"/>
        <w:rPr>
          <w:sz w:val="18"/>
        </w:rPr>
      </w:pPr>
      <w:r w:rsidRPr="00962B55">
        <w:rPr>
          <w:sz w:val="18"/>
        </w:rPr>
        <w:t>-rw-r--r--   1 shrek supergroup   22608522 2013-06-12 22:32 input/NYSE_daily_prices_G.csv</w:t>
      </w:r>
    </w:p>
    <w:p w14:paraId="18BB7C26" w14:textId="77777777" w:rsidR="00962B55" w:rsidRPr="00962B55" w:rsidRDefault="00962B55" w:rsidP="00962B55">
      <w:pPr>
        <w:pStyle w:val="PlainText"/>
        <w:ind w:left="1440"/>
        <w:rPr>
          <w:sz w:val="18"/>
        </w:rPr>
      </w:pPr>
      <w:r w:rsidRPr="00962B55">
        <w:rPr>
          <w:sz w:val="18"/>
        </w:rPr>
        <w:t>-rw-r--r--   1 shrek supergroup   23127143 2013-06-12 22:32 input/NYSE_daily_prices_H.csv</w:t>
      </w:r>
    </w:p>
    <w:p w14:paraId="6B967C84" w14:textId="77777777" w:rsidR="00962B55" w:rsidRPr="00962B55" w:rsidRDefault="00962B55" w:rsidP="00962B55">
      <w:pPr>
        <w:pStyle w:val="PlainText"/>
        <w:ind w:left="1440"/>
        <w:rPr>
          <w:sz w:val="18"/>
        </w:rPr>
      </w:pPr>
      <w:r w:rsidRPr="00962B55">
        <w:rPr>
          <w:sz w:val="18"/>
        </w:rPr>
        <w:t>-rw-r--r--   1 shrek supergroup   20680033 2013-06-12 22:32 input/NYSE_daily_prices_I.csv</w:t>
      </w:r>
    </w:p>
    <w:p w14:paraId="0733D56F" w14:textId="77777777" w:rsidR="00962B55" w:rsidRPr="00962B55" w:rsidRDefault="00962B55" w:rsidP="00962B55">
      <w:pPr>
        <w:pStyle w:val="PlainText"/>
        <w:ind w:left="1440"/>
        <w:rPr>
          <w:sz w:val="18"/>
        </w:rPr>
      </w:pPr>
      <w:r w:rsidRPr="00962B55">
        <w:rPr>
          <w:sz w:val="18"/>
        </w:rPr>
        <w:t>-rw-r--r--   1 shrek supergroup    9537527 2013-06-12 22:32 input/NYSE_daily_prices_J.csv</w:t>
      </w:r>
    </w:p>
    <w:p w14:paraId="6A8FB201" w14:textId="77777777" w:rsidR="00962B55" w:rsidRPr="00962B55" w:rsidRDefault="00962B55" w:rsidP="00962B55">
      <w:pPr>
        <w:pStyle w:val="PlainText"/>
        <w:ind w:left="1440"/>
        <w:rPr>
          <w:sz w:val="18"/>
        </w:rPr>
      </w:pPr>
      <w:r w:rsidRPr="00962B55">
        <w:rPr>
          <w:sz w:val="18"/>
        </w:rPr>
        <w:t>-rw-r--r--   1 shrek supergroup   14782892 2013-06-12 22:32 input/NYSE_daily_prices_K.csv</w:t>
      </w:r>
    </w:p>
    <w:p w14:paraId="25ACB06C" w14:textId="77777777" w:rsidR="00962B55" w:rsidRPr="00962B55" w:rsidRDefault="00962B55" w:rsidP="00962B55">
      <w:pPr>
        <w:pStyle w:val="PlainText"/>
        <w:ind w:left="1440"/>
        <w:rPr>
          <w:sz w:val="18"/>
        </w:rPr>
      </w:pPr>
      <w:r w:rsidRPr="00962B55">
        <w:rPr>
          <w:sz w:val="18"/>
        </w:rPr>
        <w:t>-rw-r--r--   1 shrek supergroup   12958785 2013-06-12 22:32 input/NYSE_daily_prices_L.csv</w:t>
      </w:r>
    </w:p>
    <w:p w14:paraId="6CF8F3D3" w14:textId="77777777" w:rsidR="00962B55" w:rsidRPr="00962B55" w:rsidRDefault="00962B55" w:rsidP="00962B55">
      <w:pPr>
        <w:pStyle w:val="PlainText"/>
        <w:ind w:left="1440"/>
        <w:rPr>
          <w:sz w:val="18"/>
        </w:rPr>
      </w:pPr>
      <w:r w:rsidRPr="00962B55">
        <w:rPr>
          <w:sz w:val="18"/>
        </w:rPr>
        <w:t>-rw-r--r--   1 shrek supergroup   38124545 2013-06-12 22:32 input/NYSE_daily_prices_M.csv</w:t>
      </w:r>
    </w:p>
    <w:p w14:paraId="25AEE8A1" w14:textId="77777777" w:rsidR="00962B55" w:rsidRPr="00962B55" w:rsidRDefault="00962B55" w:rsidP="00962B55">
      <w:pPr>
        <w:pStyle w:val="PlainText"/>
        <w:ind w:left="1440"/>
        <w:rPr>
          <w:sz w:val="18"/>
        </w:rPr>
      </w:pPr>
      <w:r w:rsidRPr="00962B55">
        <w:rPr>
          <w:sz w:val="18"/>
        </w:rPr>
        <w:t>-rw-r--r--   1 shrek supergroup   31488945 2013-06-12 22:32 input/NYSE_daily_prices_N.csv</w:t>
      </w:r>
    </w:p>
    <w:p w14:paraId="421F2F72" w14:textId="77777777" w:rsidR="00962B55" w:rsidRPr="00962B55" w:rsidRDefault="00962B55" w:rsidP="00962B55">
      <w:pPr>
        <w:pStyle w:val="PlainText"/>
        <w:ind w:left="1440"/>
        <w:rPr>
          <w:sz w:val="18"/>
        </w:rPr>
      </w:pPr>
      <w:r w:rsidRPr="00962B55">
        <w:rPr>
          <w:sz w:val="18"/>
        </w:rPr>
        <w:t>-rw-r--r--   1 shrek supergroup    8865718 2013-06-12 22:32 input/NYSE_daily_prices_O.csv</w:t>
      </w:r>
    </w:p>
    <w:p w14:paraId="416C02C7" w14:textId="77777777" w:rsidR="00962B55" w:rsidRPr="00962B55" w:rsidRDefault="00962B55" w:rsidP="00962B55">
      <w:pPr>
        <w:pStyle w:val="PlainText"/>
        <w:ind w:left="1440"/>
        <w:rPr>
          <w:sz w:val="18"/>
        </w:rPr>
      </w:pPr>
      <w:r w:rsidRPr="00962B55">
        <w:rPr>
          <w:sz w:val="18"/>
        </w:rPr>
        <w:t>-rw-r--r--   1 shrek supergroup   31943478 2013-06-12 22:32 input/NYSE_daily_prices_P.csv</w:t>
      </w:r>
    </w:p>
    <w:p w14:paraId="67B36861" w14:textId="77777777" w:rsidR="00962B55" w:rsidRPr="00962B55" w:rsidRDefault="00962B55" w:rsidP="00962B55">
      <w:pPr>
        <w:pStyle w:val="PlainText"/>
        <w:ind w:left="1440"/>
        <w:rPr>
          <w:sz w:val="18"/>
        </w:rPr>
      </w:pPr>
      <w:r w:rsidRPr="00962B55">
        <w:rPr>
          <w:sz w:val="18"/>
        </w:rPr>
        <w:t>-rw-r--r--   1 shrek supergroup     190989 2013-06-12 22:32 input/NYSE_daily_prices_Q.csv</w:t>
      </w:r>
    </w:p>
    <w:p w14:paraId="68B83424" w14:textId="77777777" w:rsidR="00962B55" w:rsidRPr="00962B55" w:rsidRDefault="00962B55" w:rsidP="00962B55">
      <w:pPr>
        <w:pStyle w:val="PlainText"/>
        <w:ind w:left="1440"/>
        <w:rPr>
          <w:sz w:val="18"/>
        </w:rPr>
      </w:pPr>
      <w:r w:rsidRPr="00962B55">
        <w:rPr>
          <w:sz w:val="18"/>
        </w:rPr>
        <w:t>-rw-r--r--   1 shrek supergroup   16808595 2013-06-12 22:32 input/NYSE_daily_prices_R.csv</w:t>
      </w:r>
    </w:p>
    <w:p w14:paraId="7DB54049" w14:textId="77777777" w:rsidR="00962B55" w:rsidRPr="00962B55" w:rsidRDefault="00962B55" w:rsidP="00962B55">
      <w:pPr>
        <w:pStyle w:val="PlainText"/>
        <w:ind w:left="1440"/>
        <w:rPr>
          <w:sz w:val="18"/>
        </w:rPr>
      </w:pPr>
      <w:r w:rsidRPr="00962B55">
        <w:rPr>
          <w:sz w:val="18"/>
        </w:rPr>
        <w:t>-rw-r--r--   1 shrek supergroup   31852353 2013-06-12 22:32 input/NYSE_daily_prices_S.csv</w:t>
      </w:r>
    </w:p>
    <w:p w14:paraId="2D703059" w14:textId="77777777" w:rsidR="00962B55" w:rsidRPr="00962B55" w:rsidRDefault="00962B55" w:rsidP="00962B55">
      <w:pPr>
        <w:pStyle w:val="PlainText"/>
        <w:ind w:left="1440"/>
        <w:rPr>
          <w:sz w:val="18"/>
        </w:rPr>
      </w:pPr>
      <w:r w:rsidRPr="00962B55">
        <w:rPr>
          <w:sz w:val="18"/>
        </w:rPr>
        <w:t>-rw-r--r--   1 shrek supergroup   28754690 2013-06-12 22:32 input/NYSE_daily_prices_T.csv</w:t>
      </w:r>
    </w:p>
    <w:p w14:paraId="43FB9BAD" w14:textId="77777777" w:rsidR="00962B55" w:rsidRPr="00962B55" w:rsidRDefault="00962B55" w:rsidP="00962B55">
      <w:pPr>
        <w:pStyle w:val="PlainText"/>
        <w:ind w:left="1440"/>
        <w:rPr>
          <w:sz w:val="18"/>
        </w:rPr>
      </w:pPr>
      <w:r w:rsidRPr="00962B55">
        <w:rPr>
          <w:sz w:val="18"/>
        </w:rPr>
        <w:t>-rw-r--r--   1 shrek supergroup    9951590 2013-06-12 22:32 input/NYSE_daily_prices_U.csv</w:t>
      </w:r>
    </w:p>
    <w:p w14:paraId="2690116B" w14:textId="77777777" w:rsidR="00962B55" w:rsidRPr="00962B55" w:rsidRDefault="00962B55" w:rsidP="00962B55">
      <w:pPr>
        <w:pStyle w:val="PlainText"/>
        <w:ind w:left="1440"/>
        <w:rPr>
          <w:sz w:val="18"/>
        </w:rPr>
      </w:pPr>
      <w:r w:rsidRPr="00962B55">
        <w:rPr>
          <w:sz w:val="18"/>
        </w:rPr>
        <w:t>-rw-r--r--   1 shrek supergroup    9503196 2013-06-12 22:32 input/NYSE_daily_prices_V.csv</w:t>
      </w:r>
    </w:p>
    <w:p w14:paraId="7FF8F9FA" w14:textId="77777777" w:rsidR="00962B55" w:rsidRPr="00962B55" w:rsidRDefault="00962B55" w:rsidP="00962B55">
      <w:pPr>
        <w:pStyle w:val="PlainText"/>
        <w:ind w:left="1440"/>
        <w:rPr>
          <w:sz w:val="18"/>
        </w:rPr>
      </w:pPr>
      <w:r w:rsidRPr="00962B55">
        <w:rPr>
          <w:sz w:val="18"/>
        </w:rPr>
        <w:t>-rw-r--r--   1 shrek supergroup   15972013 2013-06-12 22:32 input/NYSE_daily_prices_W.csv</w:t>
      </w:r>
    </w:p>
    <w:p w14:paraId="0D9AF04C" w14:textId="77777777" w:rsidR="00962B55" w:rsidRPr="00962B55" w:rsidRDefault="00962B55" w:rsidP="00962B55">
      <w:pPr>
        <w:pStyle w:val="PlainText"/>
        <w:ind w:left="1440"/>
        <w:rPr>
          <w:sz w:val="18"/>
        </w:rPr>
      </w:pPr>
      <w:r w:rsidRPr="00962B55">
        <w:rPr>
          <w:sz w:val="18"/>
        </w:rPr>
        <w:t>-rw-r--r--   1 shrek supergroup    3613198 2013-06-12 22:32 input/NYSE_daily_prices_X.csv</w:t>
      </w:r>
    </w:p>
    <w:p w14:paraId="0C014C7C" w14:textId="77777777" w:rsidR="00962B55" w:rsidRPr="00962B55" w:rsidRDefault="00962B55" w:rsidP="00962B55">
      <w:pPr>
        <w:pStyle w:val="PlainText"/>
        <w:ind w:left="1440"/>
        <w:rPr>
          <w:sz w:val="18"/>
        </w:rPr>
      </w:pPr>
      <w:r w:rsidRPr="00962B55">
        <w:rPr>
          <w:sz w:val="18"/>
        </w:rPr>
        <w:t>-rw-r--r--   1 shrek supergroup     686216 2013-06-12 22:32 input/NYSE_daily_prices_Y.csv</w:t>
      </w:r>
    </w:p>
    <w:p w14:paraId="0DA9DD5D" w14:textId="28DFDF5B" w:rsidR="00962B55" w:rsidRPr="00962B55" w:rsidRDefault="00962B55" w:rsidP="00962B55">
      <w:pPr>
        <w:pStyle w:val="PlainText"/>
        <w:ind w:left="1440"/>
        <w:rPr>
          <w:sz w:val="16"/>
        </w:rPr>
      </w:pPr>
      <w:r w:rsidRPr="00962B55">
        <w:rPr>
          <w:sz w:val="18"/>
        </w:rPr>
        <w:t>-rw-r--r--   1 shrek supergroup    2093424 2013-06-12 22:32 input/NYSE_daily_prices_Z.csv</w:t>
      </w:r>
    </w:p>
    <w:p w14:paraId="3A45A521" w14:textId="3438390D" w:rsidR="00962B55" w:rsidRDefault="00962B55" w:rsidP="00962B55">
      <w:pPr>
        <w:pStyle w:val="ListParagraph"/>
      </w:pPr>
      <w:r>
        <w:rPr>
          <w:b/>
        </w:rPr>
        <w:t>Step 3</w:t>
      </w:r>
      <w:r w:rsidRPr="00743644">
        <w:rPr>
          <w:b/>
        </w:rPr>
        <w:t>:</w:t>
      </w:r>
      <w:r>
        <w:t xml:space="preserve"> Inspect the format of the data.</w:t>
      </w:r>
    </w:p>
    <w:p w14:paraId="4B96EAEB" w14:textId="77777777" w:rsidR="008C05F1" w:rsidRDefault="008C05F1" w:rsidP="008C05F1"/>
    <w:p w14:paraId="26D41366" w14:textId="77777777" w:rsidR="00962B55" w:rsidRDefault="00962B55" w:rsidP="00962B55">
      <w:pPr>
        <w:pStyle w:val="PlainText"/>
        <w:ind w:left="1440"/>
      </w:pPr>
      <w:r>
        <w:t>$ hadoop fs -cat input/NYSE_daily_prices_A.csv | head -10</w:t>
      </w:r>
    </w:p>
    <w:p w14:paraId="30F8F417" w14:textId="77777777" w:rsidR="00962B55" w:rsidRDefault="00962B55" w:rsidP="00962B55">
      <w:pPr>
        <w:pStyle w:val="PlainText"/>
        <w:ind w:left="1440"/>
      </w:pPr>
      <w:r>
        <w:t>exchange,stock_symbol,date,stock_price_open,stock_price_high,stock_price_low,stock_price_close,stock_volume,stock_price_adj_close</w:t>
      </w:r>
    </w:p>
    <w:p w14:paraId="59B8ED7F" w14:textId="77777777" w:rsidR="00962B55" w:rsidRDefault="00962B55" w:rsidP="00962B55">
      <w:pPr>
        <w:pStyle w:val="PlainText"/>
        <w:ind w:left="1440"/>
      </w:pPr>
      <w:r>
        <w:t>NYSE,AEA,2010-02-08,4.42,4.42,4.21,4.24,205500,4.24</w:t>
      </w:r>
    </w:p>
    <w:p w14:paraId="267C047E" w14:textId="77777777" w:rsidR="00962B55" w:rsidRDefault="00962B55" w:rsidP="00962B55">
      <w:pPr>
        <w:pStyle w:val="PlainText"/>
        <w:ind w:left="1440"/>
      </w:pPr>
      <w:r>
        <w:t>NYSE,AEA,2010-02-05,4.42,4.54,4.22,4.41,194300,4.41</w:t>
      </w:r>
    </w:p>
    <w:p w14:paraId="7EC52A10" w14:textId="77777777" w:rsidR="00962B55" w:rsidRDefault="00962B55" w:rsidP="00962B55">
      <w:pPr>
        <w:pStyle w:val="PlainText"/>
        <w:ind w:left="1440"/>
      </w:pPr>
      <w:r>
        <w:t>NYSE,AEA,2010-02-04,4.55,4.69,4.39,4.42,233800,4.42</w:t>
      </w:r>
    </w:p>
    <w:p w14:paraId="6CEBB546" w14:textId="77777777" w:rsidR="00962B55" w:rsidRDefault="00962B55" w:rsidP="00962B55">
      <w:pPr>
        <w:pStyle w:val="PlainText"/>
        <w:ind w:left="1440"/>
      </w:pPr>
      <w:r>
        <w:t>NYSE,AEA,2010-02-03,4.65,4.69,4.50,4.55,182100,4.55</w:t>
      </w:r>
    </w:p>
    <w:p w14:paraId="1C250E42" w14:textId="0BA2035B" w:rsidR="00962B55" w:rsidRDefault="00962B55" w:rsidP="00962B55">
      <w:pPr>
        <w:pStyle w:val="PlainText"/>
        <w:ind w:left="1440"/>
      </w:pPr>
      <w:r>
        <w:t>...</w:t>
      </w:r>
    </w:p>
    <w:p w14:paraId="3931CF83" w14:textId="77777777" w:rsidR="00962B55" w:rsidRDefault="00962B55" w:rsidP="00962B55">
      <w:pPr>
        <w:pStyle w:val="ListParagraph"/>
        <w:ind w:left="2160"/>
      </w:pPr>
      <w:r>
        <w:t>Notice the format of the line, e.g.</w:t>
      </w:r>
    </w:p>
    <w:p w14:paraId="46F2995B" w14:textId="77777777" w:rsidR="00962B55" w:rsidRDefault="00962B55" w:rsidP="00962B55">
      <w:pPr>
        <w:pStyle w:val="ListParagraph"/>
      </w:pPr>
    </w:p>
    <w:p w14:paraId="63F21006" w14:textId="77777777" w:rsidR="00962B55" w:rsidRPr="006C1E5D" w:rsidRDefault="00962B55" w:rsidP="00962B55">
      <w:pPr>
        <w:ind w:left="1440"/>
        <w:rPr>
          <w:rFonts w:ascii="Consolas" w:hAnsi="Consolas"/>
          <w:b/>
          <w:sz w:val="21"/>
          <w:szCs w:val="21"/>
        </w:rPr>
      </w:pPr>
      <w:r w:rsidRPr="00962B55">
        <w:rPr>
          <w:rFonts w:ascii="Consolas" w:hAnsi="Consolas"/>
          <w:b/>
          <w:sz w:val="21"/>
          <w:szCs w:val="21"/>
        </w:rPr>
        <w:t>NYSE,AEA,2010-02-08,4.42,4.42,4.21,4.24,205500,4.24</w:t>
      </w:r>
    </w:p>
    <w:p w14:paraId="585D9975" w14:textId="77777777" w:rsidR="00962B55" w:rsidRDefault="00962B55" w:rsidP="00962B55">
      <w:pPr>
        <w:pStyle w:val="ListParagraph"/>
        <w:ind w:left="2160"/>
      </w:pPr>
      <w:r>
        <w:t>It will have the following fields:</w:t>
      </w:r>
    </w:p>
    <w:p w14:paraId="19D51132" w14:textId="77777777" w:rsidR="00962B55" w:rsidRPr="00962B55" w:rsidRDefault="00962B55" w:rsidP="00962B55">
      <w:pPr>
        <w:ind w:left="1440"/>
        <w:rPr>
          <w:rFonts w:ascii="Avenir Next Condensed Medium" w:hAnsi="Avenir Next Condensed Medium"/>
          <w:i/>
        </w:rPr>
      </w:pPr>
      <w:r w:rsidRPr="00962B55">
        <w:rPr>
          <w:i/>
        </w:rPr>
        <w:t>exchange,stock_symbol,date,stock_price_open,stock_price_high,stock_price_low,stock_price_close,stock_volume,stock_price_adj_close</w:t>
      </w:r>
    </w:p>
    <w:p w14:paraId="1E017007" w14:textId="77777777" w:rsidR="00962B55" w:rsidRDefault="00962B55" w:rsidP="00962B55">
      <w:pPr>
        <w:pStyle w:val="ListParagraph"/>
        <w:ind w:firstLine="0"/>
      </w:pPr>
      <w:r>
        <w:t>Your parser must be able to parse these values to extract the stock symbol and the high price of the day.</w:t>
      </w:r>
    </w:p>
    <w:p w14:paraId="38336D3F" w14:textId="77777777" w:rsidR="00962B55" w:rsidRDefault="00962B55" w:rsidP="00962B55">
      <w:pPr>
        <w:pStyle w:val="ListParagraph"/>
        <w:ind w:firstLine="0"/>
      </w:pPr>
    </w:p>
    <w:p w14:paraId="2C248C38" w14:textId="3DA89436" w:rsidR="00962B55" w:rsidRDefault="00962B55" w:rsidP="00962B55">
      <w:pPr>
        <w:pStyle w:val="Heading2"/>
      </w:pPr>
      <w:r>
        <w:t>Task 2: Create a StockAnalyzer class</w:t>
      </w:r>
    </w:p>
    <w:p w14:paraId="1123FB18" w14:textId="77777777" w:rsidR="00962B55" w:rsidRDefault="00962B55" w:rsidP="00962B55"/>
    <w:p w14:paraId="2C647B6C" w14:textId="6D6A2076" w:rsidR="00962B55" w:rsidRDefault="00962B55" w:rsidP="00962B55">
      <w:r>
        <w:t xml:space="preserve">We will create a much simpler class here just to demonstrate the partitioner. The </w:t>
      </w:r>
      <w:r w:rsidRPr="00185D46">
        <w:rPr>
          <w:rStyle w:val="PlainTextChar"/>
        </w:rPr>
        <w:t>StockAnalyzer</w:t>
      </w:r>
      <w:r>
        <w:t xml:space="preserve"> class is an all-in-one class that has an embedded Mapper and Reducer. </w:t>
      </w:r>
    </w:p>
    <w:p w14:paraId="25DF9E73" w14:textId="77777777" w:rsidR="00962B55" w:rsidRDefault="00962B55" w:rsidP="00962B55"/>
    <w:p w14:paraId="0ECE6ECF" w14:textId="77777777" w:rsidR="00962B55" w:rsidRPr="00C52015" w:rsidRDefault="00962B55" w:rsidP="00962B55">
      <w:r>
        <w:t>Most of the code is written for you. You just need to edit the file and add a few key functions.</w:t>
      </w:r>
    </w:p>
    <w:p w14:paraId="207DA430" w14:textId="77777777" w:rsidR="00962B55" w:rsidRDefault="00962B55" w:rsidP="00962B55">
      <w:pPr>
        <w:pStyle w:val="Heading3"/>
      </w:pPr>
      <w:r>
        <w:t>Activity Procedure</w:t>
      </w:r>
    </w:p>
    <w:p w14:paraId="0F1086A1" w14:textId="77777777" w:rsidR="00962B55" w:rsidRDefault="00962B55" w:rsidP="00962B55"/>
    <w:p w14:paraId="08098304" w14:textId="74C91495" w:rsidR="00962B55" w:rsidRDefault="00962B55" w:rsidP="00962B55">
      <w:pPr>
        <w:pStyle w:val="ListParagraph"/>
      </w:pPr>
      <w:r w:rsidRPr="00743644">
        <w:rPr>
          <w:b/>
        </w:rPr>
        <w:t>Step 1:</w:t>
      </w:r>
      <w:r>
        <w:t xml:space="preserve"> Edit the file </w:t>
      </w:r>
      <w:r w:rsidR="002C1176">
        <w:rPr>
          <w:rStyle w:val="PlainTextChar"/>
        </w:rPr>
        <w:t>StockPriceAnalyzer.java</w:t>
      </w:r>
      <w:r w:rsidR="002C1176">
        <w:t xml:space="preserve"> </w:t>
      </w:r>
      <w:r>
        <w:t>containing the Mapper and Reducer.</w:t>
      </w:r>
    </w:p>
    <w:p w14:paraId="6FF3F097" w14:textId="77777777" w:rsidR="00962B55" w:rsidRDefault="00962B55" w:rsidP="00962B55"/>
    <w:p w14:paraId="7C61BD46" w14:textId="77777777" w:rsidR="00962B55" w:rsidRDefault="00962B55" w:rsidP="00962B55">
      <w:pPr>
        <w:pStyle w:val="PlainText"/>
        <w:ind w:left="1440"/>
      </w:pPr>
      <w:r>
        <w:t>$ cd ~/Developer/heffalump</w:t>
      </w:r>
    </w:p>
    <w:p w14:paraId="4CA72056" w14:textId="45D71FDF" w:rsidR="00962B55" w:rsidRDefault="00962B55" w:rsidP="00962B55">
      <w:pPr>
        <w:pStyle w:val="PlainText"/>
        <w:ind w:left="1440"/>
      </w:pPr>
      <w:r>
        <w:t xml:space="preserve">$ vi </w:t>
      </w:r>
      <w:r w:rsidRPr="009D457C">
        <w:t>src/m</w:t>
      </w:r>
      <w:r w:rsidR="00185D46">
        <w:t>ain/java/com/hadooptraining/lab9</w:t>
      </w:r>
      <w:r w:rsidRPr="009D457C">
        <w:t>/</w:t>
      </w:r>
      <w:r w:rsidR="00185D46">
        <w:t>StockPriceAnalyzer</w:t>
      </w:r>
      <w:r w:rsidRPr="009D457C">
        <w:t>.java</w:t>
      </w:r>
    </w:p>
    <w:p w14:paraId="42907176" w14:textId="77777777" w:rsidR="00962B55" w:rsidRDefault="00962B55" w:rsidP="00962B55"/>
    <w:p w14:paraId="3A5D9D20" w14:textId="51B2224C" w:rsidR="00962B55" w:rsidRDefault="00962B55" w:rsidP="00962B55">
      <w:pPr>
        <w:pStyle w:val="ListParagraph"/>
      </w:pPr>
      <w:r w:rsidRPr="009D457C">
        <w:rPr>
          <w:b/>
        </w:rPr>
        <w:t>Step 2:</w:t>
      </w:r>
      <w:r>
        <w:t xml:space="preserve"> Fill in the missing pieces of the </w:t>
      </w:r>
      <w:r w:rsidR="00185D46" w:rsidRPr="00185D46">
        <w:rPr>
          <w:rStyle w:val="PlainTextChar"/>
        </w:rPr>
        <w:t>map()</w:t>
      </w:r>
      <w:r w:rsidR="00185D46">
        <w:t xml:space="preserve"> method</w:t>
      </w:r>
      <w:r>
        <w:t xml:space="preserve"> by looking below:</w:t>
      </w:r>
    </w:p>
    <w:p w14:paraId="39DA901B" w14:textId="77777777" w:rsidR="00185D46" w:rsidRDefault="00185D46" w:rsidP="00962B55">
      <w:pPr>
        <w:pStyle w:val="ListParagraph"/>
      </w:pPr>
    </w:p>
    <w:p w14:paraId="27ADE10A" w14:textId="77777777" w:rsidR="00185D46" w:rsidRDefault="00185D46" w:rsidP="00185D46">
      <w:pPr>
        <w:pStyle w:val="PlainText"/>
      </w:pPr>
      <w:r>
        <w:t xml:space="preserve">        public void map(LongWritable key, Text value, Context context)</w:t>
      </w:r>
    </w:p>
    <w:p w14:paraId="549F1040" w14:textId="77777777" w:rsidR="00185D46" w:rsidRDefault="00185D46" w:rsidP="00185D46">
      <w:pPr>
        <w:pStyle w:val="PlainText"/>
      </w:pPr>
      <w:r>
        <w:t xml:space="preserve">                throws IOException, InterruptedException {</w:t>
      </w:r>
    </w:p>
    <w:p w14:paraId="753F5C5C" w14:textId="77777777" w:rsidR="00185D46" w:rsidRDefault="00185D46" w:rsidP="00185D46">
      <w:pPr>
        <w:pStyle w:val="PlainText"/>
      </w:pPr>
    </w:p>
    <w:p w14:paraId="1AC731F5" w14:textId="165FF995" w:rsidR="00185D46" w:rsidRDefault="00185D46" w:rsidP="00185D46">
      <w:pPr>
        <w:pStyle w:val="PlainText"/>
      </w:pPr>
      <w:r>
        <w:t xml:space="preserve">            // Convert to a String so we can use the StringTokenizer on it.</w:t>
      </w:r>
    </w:p>
    <w:p w14:paraId="66D43348" w14:textId="77777777" w:rsidR="00185D46" w:rsidRDefault="00185D46" w:rsidP="00185D46">
      <w:pPr>
        <w:pStyle w:val="PlainText"/>
      </w:pPr>
      <w:r>
        <w:t xml:space="preserve">            String line = value.toString();</w:t>
      </w:r>
    </w:p>
    <w:p w14:paraId="75C04298" w14:textId="77777777" w:rsidR="00185D46" w:rsidRDefault="00185D46" w:rsidP="00185D46">
      <w:pPr>
        <w:pStyle w:val="PlainText"/>
      </w:pPr>
    </w:p>
    <w:p w14:paraId="6BC7C192" w14:textId="77777777" w:rsidR="00185D46" w:rsidRDefault="00185D46" w:rsidP="00185D46">
      <w:pPr>
        <w:pStyle w:val="PlainText"/>
      </w:pPr>
      <w:r>
        <w:t xml:space="preserve">            // Split the line into fields, using comma as the delimiter</w:t>
      </w:r>
    </w:p>
    <w:p w14:paraId="6959DDB8" w14:textId="77777777" w:rsidR="00185D46" w:rsidRDefault="00185D46" w:rsidP="00185D46">
      <w:pPr>
        <w:pStyle w:val="PlainText"/>
      </w:pPr>
      <w:r>
        <w:t xml:space="preserve">            StringTokenizer tokenizer = new StringTokenizer(line, ",");</w:t>
      </w:r>
    </w:p>
    <w:p w14:paraId="379BDA66" w14:textId="77777777" w:rsidR="00185D46" w:rsidRDefault="00185D46" w:rsidP="00185D46">
      <w:pPr>
        <w:pStyle w:val="PlainText"/>
      </w:pPr>
    </w:p>
    <w:p w14:paraId="71164CE0" w14:textId="609DAF5F" w:rsidR="00185D46" w:rsidRDefault="00185D46" w:rsidP="00185D46">
      <w:pPr>
        <w:pStyle w:val="PlainText"/>
      </w:pPr>
      <w:r>
        <w:t xml:space="preserve">            // We only care about the 2nd and 5th fields</w:t>
      </w:r>
    </w:p>
    <w:p w14:paraId="7F9014B3" w14:textId="77777777" w:rsidR="00185D46" w:rsidRDefault="00185D46" w:rsidP="00185D46">
      <w:pPr>
        <w:pStyle w:val="PlainText"/>
      </w:pPr>
      <w:r>
        <w:t xml:space="preserve">            String stock_symbol = null;</w:t>
      </w:r>
    </w:p>
    <w:p w14:paraId="55770373" w14:textId="77777777" w:rsidR="00185D46" w:rsidRDefault="00185D46" w:rsidP="00185D46">
      <w:pPr>
        <w:pStyle w:val="PlainText"/>
      </w:pPr>
      <w:r>
        <w:t xml:space="preserve">            String stock_price_high = null;</w:t>
      </w:r>
    </w:p>
    <w:p w14:paraId="51CC2652" w14:textId="77777777" w:rsidR="00185D46" w:rsidRDefault="00185D46" w:rsidP="00185D46">
      <w:pPr>
        <w:pStyle w:val="PlainText"/>
      </w:pPr>
    </w:p>
    <w:p w14:paraId="1FE705F0" w14:textId="77777777" w:rsidR="00185D46" w:rsidRDefault="00185D46" w:rsidP="00185D46">
      <w:pPr>
        <w:pStyle w:val="PlainText"/>
      </w:pPr>
      <w:r>
        <w:t xml:space="preserve">            // Simple loop to find out the values of interest to us</w:t>
      </w:r>
    </w:p>
    <w:p w14:paraId="7CDB7C1C" w14:textId="77777777" w:rsidR="00185D46" w:rsidRDefault="00185D46" w:rsidP="00185D46">
      <w:pPr>
        <w:pStyle w:val="PlainText"/>
      </w:pPr>
      <w:r>
        <w:t xml:space="preserve">            for (int i = 0; i &lt; 5 &amp;&amp; tokenizer.hasMoreTokens(); i++) {</w:t>
      </w:r>
    </w:p>
    <w:p w14:paraId="0B3539A8" w14:textId="77777777" w:rsidR="00185D46" w:rsidRDefault="00185D46" w:rsidP="00185D46">
      <w:pPr>
        <w:pStyle w:val="PlainText"/>
      </w:pPr>
      <w:r>
        <w:t xml:space="preserve">                switch (i) {</w:t>
      </w:r>
    </w:p>
    <w:p w14:paraId="13F1A2B3" w14:textId="77777777" w:rsidR="00185D46" w:rsidRDefault="00185D46" w:rsidP="00185D46">
      <w:pPr>
        <w:pStyle w:val="PlainText"/>
      </w:pPr>
      <w:r>
        <w:t xml:space="preserve">                    case 1: // The second field in data line</w:t>
      </w:r>
    </w:p>
    <w:p w14:paraId="37FB5723" w14:textId="77777777" w:rsidR="00185D46" w:rsidRDefault="00185D46" w:rsidP="00185D46">
      <w:pPr>
        <w:pStyle w:val="PlainText"/>
      </w:pPr>
      <w:r>
        <w:t xml:space="preserve">                        stock_symbol = tokenizer.nextToken();</w:t>
      </w:r>
    </w:p>
    <w:p w14:paraId="404AB6B3" w14:textId="77777777" w:rsidR="00185D46" w:rsidRDefault="00185D46" w:rsidP="00185D46">
      <w:pPr>
        <w:pStyle w:val="PlainText"/>
      </w:pPr>
      <w:r>
        <w:t xml:space="preserve">                        break;</w:t>
      </w:r>
    </w:p>
    <w:p w14:paraId="0D4FDAD4" w14:textId="77777777" w:rsidR="00185D46" w:rsidRDefault="00185D46" w:rsidP="00185D46">
      <w:pPr>
        <w:pStyle w:val="PlainText"/>
      </w:pPr>
      <w:r>
        <w:t xml:space="preserve">                    case 4: // The fifth field in the data line</w:t>
      </w:r>
    </w:p>
    <w:p w14:paraId="4B8ABCC6" w14:textId="77777777" w:rsidR="00185D46" w:rsidRDefault="00185D46" w:rsidP="00185D46">
      <w:pPr>
        <w:pStyle w:val="PlainText"/>
      </w:pPr>
      <w:r>
        <w:t xml:space="preserve">                        stock_price_high = tokenizer.nextToken();</w:t>
      </w:r>
    </w:p>
    <w:p w14:paraId="2478D5E4" w14:textId="77777777" w:rsidR="00185D46" w:rsidRDefault="00185D46" w:rsidP="00185D46">
      <w:pPr>
        <w:pStyle w:val="PlainText"/>
      </w:pPr>
      <w:r>
        <w:t xml:space="preserve">                        break;</w:t>
      </w:r>
    </w:p>
    <w:p w14:paraId="4AB25D20" w14:textId="77777777" w:rsidR="00185D46" w:rsidRDefault="00185D46" w:rsidP="00185D46">
      <w:pPr>
        <w:pStyle w:val="PlainText"/>
      </w:pPr>
      <w:r>
        <w:t xml:space="preserve">                    default:</w:t>
      </w:r>
    </w:p>
    <w:p w14:paraId="37AB7189" w14:textId="77777777" w:rsidR="00185D46" w:rsidRDefault="00185D46" w:rsidP="00185D46">
      <w:pPr>
        <w:pStyle w:val="PlainText"/>
      </w:pPr>
      <w:r>
        <w:t xml:space="preserve">                        tokenizer.nextToken();</w:t>
      </w:r>
    </w:p>
    <w:p w14:paraId="472F779A" w14:textId="77777777" w:rsidR="00185D46" w:rsidRDefault="00185D46" w:rsidP="00185D46">
      <w:pPr>
        <w:pStyle w:val="PlainText"/>
      </w:pPr>
      <w:r>
        <w:t xml:space="preserve">                        break;</w:t>
      </w:r>
    </w:p>
    <w:p w14:paraId="030C18D4" w14:textId="77777777" w:rsidR="00185D46" w:rsidRDefault="00185D46" w:rsidP="00185D46">
      <w:pPr>
        <w:pStyle w:val="PlainText"/>
      </w:pPr>
      <w:r>
        <w:t xml:space="preserve">                }</w:t>
      </w:r>
    </w:p>
    <w:p w14:paraId="0221343E" w14:textId="77777777" w:rsidR="00185D46" w:rsidRDefault="00185D46" w:rsidP="00185D46">
      <w:pPr>
        <w:pStyle w:val="PlainText"/>
      </w:pPr>
      <w:r>
        <w:t xml:space="preserve">            }</w:t>
      </w:r>
    </w:p>
    <w:p w14:paraId="4EDDDCFB" w14:textId="77777777" w:rsidR="00185D46" w:rsidRDefault="00185D46" w:rsidP="00185D46">
      <w:pPr>
        <w:pStyle w:val="PlainText"/>
      </w:pPr>
    </w:p>
    <w:p w14:paraId="30736B56" w14:textId="77777777" w:rsidR="00185D46" w:rsidRDefault="00185D46" w:rsidP="00185D46">
      <w:pPr>
        <w:pStyle w:val="PlainText"/>
      </w:pPr>
      <w:r>
        <w:t xml:space="preserve">            // Exit out of reducer when a bad record is found</w:t>
      </w:r>
    </w:p>
    <w:p w14:paraId="56E9927D" w14:textId="77777777" w:rsidR="00185D46" w:rsidRDefault="00185D46" w:rsidP="00185D46">
      <w:pPr>
        <w:pStyle w:val="PlainText"/>
      </w:pPr>
      <w:r>
        <w:t xml:space="preserve">            if (stock_symbol == null || stock_price_high == null) {</w:t>
      </w:r>
    </w:p>
    <w:p w14:paraId="59A5B3DA" w14:textId="77777777" w:rsidR="00185D46" w:rsidRDefault="00185D46" w:rsidP="00185D46">
      <w:pPr>
        <w:pStyle w:val="PlainText"/>
      </w:pPr>
      <w:r>
        <w:t xml:space="preserve">                // This is a bad record, throw it out and return</w:t>
      </w:r>
    </w:p>
    <w:p w14:paraId="44F1A85B" w14:textId="77777777" w:rsidR="00185D46" w:rsidRDefault="00185D46" w:rsidP="00185D46">
      <w:pPr>
        <w:pStyle w:val="PlainText"/>
      </w:pPr>
      <w:r>
        <w:t xml:space="preserve">                System.err.println("Warning, bad record!");</w:t>
      </w:r>
    </w:p>
    <w:p w14:paraId="05D4960F" w14:textId="77777777" w:rsidR="00185D46" w:rsidRDefault="00185D46" w:rsidP="00185D46">
      <w:pPr>
        <w:pStyle w:val="PlainText"/>
      </w:pPr>
      <w:r>
        <w:t xml:space="preserve">                return;</w:t>
      </w:r>
    </w:p>
    <w:p w14:paraId="478D7F9C" w14:textId="77777777" w:rsidR="00185D46" w:rsidRDefault="00185D46" w:rsidP="00185D46">
      <w:pPr>
        <w:pStyle w:val="PlainText"/>
      </w:pPr>
      <w:r>
        <w:t xml:space="preserve">            }</w:t>
      </w:r>
    </w:p>
    <w:p w14:paraId="1A656C6D" w14:textId="77777777" w:rsidR="00185D46" w:rsidRDefault="00185D46" w:rsidP="00185D46">
      <w:pPr>
        <w:pStyle w:val="PlainText"/>
      </w:pPr>
    </w:p>
    <w:p w14:paraId="3FFD4287" w14:textId="77777777" w:rsidR="00185D46" w:rsidRDefault="00185D46" w:rsidP="00185D46">
      <w:pPr>
        <w:pStyle w:val="PlainText"/>
      </w:pPr>
      <w:r>
        <w:t xml:space="preserve">            // Discard the schema line at the head of each file</w:t>
      </w:r>
    </w:p>
    <w:p w14:paraId="71EDFFF8" w14:textId="77777777" w:rsidR="00185D46" w:rsidRDefault="00185D46" w:rsidP="00185D46">
      <w:pPr>
        <w:pStyle w:val="PlainText"/>
      </w:pPr>
      <w:r>
        <w:t xml:space="preserve">            if (stock_symbol.equals("stock_symbol")) {</w:t>
      </w:r>
    </w:p>
    <w:p w14:paraId="5281BF82" w14:textId="77777777" w:rsidR="00185D46" w:rsidRDefault="00185D46" w:rsidP="00185D46">
      <w:pPr>
        <w:pStyle w:val="PlainText"/>
      </w:pPr>
      <w:r>
        <w:t xml:space="preserve">                // Do nothing</w:t>
      </w:r>
    </w:p>
    <w:p w14:paraId="569CC627" w14:textId="77777777" w:rsidR="00185D46" w:rsidRDefault="00185D46" w:rsidP="00185D46">
      <w:pPr>
        <w:pStyle w:val="PlainText"/>
      </w:pPr>
      <w:r>
        <w:t xml:space="preserve">            } else {</w:t>
      </w:r>
    </w:p>
    <w:p w14:paraId="576A9D89" w14:textId="77777777" w:rsidR="00185D46" w:rsidRDefault="00185D46" w:rsidP="00185D46">
      <w:pPr>
        <w:pStyle w:val="PlainText"/>
      </w:pPr>
      <w:r>
        <w:t xml:space="preserve">                // Set the key to be the stock symbol</w:t>
      </w:r>
    </w:p>
    <w:p w14:paraId="302A62AB" w14:textId="77777777" w:rsidR="00185D46" w:rsidRDefault="00185D46" w:rsidP="00185D46">
      <w:pPr>
        <w:pStyle w:val="PlainText"/>
      </w:pPr>
      <w:r>
        <w:t xml:space="preserve">                stock.set(stock_symbol);</w:t>
      </w:r>
    </w:p>
    <w:p w14:paraId="6518020D" w14:textId="77777777" w:rsidR="00185D46" w:rsidRDefault="00185D46" w:rsidP="00185D46">
      <w:pPr>
        <w:pStyle w:val="PlainText"/>
      </w:pPr>
    </w:p>
    <w:p w14:paraId="651394F2" w14:textId="77777777" w:rsidR="00185D46" w:rsidRDefault="00185D46" w:rsidP="00185D46">
      <w:pPr>
        <w:pStyle w:val="PlainText"/>
      </w:pPr>
      <w:r>
        <w:t xml:space="preserve">                // Set the value to be the high price of the stock</w:t>
      </w:r>
    </w:p>
    <w:p w14:paraId="3B45FB28" w14:textId="22E82813" w:rsidR="00185D46" w:rsidRDefault="00185D46" w:rsidP="00185D46">
      <w:pPr>
        <w:pStyle w:val="PlainText"/>
      </w:pPr>
      <w:r>
        <w:t xml:space="preserve">                FloatWritable high= new FloatWritable(Float.valueOf(stock_price_high));</w:t>
      </w:r>
    </w:p>
    <w:p w14:paraId="06C0EEF3" w14:textId="77777777" w:rsidR="00185D46" w:rsidRDefault="00185D46" w:rsidP="00185D46">
      <w:pPr>
        <w:pStyle w:val="PlainText"/>
      </w:pPr>
    </w:p>
    <w:p w14:paraId="329B8358" w14:textId="77777777" w:rsidR="00185D46" w:rsidRDefault="00185D46" w:rsidP="00185D46">
      <w:pPr>
        <w:pStyle w:val="PlainText"/>
      </w:pPr>
      <w:r>
        <w:t xml:space="preserve">                // Write the key-value to the context object</w:t>
      </w:r>
    </w:p>
    <w:p w14:paraId="130AA11C" w14:textId="77777777" w:rsidR="00185D46" w:rsidRDefault="00185D46" w:rsidP="00185D46">
      <w:pPr>
        <w:pStyle w:val="PlainText"/>
      </w:pPr>
      <w:r>
        <w:t xml:space="preserve">                context.write(stock, high);</w:t>
      </w:r>
    </w:p>
    <w:p w14:paraId="19D3765B" w14:textId="77777777" w:rsidR="00185D46" w:rsidRDefault="00185D46" w:rsidP="00185D46">
      <w:pPr>
        <w:pStyle w:val="PlainText"/>
      </w:pPr>
      <w:r>
        <w:t xml:space="preserve">            }</w:t>
      </w:r>
    </w:p>
    <w:p w14:paraId="607049F6" w14:textId="77777777" w:rsidR="00185D46" w:rsidRDefault="00185D46" w:rsidP="00185D46">
      <w:pPr>
        <w:pStyle w:val="ListParagraph"/>
      </w:pPr>
      <w:r>
        <w:t xml:space="preserve">        }</w:t>
      </w:r>
    </w:p>
    <w:p w14:paraId="15FE6334" w14:textId="4ED25874" w:rsidR="00185D46" w:rsidRDefault="00185D46" w:rsidP="00185D46">
      <w:pPr>
        <w:pStyle w:val="ListParagraph"/>
      </w:pPr>
      <w:r>
        <w:t xml:space="preserve">    }</w:t>
      </w:r>
    </w:p>
    <w:p w14:paraId="76983E2B" w14:textId="77777777" w:rsidR="00185D46" w:rsidRDefault="00185D46" w:rsidP="00185D46">
      <w:pPr>
        <w:pStyle w:val="ListParagraph"/>
      </w:pPr>
    </w:p>
    <w:p w14:paraId="4995E444" w14:textId="77777777" w:rsidR="00185D46" w:rsidRDefault="00185D46" w:rsidP="00185D46">
      <w:pPr>
        <w:pStyle w:val="ListParagraph"/>
      </w:pPr>
    </w:p>
    <w:p w14:paraId="5FF701A3" w14:textId="6D43E445" w:rsidR="00185D46" w:rsidRDefault="00185D46" w:rsidP="00185D46">
      <w:pPr>
        <w:pStyle w:val="ListParagraph"/>
      </w:pPr>
      <w:r>
        <w:rPr>
          <w:b/>
        </w:rPr>
        <w:t>Step 3</w:t>
      </w:r>
      <w:r w:rsidRPr="009D457C">
        <w:rPr>
          <w:b/>
        </w:rPr>
        <w:t>:</w:t>
      </w:r>
      <w:r>
        <w:t xml:space="preserve"> Fill in the missing pieces of the </w:t>
      </w:r>
      <w:r>
        <w:rPr>
          <w:rStyle w:val="PlainTextChar"/>
        </w:rPr>
        <w:t>reduce</w:t>
      </w:r>
      <w:r w:rsidRPr="00185D46">
        <w:rPr>
          <w:rStyle w:val="PlainTextChar"/>
        </w:rPr>
        <w:t>()</w:t>
      </w:r>
      <w:r>
        <w:t xml:space="preserve"> method by looking below:</w:t>
      </w:r>
    </w:p>
    <w:p w14:paraId="2206B357" w14:textId="77777777" w:rsidR="00185D46" w:rsidRDefault="00185D46" w:rsidP="00185D46">
      <w:pPr>
        <w:pStyle w:val="ListParagraph"/>
      </w:pPr>
    </w:p>
    <w:p w14:paraId="46FEECBC" w14:textId="375DDEC5" w:rsidR="00185D46" w:rsidRDefault="00185D46" w:rsidP="00185D46">
      <w:pPr>
        <w:pStyle w:val="PlainText"/>
      </w:pPr>
      <w:r>
        <w:t xml:space="preserve">        public void reduce(Text key, Iterable&lt;FloatWritable&gt; values, Context context)</w:t>
      </w:r>
    </w:p>
    <w:p w14:paraId="3CCCCB0E" w14:textId="77777777" w:rsidR="00185D46" w:rsidRDefault="00185D46" w:rsidP="00185D46">
      <w:pPr>
        <w:pStyle w:val="PlainText"/>
      </w:pPr>
      <w:r>
        <w:t xml:space="preserve">                throws IOException, InterruptedException {</w:t>
      </w:r>
    </w:p>
    <w:p w14:paraId="17969B00" w14:textId="77777777" w:rsidR="00185D46" w:rsidRDefault="00185D46" w:rsidP="00185D46">
      <w:pPr>
        <w:pStyle w:val="PlainText"/>
      </w:pPr>
      <w:r>
        <w:t xml:space="preserve">            // assume prices are never negative</w:t>
      </w:r>
    </w:p>
    <w:p w14:paraId="07C50A59" w14:textId="77777777" w:rsidR="00185D46" w:rsidRDefault="00185D46" w:rsidP="00185D46">
      <w:pPr>
        <w:pStyle w:val="PlainText"/>
      </w:pPr>
      <w:r>
        <w:t xml:space="preserve">            float max = 0.0f;</w:t>
      </w:r>
    </w:p>
    <w:p w14:paraId="2D2AA66A" w14:textId="77777777" w:rsidR="00185D46" w:rsidRDefault="00185D46" w:rsidP="00185D46">
      <w:pPr>
        <w:pStyle w:val="PlainText"/>
      </w:pPr>
    </w:p>
    <w:p w14:paraId="583EFF2E" w14:textId="77777777" w:rsidR="00185D46" w:rsidRDefault="00185D46" w:rsidP="00185D46">
      <w:pPr>
        <w:pStyle w:val="PlainText"/>
      </w:pPr>
      <w:r>
        <w:t xml:space="preserve">            // Loop through the values</w:t>
      </w:r>
    </w:p>
    <w:p w14:paraId="03D07D47" w14:textId="77777777" w:rsidR="00185D46" w:rsidRDefault="00185D46" w:rsidP="00185D46">
      <w:pPr>
        <w:pStyle w:val="PlainText"/>
      </w:pPr>
      <w:r>
        <w:t xml:space="preserve">            for (FloatWritable price : values) {</w:t>
      </w:r>
    </w:p>
    <w:p w14:paraId="7062C00B" w14:textId="77777777" w:rsidR="00185D46" w:rsidRDefault="00185D46" w:rsidP="00185D46">
      <w:pPr>
        <w:pStyle w:val="PlainText"/>
      </w:pPr>
      <w:r>
        <w:t xml:space="preserve">                float current = price.get();</w:t>
      </w:r>
    </w:p>
    <w:p w14:paraId="176E4921" w14:textId="77777777" w:rsidR="00185D46" w:rsidRDefault="00185D46" w:rsidP="00185D46">
      <w:pPr>
        <w:pStyle w:val="PlainText"/>
      </w:pPr>
    </w:p>
    <w:p w14:paraId="7CF83673" w14:textId="290F3128" w:rsidR="00185D46" w:rsidRDefault="00185D46" w:rsidP="00185D46">
      <w:pPr>
        <w:pStyle w:val="PlainText"/>
      </w:pPr>
      <w:r>
        <w:t xml:space="preserve">                // Set the max value if current value found to be &gt; current max</w:t>
      </w:r>
    </w:p>
    <w:p w14:paraId="594DD435" w14:textId="77777777" w:rsidR="00185D46" w:rsidRDefault="00185D46" w:rsidP="00185D46">
      <w:pPr>
        <w:pStyle w:val="PlainText"/>
      </w:pPr>
      <w:r>
        <w:t xml:space="preserve">                if (current &gt; max)</w:t>
      </w:r>
    </w:p>
    <w:p w14:paraId="19D2EDF7" w14:textId="77777777" w:rsidR="00185D46" w:rsidRDefault="00185D46" w:rsidP="00185D46">
      <w:pPr>
        <w:pStyle w:val="PlainText"/>
      </w:pPr>
      <w:r>
        <w:t xml:space="preserve">                    max = current;</w:t>
      </w:r>
    </w:p>
    <w:p w14:paraId="4BFFE81C" w14:textId="77777777" w:rsidR="00185D46" w:rsidRDefault="00185D46" w:rsidP="00185D46">
      <w:pPr>
        <w:pStyle w:val="PlainText"/>
      </w:pPr>
      <w:r>
        <w:t xml:space="preserve">            }</w:t>
      </w:r>
    </w:p>
    <w:p w14:paraId="337849AC" w14:textId="77777777" w:rsidR="00185D46" w:rsidRDefault="00185D46" w:rsidP="00185D46">
      <w:pPr>
        <w:pStyle w:val="PlainText"/>
      </w:pPr>
    </w:p>
    <w:p w14:paraId="28AF1A9C" w14:textId="77777777" w:rsidR="00185D46" w:rsidRDefault="00185D46" w:rsidP="00185D46">
      <w:pPr>
        <w:pStyle w:val="PlainText"/>
      </w:pPr>
      <w:r>
        <w:t xml:space="preserve">            // Write the key-value to the context object</w:t>
      </w:r>
    </w:p>
    <w:p w14:paraId="609CA551" w14:textId="77777777" w:rsidR="00185D46" w:rsidRDefault="00185D46" w:rsidP="00185D46">
      <w:pPr>
        <w:pStyle w:val="PlainText"/>
      </w:pPr>
      <w:r>
        <w:t xml:space="preserve">            context.write(key, new FloatWritable(max));</w:t>
      </w:r>
    </w:p>
    <w:p w14:paraId="747EFBAD" w14:textId="77777777" w:rsidR="00185D46" w:rsidRDefault="00185D46" w:rsidP="00185D46">
      <w:pPr>
        <w:pStyle w:val="PlainText"/>
      </w:pPr>
      <w:r>
        <w:t xml:space="preserve">        }</w:t>
      </w:r>
    </w:p>
    <w:p w14:paraId="761AE45F" w14:textId="3D46BFE7" w:rsidR="00185D46" w:rsidRDefault="00185D46" w:rsidP="00185D46">
      <w:pPr>
        <w:pStyle w:val="PlainText"/>
      </w:pPr>
      <w:r>
        <w:t xml:space="preserve">    </w:t>
      </w:r>
    </w:p>
    <w:p w14:paraId="28AE7772" w14:textId="13A43814" w:rsidR="00185D46" w:rsidRDefault="00185D46" w:rsidP="00185D46">
      <w:pPr>
        <w:pStyle w:val="ListParagraph"/>
      </w:pPr>
      <w:r>
        <w:rPr>
          <w:b/>
        </w:rPr>
        <w:t>Step 4</w:t>
      </w:r>
      <w:r w:rsidRPr="009D457C">
        <w:rPr>
          <w:b/>
        </w:rPr>
        <w:t>:</w:t>
      </w:r>
      <w:r>
        <w:t xml:space="preserve"> Fill in the missing pieces of the </w:t>
      </w:r>
      <w:r>
        <w:rPr>
          <w:rStyle w:val="PlainTextChar"/>
        </w:rPr>
        <w:t>main</w:t>
      </w:r>
      <w:r w:rsidRPr="00185D46">
        <w:rPr>
          <w:rStyle w:val="PlainTextChar"/>
        </w:rPr>
        <w:t>()</w:t>
      </w:r>
      <w:r w:rsidR="00556443">
        <w:t xml:space="preserve"> method by looking below. Notice that we set the combiner class to be same as Reducer.</w:t>
      </w:r>
    </w:p>
    <w:p w14:paraId="482929A7" w14:textId="77777777" w:rsidR="00185D46" w:rsidRDefault="00185D46" w:rsidP="00185D46">
      <w:pPr>
        <w:pStyle w:val="ListParagraph"/>
      </w:pPr>
    </w:p>
    <w:p w14:paraId="4C7832D8" w14:textId="05EC66E4" w:rsidR="00185D46" w:rsidRDefault="00185D46" w:rsidP="00185D46">
      <w:pPr>
        <w:pStyle w:val="PlainText"/>
      </w:pPr>
      <w:r>
        <w:t xml:space="preserve">      public int run(String[] args) throws Exception {</w:t>
      </w:r>
    </w:p>
    <w:p w14:paraId="3A4357BE" w14:textId="77777777" w:rsidR="00185D46" w:rsidRDefault="00185D46" w:rsidP="00185D46">
      <w:pPr>
        <w:pStyle w:val="PlainText"/>
      </w:pPr>
    </w:p>
    <w:p w14:paraId="4489F49B" w14:textId="77777777" w:rsidR="00185D46" w:rsidRDefault="00185D46" w:rsidP="00185D46">
      <w:pPr>
        <w:pStyle w:val="PlainText"/>
      </w:pPr>
      <w:r>
        <w:t xml:space="preserve">        // If the number of arguments is insufficient, print an error message and exit</w:t>
      </w:r>
    </w:p>
    <w:p w14:paraId="7B79BD50" w14:textId="77777777" w:rsidR="00185D46" w:rsidRDefault="00185D46" w:rsidP="00185D46">
      <w:pPr>
        <w:pStyle w:val="PlainText"/>
      </w:pPr>
      <w:r>
        <w:t xml:space="preserve">        if (args.length &lt; 2) {</w:t>
      </w:r>
    </w:p>
    <w:p w14:paraId="0860B28F" w14:textId="77777777" w:rsidR="00185D46" w:rsidRDefault="00185D46" w:rsidP="00185D46">
      <w:pPr>
        <w:pStyle w:val="PlainText"/>
      </w:pPr>
      <w:r>
        <w:t xml:space="preserve">            System.err.println("Usage: &lt;input_path&gt; &lt;output_path&gt;");</w:t>
      </w:r>
    </w:p>
    <w:p w14:paraId="00AEBB3F" w14:textId="77777777" w:rsidR="00185D46" w:rsidRDefault="00185D46" w:rsidP="00185D46">
      <w:pPr>
        <w:pStyle w:val="PlainText"/>
      </w:pPr>
      <w:r>
        <w:t xml:space="preserve">            System.exit(-1);</w:t>
      </w:r>
    </w:p>
    <w:p w14:paraId="4A520234" w14:textId="77777777" w:rsidR="00185D46" w:rsidRDefault="00185D46" w:rsidP="00185D46">
      <w:pPr>
        <w:pStyle w:val="PlainText"/>
      </w:pPr>
      <w:r>
        <w:t xml:space="preserve">        }</w:t>
      </w:r>
    </w:p>
    <w:p w14:paraId="472B6613" w14:textId="77777777" w:rsidR="00185D46" w:rsidRDefault="00185D46" w:rsidP="00185D46">
      <w:pPr>
        <w:pStyle w:val="PlainText"/>
      </w:pPr>
    </w:p>
    <w:p w14:paraId="66F7BC65" w14:textId="77777777" w:rsidR="00185D46" w:rsidRDefault="00185D46" w:rsidP="00185D46">
      <w:pPr>
        <w:pStyle w:val="PlainText"/>
      </w:pPr>
      <w:r>
        <w:t xml:space="preserve">        // Your job is handled by the Job object - managed by the JobTracker</w:t>
      </w:r>
    </w:p>
    <w:p w14:paraId="49035232" w14:textId="77777777" w:rsidR="00185D46" w:rsidRDefault="00185D46" w:rsidP="00185D46">
      <w:pPr>
        <w:pStyle w:val="PlainText"/>
      </w:pPr>
      <w:r>
        <w:t xml:space="preserve">        Job job = Job.getInstance(getConf(), "stock-analysis");</w:t>
      </w:r>
    </w:p>
    <w:p w14:paraId="1F752A66" w14:textId="77777777" w:rsidR="00185D46" w:rsidRDefault="00185D46" w:rsidP="00185D46">
      <w:pPr>
        <w:pStyle w:val="PlainText"/>
      </w:pPr>
    </w:p>
    <w:p w14:paraId="6CE8438C" w14:textId="77777777" w:rsidR="00185D46" w:rsidRDefault="00185D46" w:rsidP="00185D46">
      <w:pPr>
        <w:pStyle w:val="PlainText"/>
      </w:pPr>
      <w:r>
        <w:t xml:space="preserve">        // This locates the jar file that needs to be run by using a class name</w:t>
      </w:r>
    </w:p>
    <w:p w14:paraId="2574506A" w14:textId="77777777" w:rsidR="00185D46" w:rsidRDefault="00185D46" w:rsidP="00185D46">
      <w:pPr>
        <w:pStyle w:val="PlainText"/>
      </w:pPr>
      <w:r>
        <w:t xml:space="preserve">        job.setJarByClass(StockPriceAnalyzer.class);</w:t>
      </w:r>
    </w:p>
    <w:p w14:paraId="7A3DC467" w14:textId="77777777" w:rsidR="00185D46" w:rsidRDefault="00185D46" w:rsidP="00185D46">
      <w:pPr>
        <w:pStyle w:val="PlainText"/>
      </w:pPr>
    </w:p>
    <w:p w14:paraId="2EA491B7" w14:textId="77777777" w:rsidR="00185D46" w:rsidRDefault="00185D46" w:rsidP="00185D46">
      <w:pPr>
        <w:pStyle w:val="PlainText"/>
      </w:pPr>
      <w:r>
        <w:t xml:space="preserve">        // Set the mapper and reducer classes</w:t>
      </w:r>
    </w:p>
    <w:p w14:paraId="7A76DB57" w14:textId="77777777" w:rsidR="00185D46" w:rsidRDefault="00185D46" w:rsidP="00185D46">
      <w:pPr>
        <w:pStyle w:val="PlainText"/>
      </w:pPr>
      <w:r>
        <w:t xml:space="preserve">        job.setMapperClass(StockMapper.class);</w:t>
      </w:r>
    </w:p>
    <w:p w14:paraId="3CC98BD9" w14:textId="77777777" w:rsidR="00185D46" w:rsidRDefault="00185D46" w:rsidP="00185D46">
      <w:pPr>
        <w:pStyle w:val="PlainText"/>
      </w:pPr>
      <w:r>
        <w:t xml:space="preserve">        job.setReducerClass(StockReducer.class);</w:t>
      </w:r>
    </w:p>
    <w:p w14:paraId="1B06C566" w14:textId="77777777" w:rsidR="00185D46" w:rsidRDefault="00185D46" w:rsidP="00185D46">
      <w:pPr>
        <w:pStyle w:val="PlainText"/>
      </w:pPr>
    </w:p>
    <w:p w14:paraId="6DCF8B0E" w14:textId="77777777" w:rsidR="00185D46" w:rsidRDefault="00185D46" w:rsidP="00185D46">
      <w:pPr>
        <w:pStyle w:val="PlainText"/>
        <w:pBdr>
          <w:top w:val="single" w:sz="4" w:space="1" w:color="auto"/>
          <w:left w:val="single" w:sz="4" w:space="4" w:color="auto"/>
          <w:bottom w:val="single" w:sz="4" w:space="1" w:color="auto"/>
          <w:right w:val="single" w:sz="4" w:space="4" w:color="auto"/>
        </w:pBdr>
      </w:pPr>
      <w:r>
        <w:t xml:space="preserve">        // Set a combiner for the task</w:t>
      </w:r>
    </w:p>
    <w:p w14:paraId="4E169058" w14:textId="77777777" w:rsidR="00185D46" w:rsidRDefault="00185D46" w:rsidP="00185D46">
      <w:pPr>
        <w:pStyle w:val="PlainText"/>
        <w:pBdr>
          <w:top w:val="single" w:sz="4" w:space="1" w:color="auto"/>
          <w:left w:val="single" w:sz="4" w:space="4" w:color="auto"/>
          <w:bottom w:val="single" w:sz="4" w:space="1" w:color="auto"/>
          <w:right w:val="single" w:sz="4" w:space="4" w:color="auto"/>
        </w:pBdr>
      </w:pPr>
      <w:r>
        <w:t xml:space="preserve">        job.setCombinerClass(StockReducer.class);</w:t>
      </w:r>
    </w:p>
    <w:p w14:paraId="52AC6E56" w14:textId="77777777" w:rsidR="00185D46" w:rsidRDefault="00185D46" w:rsidP="00185D46">
      <w:pPr>
        <w:pStyle w:val="PlainText"/>
      </w:pPr>
    </w:p>
    <w:p w14:paraId="3C11C870" w14:textId="77777777" w:rsidR="00185D46" w:rsidRDefault="00185D46" w:rsidP="00185D46">
      <w:pPr>
        <w:pStyle w:val="PlainText"/>
      </w:pPr>
      <w:r>
        <w:t xml:space="preserve">        // Set reducer output key and value classes</w:t>
      </w:r>
    </w:p>
    <w:p w14:paraId="11433972" w14:textId="77777777" w:rsidR="00185D46" w:rsidRDefault="00185D46" w:rsidP="00185D46">
      <w:pPr>
        <w:pStyle w:val="PlainText"/>
      </w:pPr>
      <w:r>
        <w:t xml:space="preserve">        job.setOutputKeyClass(Text.class);</w:t>
      </w:r>
    </w:p>
    <w:p w14:paraId="5AFF8C33" w14:textId="77777777" w:rsidR="00185D46" w:rsidRDefault="00185D46" w:rsidP="00185D46">
      <w:pPr>
        <w:pStyle w:val="PlainText"/>
      </w:pPr>
      <w:r>
        <w:t xml:space="preserve">        job.setOutputValueClass(FloatWritable.class);</w:t>
      </w:r>
    </w:p>
    <w:p w14:paraId="18B26CCD" w14:textId="77777777" w:rsidR="00185D46" w:rsidRDefault="00185D46" w:rsidP="00185D46">
      <w:pPr>
        <w:pStyle w:val="PlainText"/>
      </w:pPr>
    </w:p>
    <w:p w14:paraId="1004BA02" w14:textId="77777777" w:rsidR="00185D46" w:rsidRDefault="00185D46" w:rsidP="00185D46">
      <w:pPr>
        <w:pStyle w:val="PlainText"/>
      </w:pPr>
      <w:r>
        <w:t xml:space="preserve">        // Set mapper output key and value classes</w:t>
      </w:r>
    </w:p>
    <w:p w14:paraId="2060A7C9" w14:textId="77777777" w:rsidR="00185D46" w:rsidRDefault="00185D46" w:rsidP="00185D46">
      <w:pPr>
        <w:pStyle w:val="PlainText"/>
      </w:pPr>
      <w:r>
        <w:t xml:space="preserve">        job.setMapOutputKeyClass(Text.class);</w:t>
      </w:r>
    </w:p>
    <w:p w14:paraId="37118151" w14:textId="77777777" w:rsidR="00185D46" w:rsidRDefault="00185D46" w:rsidP="00185D46">
      <w:pPr>
        <w:pStyle w:val="PlainText"/>
      </w:pPr>
      <w:r>
        <w:t xml:space="preserve">        job.setMapOutputValueClass(FloatWritable.class);</w:t>
      </w:r>
    </w:p>
    <w:p w14:paraId="359ADC37" w14:textId="77777777" w:rsidR="00185D46" w:rsidRDefault="00185D46" w:rsidP="00185D46">
      <w:pPr>
        <w:pStyle w:val="PlainText"/>
      </w:pPr>
    </w:p>
    <w:p w14:paraId="10FEF104" w14:textId="77777777" w:rsidR="00185D46" w:rsidRDefault="00185D46" w:rsidP="00185D46">
      <w:pPr>
        <w:pStyle w:val="PlainText"/>
      </w:pPr>
      <w:r>
        <w:t xml:space="preserve">        // Add the input and output paths from program arguments</w:t>
      </w:r>
    </w:p>
    <w:p w14:paraId="1F70E16D" w14:textId="77777777" w:rsidR="00185D46" w:rsidRDefault="00185D46" w:rsidP="00185D46">
      <w:pPr>
        <w:pStyle w:val="PlainText"/>
      </w:pPr>
      <w:r>
        <w:t xml:space="preserve">        FileInputFormat.setInputPaths(job, new Path(args[0]));</w:t>
      </w:r>
    </w:p>
    <w:p w14:paraId="4884C433" w14:textId="77777777" w:rsidR="00185D46" w:rsidRDefault="00185D46" w:rsidP="00185D46">
      <w:pPr>
        <w:pStyle w:val="PlainText"/>
      </w:pPr>
      <w:r>
        <w:t xml:space="preserve">        FileOutputFormat.setOutputPath(job, new Path(args[1]));</w:t>
      </w:r>
    </w:p>
    <w:p w14:paraId="2867BBCF" w14:textId="77777777" w:rsidR="00185D46" w:rsidRDefault="00185D46" w:rsidP="00185D46">
      <w:pPr>
        <w:pStyle w:val="PlainText"/>
      </w:pPr>
    </w:p>
    <w:p w14:paraId="2E9CC187" w14:textId="77777777" w:rsidR="00185D46" w:rsidRDefault="00185D46" w:rsidP="00185D46">
      <w:pPr>
        <w:pStyle w:val="PlainText"/>
      </w:pPr>
      <w:r>
        <w:t xml:space="preserve">        // Fire the job and return job status based on success of job</w:t>
      </w:r>
    </w:p>
    <w:p w14:paraId="4EB91CE7" w14:textId="77777777" w:rsidR="00185D46" w:rsidRDefault="00185D46" w:rsidP="00185D46">
      <w:pPr>
        <w:pStyle w:val="PlainText"/>
      </w:pPr>
      <w:r>
        <w:t xml:space="preserve">        return job.waitForCompletion(true) ? 0 : 1;</w:t>
      </w:r>
    </w:p>
    <w:p w14:paraId="2E96A0FC" w14:textId="77777777" w:rsidR="00185D46" w:rsidRDefault="00185D46" w:rsidP="00185D46">
      <w:pPr>
        <w:pStyle w:val="PlainText"/>
      </w:pPr>
      <w:r>
        <w:t xml:space="preserve">    }</w:t>
      </w:r>
    </w:p>
    <w:p w14:paraId="6E2FD251" w14:textId="1F34ED16" w:rsidR="00185D46" w:rsidRDefault="00185D46" w:rsidP="00185D46">
      <w:pPr>
        <w:pStyle w:val="PlainText"/>
      </w:pPr>
    </w:p>
    <w:p w14:paraId="1C86E728" w14:textId="1ACAC3E7" w:rsidR="00556443" w:rsidRDefault="00556443" w:rsidP="00556443">
      <w:pPr>
        <w:pStyle w:val="Heading2"/>
      </w:pPr>
      <w:r>
        <w:t>Task 3: Compile and run the MapReduce job</w:t>
      </w:r>
    </w:p>
    <w:p w14:paraId="7E5E9C54" w14:textId="77777777" w:rsidR="00556443" w:rsidRDefault="00556443" w:rsidP="00556443"/>
    <w:p w14:paraId="0EA04891" w14:textId="77777777" w:rsidR="00556443" w:rsidRDefault="00556443" w:rsidP="00556443">
      <w:pPr>
        <w:pStyle w:val="Heading3"/>
      </w:pPr>
      <w:r>
        <w:t>Activity Procedure</w:t>
      </w:r>
    </w:p>
    <w:p w14:paraId="360C9481" w14:textId="77777777" w:rsidR="00556443" w:rsidRDefault="00556443" w:rsidP="00556443"/>
    <w:p w14:paraId="1BA9EAB0" w14:textId="77777777" w:rsidR="00556443" w:rsidRDefault="00556443" w:rsidP="00556443">
      <w:pPr>
        <w:pStyle w:val="ListParagraph"/>
      </w:pPr>
      <w:r w:rsidRPr="00F11BCC">
        <w:rPr>
          <w:b/>
        </w:rPr>
        <w:t>Step 1:</w:t>
      </w:r>
      <w:r>
        <w:t xml:space="preserve"> Compile the program through Maven and create a package.</w:t>
      </w:r>
    </w:p>
    <w:p w14:paraId="609D22E6" w14:textId="77777777" w:rsidR="00556443" w:rsidRDefault="00556443" w:rsidP="00556443">
      <w:pPr>
        <w:pStyle w:val="ListParagraph"/>
      </w:pPr>
    </w:p>
    <w:p w14:paraId="0750BDE8" w14:textId="77777777" w:rsidR="00556443" w:rsidRDefault="00556443" w:rsidP="00556443">
      <w:pPr>
        <w:pStyle w:val="PlainText"/>
        <w:ind w:left="1440"/>
      </w:pPr>
      <w:r>
        <w:t>$ cd ~/Developer/heffalump</w:t>
      </w:r>
    </w:p>
    <w:p w14:paraId="3F92136C" w14:textId="77777777" w:rsidR="00556443" w:rsidRDefault="00556443" w:rsidP="00556443">
      <w:pPr>
        <w:pStyle w:val="PlainText"/>
        <w:ind w:left="1440"/>
      </w:pPr>
      <w:r>
        <w:t>$ mvn package</w:t>
      </w:r>
    </w:p>
    <w:p w14:paraId="61FFDB2B" w14:textId="77777777" w:rsidR="00556443" w:rsidRDefault="00556443" w:rsidP="00556443">
      <w:pPr>
        <w:pStyle w:val="ListParagraph"/>
      </w:pPr>
    </w:p>
    <w:p w14:paraId="2F87DEA8" w14:textId="77777777" w:rsidR="00556443" w:rsidRDefault="00556443" w:rsidP="00556443">
      <w:pPr>
        <w:pStyle w:val="ListParagraph"/>
      </w:pPr>
      <w:r w:rsidRPr="00F11BCC">
        <w:rPr>
          <w:b/>
        </w:rPr>
        <w:t>Step 2:</w:t>
      </w:r>
      <w:r>
        <w:t xml:space="preserve"> Run the MapReduce job.</w:t>
      </w:r>
    </w:p>
    <w:p w14:paraId="0A75AB4D" w14:textId="77777777" w:rsidR="00556443" w:rsidRDefault="00556443" w:rsidP="00556443">
      <w:pPr>
        <w:pStyle w:val="ListParagraph"/>
      </w:pPr>
    </w:p>
    <w:p w14:paraId="36743B43" w14:textId="2BFCA761" w:rsidR="00556443" w:rsidRDefault="00556443" w:rsidP="00556443">
      <w:pPr>
        <w:pStyle w:val="PlainText"/>
        <w:ind w:left="1440"/>
      </w:pPr>
      <w:r>
        <w:t xml:space="preserve">$ </w:t>
      </w:r>
      <w:r w:rsidRPr="00681C46">
        <w:t xml:space="preserve">hadoop jar </w:t>
      </w:r>
      <w:r>
        <w:t>$HOME</w:t>
      </w:r>
      <w:r w:rsidRPr="00681C46">
        <w:t>/Developer/heffalump/target/heffalump-1.0.jar com.hado</w:t>
      </w:r>
      <w:r>
        <w:t>optraining.lab9</w:t>
      </w:r>
      <w:r w:rsidRPr="00681C46">
        <w:t>.</w:t>
      </w:r>
      <w:r>
        <w:t>StockPriceAnalyzer</w:t>
      </w:r>
      <w:r w:rsidRPr="00681C46">
        <w:t xml:space="preserve"> input output</w:t>
      </w:r>
    </w:p>
    <w:p w14:paraId="6B227F01" w14:textId="77777777" w:rsidR="00556443" w:rsidRDefault="00556443" w:rsidP="00556443">
      <w:pPr>
        <w:pStyle w:val="Heading3"/>
      </w:pPr>
      <w:r>
        <w:t>Activity Verification</w:t>
      </w:r>
    </w:p>
    <w:p w14:paraId="256F466C" w14:textId="77777777" w:rsidR="00556443" w:rsidRDefault="00556443" w:rsidP="00556443">
      <w:pPr>
        <w:ind w:firstLine="720"/>
      </w:pPr>
    </w:p>
    <w:p w14:paraId="38ED56DB" w14:textId="77777777" w:rsidR="00556443" w:rsidRDefault="00556443" w:rsidP="00556443">
      <w:pPr>
        <w:ind w:firstLine="720"/>
      </w:pPr>
      <w:r>
        <w:t>As the job runs, you’ll see output on the screen that looks similar to the following:</w:t>
      </w:r>
    </w:p>
    <w:p w14:paraId="0429DD30" w14:textId="77777777" w:rsidR="00556443" w:rsidRDefault="00556443" w:rsidP="00556443">
      <w:pPr>
        <w:ind w:firstLine="720"/>
      </w:pPr>
    </w:p>
    <w:p w14:paraId="5F18449B" w14:textId="77777777" w:rsidR="00556443" w:rsidRPr="00556443" w:rsidRDefault="00556443" w:rsidP="00556443">
      <w:pPr>
        <w:pStyle w:val="PlainText"/>
        <w:rPr>
          <w:sz w:val="18"/>
        </w:rPr>
      </w:pPr>
      <w:r w:rsidRPr="00556443">
        <w:rPr>
          <w:sz w:val="18"/>
        </w:rPr>
        <w:t>13/06/12 22:33:02 WARN mapred.JobClient: Use GenericOptionsParser for parsing the arguments. Applications should implement Tool for the same.</w:t>
      </w:r>
    </w:p>
    <w:p w14:paraId="410CD02A" w14:textId="77777777" w:rsidR="00556443" w:rsidRPr="00556443" w:rsidRDefault="00556443" w:rsidP="00556443">
      <w:pPr>
        <w:pStyle w:val="PlainText"/>
        <w:rPr>
          <w:sz w:val="18"/>
        </w:rPr>
      </w:pPr>
      <w:r w:rsidRPr="00556443">
        <w:rPr>
          <w:sz w:val="18"/>
        </w:rPr>
        <w:t>13/06/12 22:33:02 INFO input.FileInputFormat: Total input paths to process : 26</w:t>
      </w:r>
    </w:p>
    <w:p w14:paraId="239ABDA4" w14:textId="77777777" w:rsidR="00556443" w:rsidRPr="00556443" w:rsidRDefault="00556443" w:rsidP="00556443">
      <w:pPr>
        <w:pStyle w:val="PlainText"/>
        <w:rPr>
          <w:sz w:val="18"/>
        </w:rPr>
      </w:pPr>
      <w:r w:rsidRPr="00556443">
        <w:rPr>
          <w:sz w:val="18"/>
        </w:rPr>
        <w:t>13/06/12 22:33:03 INFO mapred.JobClient: Running job: job_201306092215_0006</w:t>
      </w:r>
    </w:p>
    <w:p w14:paraId="026A0304" w14:textId="77777777" w:rsidR="00556443" w:rsidRPr="00556443" w:rsidRDefault="00556443" w:rsidP="00556443">
      <w:pPr>
        <w:pStyle w:val="PlainText"/>
        <w:rPr>
          <w:sz w:val="18"/>
        </w:rPr>
      </w:pPr>
      <w:r w:rsidRPr="00556443">
        <w:rPr>
          <w:sz w:val="18"/>
        </w:rPr>
        <w:t>13/06/12 22:33:04 INFO mapred.JobClient:  map 0% reduce 0%</w:t>
      </w:r>
    </w:p>
    <w:p w14:paraId="38025A0A" w14:textId="77777777" w:rsidR="00556443" w:rsidRPr="00556443" w:rsidRDefault="00556443" w:rsidP="00556443">
      <w:pPr>
        <w:pStyle w:val="PlainText"/>
        <w:rPr>
          <w:sz w:val="18"/>
        </w:rPr>
      </w:pPr>
      <w:r w:rsidRPr="00556443">
        <w:rPr>
          <w:sz w:val="18"/>
        </w:rPr>
        <w:t>13/06/12 22:33:12 INFO mapred.JobClient:  map 4% reduce 0%</w:t>
      </w:r>
    </w:p>
    <w:p w14:paraId="4D450435" w14:textId="77777777" w:rsidR="00556443" w:rsidRPr="00556443" w:rsidRDefault="00556443" w:rsidP="00556443">
      <w:pPr>
        <w:pStyle w:val="PlainText"/>
        <w:rPr>
          <w:sz w:val="18"/>
        </w:rPr>
      </w:pPr>
      <w:r w:rsidRPr="00556443">
        <w:rPr>
          <w:sz w:val="18"/>
        </w:rPr>
        <w:t>13/06/12 22:33:13 INFO mapred.JobClient:  map 8% reduce 0%</w:t>
      </w:r>
    </w:p>
    <w:p w14:paraId="6BBF362D" w14:textId="77777777" w:rsidR="00556443" w:rsidRPr="00556443" w:rsidRDefault="00556443" w:rsidP="00556443">
      <w:pPr>
        <w:pStyle w:val="PlainText"/>
        <w:rPr>
          <w:sz w:val="18"/>
        </w:rPr>
      </w:pPr>
      <w:r w:rsidRPr="00556443">
        <w:rPr>
          <w:sz w:val="18"/>
        </w:rPr>
        <w:t>13/06/12 22:33:19 INFO mapred.JobClient:  map 15% reduce 0%</w:t>
      </w:r>
    </w:p>
    <w:p w14:paraId="218E3CC8" w14:textId="77777777" w:rsidR="00556443" w:rsidRPr="00556443" w:rsidRDefault="00556443" w:rsidP="00556443">
      <w:pPr>
        <w:pStyle w:val="PlainText"/>
        <w:rPr>
          <w:sz w:val="18"/>
        </w:rPr>
      </w:pPr>
      <w:r w:rsidRPr="00556443">
        <w:rPr>
          <w:sz w:val="18"/>
        </w:rPr>
        <w:t>13/06/12 22:33:22 INFO mapred.JobClient:  map 15% reduce 5%</w:t>
      </w:r>
    </w:p>
    <w:p w14:paraId="68BE95CD" w14:textId="77777777" w:rsidR="00556443" w:rsidRPr="00556443" w:rsidRDefault="00556443" w:rsidP="00556443">
      <w:pPr>
        <w:pStyle w:val="PlainText"/>
        <w:rPr>
          <w:sz w:val="18"/>
        </w:rPr>
      </w:pPr>
      <w:r w:rsidRPr="00556443">
        <w:rPr>
          <w:sz w:val="18"/>
        </w:rPr>
        <w:t>13/06/12 22:33:24 INFO mapred.JobClient:  map 23% reduce 5%</w:t>
      </w:r>
    </w:p>
    <w:p w14:paraId="7285CECF" w14:textId="77777777" w:rsidR="00556443" w:rsidRPr="00556443" w:rsidRDefault="00556443" w:rsidP="00556443">
      <w:pPr>
        <w:pStyle w:val="PlainText"/>
        <w:rPr>
          <w:sz w:val="18"/>
        </w:rPr>
      </w:pPr>
      <w:r w:rsidRPr="00556443">
        <w:rPr>
          <w:sz w:val="18"/>
        </w:rPr>
        <w:t>13/06/12 22:33:25 INFO mapred.JobClient:  map 23% reduce 8%</w:t>
      </w:r>
    </w:p>
    <w:p w14:paraId="125BC646" w14:textId="77777777" w:rsidR="00556443" w:rsidRPr="00556443" w:rsidRDefault="00556443" w:rsidP="00556443">
      <w:pPr>
        <w:pStyle w:val="PlainText"/>
        <w:rPr>
          <w:sz w:val="18"/>
        </w:rPr>
      </w:pPr>
      <w:r w:rsidRPr="00556443">
        <w:rPr>
          <w:sz w:val="18"/>
        </w:rPr>
        <w:t>13/06/12 22:33:29 INFO mapred.JobClient:  map 31% reduce 8%</w:t>
      </w:r>
    </w:p>
    <w:p w14:paraId="65D234A2" w14:textId="77777777" w:rsidR="00556443" w:rsidRPr="00556443" w:rsidRDefault="00556443" w:rsidP="00556443">
      <w:pPr>
        <w:pStyle w:val="PlainText"/>
        <w:rPr>
          <w:sz w:val="18"/>
        </w:rPr>
      </w:pPr>
      <w:r w:rsidRPr="00556443">
        <w:rPr>
          <w:sz w:val="18"/>
        </w:rPr>
        <w:t>13/06/12 22:33:34 INFO mapred.JobClient:  map 38% reduce 12%</w:t>
      </w:r>
    </w:p>
    <w:p w14:paraId="4C3A1673" w14:textId="77777777" w:rsidR="00556443" w:rsidRPr="00556443" w:rsidRDefault="00556443" w:rsidP="00556443">
      <w:pPr>
        <w:pStyle w:val="PlainText"/>
        <w:rPr>
          <w:sz w:val="18"/>
        </w:rPr>
      </w:pPr>
      <w:r w:rsidRPr="00556443">
        <w:rPr>
          <w:sz w:val="18"/>
        </w:rPr>
        <w:t>13/06/12 22:33:37 INFO mapred.JobClient:  map 38% reduce 13%</w:t>
      </w:r>
    </w:p>
    <w:p w14:paraId="6B7C0D52" w14:textId="77777777" w:rsidR="00556443" w:rsidRPr="00556443" w:rsidRDefault="00556443" w:rsidP="00556443">
      <w:pPr>
        <w:pStyle w:val="PlainText"/>
        <w:rPr>
          <w:sz w:val="18"/>
        </w:rPr>
      </w:pPr>
      <w:r w:rsidRPr="00556443">
        <w:rPr>
          <w:sz w:val="18"/>
        </w:rPr>
        <w:t>13/06/12 22:33:38 INFO mapred.JobClient:  map 42% reduce 13%</w:t>
      </w:r>
    </w:p>
    <w:p w14:paraId="1117F0F0" w14:textId="77777777" w:rsidR="00556443" w:rsidRPr="00556443" w:rsidRDefault="00556443" w:rsidP="00556443">
      <w:pPr>
        <w:pStyle w:val="PlainText"/>
        <w:rPr>
          <w:sz w:val="18"/>
        </w:rPr>
      </w:pPr>
      <w:r w:rsidRPr="00556443">
        <w:rPr>
          <w:sz w:val="18"/>
        </w:rPr>
        <w:t>13/06/12 22:33:39 INFO mapred.JobClient:  map 46% reduce 13%</w:t>
      </w:r>
    </w:p>
    <w:p w14:paraId="5E82DB43" w14:textId="77777777" w:rsidR="00556443" w:rsidRPr="00556443" w:rsidRDefault="00556443" w:rsidP="00556443">
      <w:pPr>
        <w:pStyle w:val="PlainText"/>
        <w:rPr>
          <w:sz w:val="18"/>
        </w:rPr>
      </w:pPr>
      <w:r w:rsidRPr="00556443">
        <w:rPr>
          <w:sz w:val="18"/>
        </w:rPr>
        <w:t>13/06/12 22:33:40 INFO mapred.JobClient:  map 46% reduce 15%</w:t>
      </w:r>
    </w:p>
    <w:p w14:paraId="5D227C65" w14:textId="77777777" w:rsidR="00556443" w:rsidRPr="00556443" w:rsidRDefault="00556443" w:rsidP="00556443">
      <w:pPr>
        <w:pStyle w:val="PlainText"/>
        <w:rPr>
          <w:sz w:val="18"/>
        </w:rPr>
      </w:pPr>
      <w:r w:rsidRPr="00556443">
        <w:rPr>
          <w:sz w:val="18"/>
        </w:rPr>
        <w:t>13/06/12 22:33:43 INFO mapred.JobClient:  map 54% reduce 17%</w:t>
      </w:r>
    </w:p>
    <w:p w14:paraId="0F0B0D7B" w14:textId="77777777" w:rsidR="00556443" w:rsidRPr="00556443" w:rsidRDefault="00556443" w:rsidP="00556443">
      <w:pPr>
        <w:pStyle w:val="PlainText"/>
        <w:rPr>
          <w:sz w:val="18"/>
        </w:rPr>
      </w:pPr>
      <w:r w:rsidRPr="00556443">
        <w:rPr>
          <w:sz w:val="18"/>
        </w:rPr>
        <w:t>13/06/12 22:33:47 INFO mapred.JobClient:  map 62% reduce 18%</w:t>
      </w:r>
    </w:p>
    <w:p w14:paraId="3610D28B" w14:textId="77777777" w:rsidR="00556443" w:rsidRPr="00556443" w:rsidRDefault="00556443" w:rsidP="00556443">
      <w:pPr>
        <w:pStyle w:val="PlainText"/>
        <w:rPr>
          <w:sz w:val="18"/>
        </w:rPr>
      </w:pPr>
      <w:r w:rsidRPr="00556443">
        <w:rPr>
          <w:sz w:val="18"/>
        </w:rPr>
        <w:t>13/06/12 22:33:50 INFO mapred.JobClient:  map 62% reduce 21%</w:t>
      </w:r>
    </w:p>
    <w:p w14:paraId="3E69F470" w14:textId="77777777" w:rsidR="00556443" w:rsidRPr="00556443" w:rsidRDefault="00556443" w:rsidP="00556443">
      <w:pPr>
        <w:pStyle w:val="PlainText"/>
        <w:rPr>
          <w:sz w:val="18"/>
        </w:rPr>
      </w:pPr>
      <w:r w:rsidRPr="00556443">
        <w:rPr>
          <w:sz w:val="18"/>
        </w:rPr>
        <w:t>13/06/12 22:33:51 INFO mapred.JobClient:  map 69% reduce 21%</w:t>
      </w:r>
    </w:p>
    <w:p w14:paraId="01D353A5" w14:textId="77777777" w:rsidR="00556443" w:rsidRPr="00556443" w:rsidRDefault="00556443" w:rsidP="00556443">
      <w:pPr>
        <w:pStyle w:val="PlainText"/>
        <w:rPr>
          <w:sz w:val="18"/>
        </w:rPr>
      </w:pPr>
      <w:r w:rsidRPr="00556443">
        <w:rPr>
          <w:sz w:val="18"/>
        </w:rPr>
        <w:t>13/06/12 22:33:53 INFO mapred.JobClient:  map 69% reduce 23%</w:t>
      </w:r>
    </w:p>
    <w:p w14:paraId="233C8416" w14:textId="77777777" w:rsidR="00556443" w:rsidRPr="00556443" w:rsidRDefault="00556443" w:rsidP="00556443">
      <w:pPr>
        <w:pStyle w:val="PlainText"/>
        <w:rPr>
          <w:sz w:val="18"/>
        </w:rPr>
      </w:pPr>
      <w:r w:rsidRPr="00556443">
        <w:rPr>
          <w:sz w:val="18"/>
        </w:rPr>
        <w:t>13/06/12 22:33:55 INFO mapred.JobClient:  map 77% reduce 23%</w:t>
      </w:r>
    </w:p>
    <w:p w14:paraId="63A3FABD" w14:textId="77777777" w:rsidR="00556443" w:rsidRPr="00556443" w:rsidRDefault="00556443" w:rsidP="00556443">
      <w:pPr>
        <w:pStyle w:val="PlainText"/>
        <w:rPr>
          <w:sz w:val="18"/>
        </w:rPr>
      </w:pPr>
      <w:r w:rsidRPr="00556443">
        <w:rPr>
          <w:sz w:val="18"/>
        </w:rPr>
        <w:t>13/06/12 22:33:56 INFO mapred.JobClient:  map 77% reduce 24%</w:t>
      </w:r>
    </w:p>
    <w:p w14:paraId="24D6FEBA" w14:textId="77777777" w:rsidR="00556443" w:rsidRPr="00556443" w:rsidRDefault="00556443" w:rsidP="00556443">
      <w:pPr>
        <w:pStyle w:val="PlainText"/>
        <w:rPr>
          <w:sz w:val="18"/>
        </w:rPr>
      </w:pPr>
      <w:r w:rsidRPr="00556443">
        <w:rPr>
          <w:sz w:val="18"/>
        </w:rPr>
        <w:t>13/06/12 22:33:59 INFO mapred.JobClient:  map 85% reduce 26%</w:t>
      </w:r>
    </w:p>
    <w:p w14:paraId="66F6E5C8" w14:textId="77777777" w:rsidR="00556443" w:rsidRPr="00556443" w:rsidRDefault="00556443" w:rsidP="00556443">
      <w:pPr>
        <w:pStyle w:val="PlainText"/>
        <w:rPr>
          <w:sz w:val="18"/>
        </w:rPr>
      </w:pPr>
      <w:r w:rsidRPr="00556443">
        <w:rPr>
          <w:sz w:val="18"/>
        </w:rPr>
        <w:t>13/06/12 22:34:02 INFO mapred.JobClient:  map 88% reduce 28%</w:t>
      </w:r>
    </w:p>
    <w:p w14:paraId="28DA1D0C" w14:textId="77777777" w:rsidR="00556443" w:rsidRPr="00556443" w:rsidRDefault="00556443" w:rsidP="00556443">
      <w:pPr>
        <w:pStyle w:val="PlainText"/>
        <w:rPr>
          <w:sz w:val="18"/>
        </w:rPr>
      </w:pPr>
      <w:r w:rsidRPr="00556443">
        <w:rPr>
          <w:sz w:val="18"/>
        </w:rPr>
        <w:t>13/06/12 22:34:03 INFO mapred.JobClient:  map 92% reduce 28%</w:t>
      </w:r>
    </w:p>
    <w:p w14:paraId="529924B5" w14:textId="77777777" w:rsidR="00556443" w:rsidRPr="00556443" w:rsidRDefault="00556443" w:rsidP="00556443">
      <w:pPr>
        <w:pStyle w:val="PlainText"/>
        <w:rPr>
          <w:sz w:val="18"/>
        </w:rPr>
      </w:pPr>
      <w:r w:rsidRPr="00556443">
        <w:rPr>
          <w:sz w:val="18"/>
        </w:rPr>
        <w:t>13/06/12 22:34:05 INFO mapred.JobClient:  map 92% reduce 31%</w:t>
      </w:r>
    </w:p>
    <w:p w14:paraId="58221B4E" w14:textId="77777777" w:rsidR="00556443" w:rsidRPr="00556443" w:rsidRDefault="00556443" w:rsidP="00556443">
      <w:pPr>
        <w:pStyle w:val="PlainText"/>
        <w:rPr>
          <w:sz w:val="18"/>
        </w:rPr>
      </w:pPr>
      <w:r w:rsidRPr="00556443">
        <w:rPr>
          <w:sz w:val="18"/>
        </w:rPr>
        <w:t>13/06/12 22:34:06 INFO mapred.JobClient:  map 100% reduce 31%</w:t>
      </w:r>
    </w:p>
    <w:p w14:paraId="2F7E5A3A" w14:textId="77777777" w:rsidR="00556443" w:rsidRPr="00556443" w:rsidRDefault="00556443" w:rsidP="00556443">
      <w:pPr>
        <w:pStyle w:val="PlainText"/>
        <w:rPr>
          <w:sz w:val="18"/>
        </w:rPr>
      </w:pPr>
      <w:r w:rsidRPr="00556443">
        <w:rPr>
          <w:sz w:val="18"/>
        </w:rPr>
        <w:t>13/06/12 22:34:08 INFO mapred.JobClient:  map 100% reduce 100%</w:t>
      </w:r>
    </w:p>
    <w:p w14:paraId="1D582336" w14:textId="77777777" w:rsidR="00556443" w:rsidRPr="00556443" w:rsidRDefault="00556443" w:rsidP="00556443">
      <w:pPr>
        <w:pStyle w:val="PlainText"/>
        <w:rPr>
          <w:sz w:val="18"/>
        </w:rPr>
      </w:pPr>
      <w:r w:rsidRPr="00556443">
        <w:rPr>
          <w:sz w:val="18"/>
        </w:rPr>
        <w:t>13/06/12 22:34:09 INFO mapred.JobClient: Job complete: job_201306092215_0006</w:t>
      </w:r>
    </w:p>
    <w:p w14:paraId="594B94AD" w14:textId="77777777" w:rsidR="00556443" w:rsidRPr="00556443" w:rsidRDefault="00556443" w:rsidP="00556443">
      <w:pPr>
        <w:pStyle w:val="PlainText"/>
        <w:rPr>
          <w:sz w:val="18"/>
        </w:rPr>
      </w:pPr>
      <w:r w:rsidRPr="00556443">
        <w:rPr>
          <w:sz w:val="18"/>
        </w:rPr>
        <w:t>13/06/12 22:34:09 INFO mapred.JobClient: Counters: 32</w:t>
      </w:r>
    </w:p>
    <w:p w14:paraId="43938451" w14:textId="77777777" w:rsidR="00556443" w:rsidRPr="00556443" w:rsidRDefault="00556443" w:rsidP="00556443">
      <w:pPr>
        <w:pStyle w:val="PlainText"/>
        <w:rPr>
          <w:sz w:val="18"/>
        </w:rPr>
      </w:pPr>
      <w:r w:rsidRPr="00556443">
        <w:rPr>
          <w:sz w:val="18"/>
        </w:rPr>
        <w:t>13/06/12 22:34:09 INFO mapred.JobClient:   File System Counters</w:t>
      </w:r>
    </w:p>
    <w:p w14:paraId="0D47FE9B" w14:textId="77777777" w:rsidR="00556443" w:rsidRPr="00556443" w:rsidRDefault="00556443" w:rsidP="00556443">
      <w:pPr>
        <w:pStyle w:val="PlainText"/>
        <w:rPr>
          <w:sz w:val="18"/>
        </w:rPr>
      </w:pPr>
      <w:r w:rsidRPr="00556443">
        <w:rPr>
          <w:sz w:val="18"/>
        </w:rPr>
        <w:t>13/06/12 22:34:09 INFO mapred.JobClient:     FILE: Number of bytes read=54137</w:t>
      </w:r>
    </w:p>
    <w:p w14:paraId="1DFF385B" w14:textId="77777777" w:rsidR="00556443" w:rsidRPr="00556443" w:rsidRDefault="00556443" w:rsidP="00556443">
      <w:pPr>
        <w:pStyle w:val="PlainText"/>
        <w:rPr>
          <w:sz w:val="18"/>
        </w:rPr>
      </w:pPr>
      <w:r w:rsidRPr="00556443">
        <w:rPr>
          <w:sz w:val="18"/>
        </w:rPr>
        <w:t>13/06/12 22:34:09 INFO mapred.JobClient:     FILE: Number of bytes written=5338292</w:t>
      </w:r>
    </w:p>
    <w:p w14:paraId="6321CFCD" w14:textId="77777777" w:rsidR="00556443" w:rsidRPr="00556443" w:rsidRDefault="00556443" w:rsidP="00556443">
      <w:pPr>
        <w:pStyle w:val="PlainText"/>
        <w:rPr>
          <w:sz w:val="18"/>
        </w:rPr>
      </w:pPr>
      <w:r w:rsidRPr="00556443">
        <w:rPr>
          <w:sz w:val="18"/>
        </w:rPr>
        <w:t>13/06/12 22:34:09 INFO mapred.JobClient:     FILE: Number of read operations=0</w:t>
      </w:r>
    </w:p>
    <w:p w14:paraId="232DD606" w14:textId="77777777" w:rsidR="00556443" w:rsidRPr="00556443" w:rsidRDefault="00556443" w:rsidP="00556443">
      <w:pPr>
        <w:pStyle w:val="PlainText"/>
        <w:rPr>
          <w:sz w:val="18"/>
        </w:rPr>
      </w:pPr>
      <w:r w:rsidRPr="00556443">
        <w:rPr>
          <w:sz w:val="18"/>
        </w:rPr>
        <w:t>13/06/12 22:34:09 INFO mapred.JobClient:     FILE: Number of large read operations=0</w:t>
      </w:r>
    </w:p>
    <w:p w14:paraId="307862E5" w14:textId="77777777" w:rsidR="00556443" w:rsidRPr="00556443" w:rsidRDefault="00556443" w:rsidP="00556443">
      <w:pPr>
        <w:pStyle w:val="PlainText"/>
        <w:rPr>
          <w:sz w:val="18"/>
        </w:rPr>
      </w:pPr>
      <w:r w:rsidRPr="00556443">
        <w:rPr>
          <w:sz w:val="18"/>
        </w:rPr>
        <w:t>13/06/12 22:34:09 INFO mapred.JobClient:     FILE: Number of write operations=0</w:t>
      </w:r>
    </w:p>
    <w:p w14:paraId="1576C64F" w14:textId="77777777" w:rsidR="00556443" w:rsidRPr="00556443" w:rsidRDefault="00556443" w:rsidP="00556443">
      <w:pPr>
        <w:pStyle w:val="PlainText"/>
        <w:rPr>
          <w:sz w:val="18"/>
        </w:rPr>
      </w:pPr>
      <w:r w:rsidRPr="00556443">
        <w:rPr>
          <w:sz w:val="18"/>
        </w:rPr>
        <w:t>13/06/12 22:34:09 INFO mapred.JobClient:     HDFS: Number of bytes read=511088929</w:t>
      </w:r>
    </w:p>
    <w:p w14:paraId="08A27362" w14:textId="77777777" w:rsidR="00556443" w:rsidRPr="00556443" w:rsidRDefault="00556443" w:rsidP="00556443">
      <w:pPr>
        <w:pStyle w:val="PlainText"/>
        <w:rPr>
          <w:sz w:val="18"/>
        </w:rPr>
      </w:pPr>
      <w:r w:rsidRPr="00556443">
        <w:rPr>
          <w:sz w:val="18"/>
        </w:rPr>
        <w:t>13/06/12 22:34:09 INFO mapred.JobClient:     HDFS: Number of bytes written=27922</w:t>
      </w:r>
    </w:p>
    <w:p w14:paraId="5B31304C" w14:textId="77777777" w:rsidR="00556443" w:rsidRPr="00556443" w:rsidRDefault="00556443" w:rsidP="00556443">
      <w:pPr>
        <w:pStyle w:val="PlainText"/>
        <w:rPr>
          <w:sz w:val="18"/>
        </w:rPr>
      </w:pPr>
      <w:r w:rsidRPr="00556443">
        <w:rPr>
          <w:sz w:val="18"/>
        </w:rPr>
        <w:t>13/06/12 22:34:09 INFO mapred.JobClient:     HDFS: Number of read operations=53</w:t>
      </w:r>
    </w:p>
    <w:p w14:paraId="0916A835" w14:textId="77777777" w:rsidR="00556443" w:rsidRPr="00556443" w:rsidRDefault="00556443" w:rsidP="00556443">
      <w:pPr>
        <w:pStyle w:val="PlainText"/>
        <w:rPr>
          <w:sz w:val="18"/>
        </w:rPr>
      </w:pPr>
      <w:r w:rsidRPr="00556443">
        <w:rPr>
          <w:sz w:val="18"/>
        </w:rPr>
        <w:t>13/06/12 22:34:09 INFO mapred.JobClient:     HDFS: Number of large read operations=0</w:t>
      </w:r>
    </w:p>
    <w:p w14:paraId="453FAF81" w14:textId="77777777" w:rsidR="00556443" w:rsidRPr="00556443" w:rsidRDefault="00556443" w:rsidP="00556443">
      <w:pPr>
        <w:pStyle w:val="PlainText"/>
        <w:rPr>
          <w:sz w:val="18"/>
        </w:rPr>
      </w:pPr>
      <w:r w:rsidRPr="00556443">
        <w:rPr>
          <w:sz w:val="18"/>
        </w:rPr>
        <w:t>13/06/12 22:34:09 INFO mapred.JobClient:     HDFS: Number of write operations=1</w:t>
      </w:r>
    </w:p>
    <w:p w14:paraId="373CAED2" w14:textId="77777777" w:rsidR="00556443" w:rsidRPr="00556443" w:rsidRDefault="00556443" w:rsidP="00556443">
      <w:pPr>
        <w:pStyle w:val="PlainText"/>
        <w:rPr>
          <w:sz w:val="18"/>
        </w:rPr>
      </w:pPr>
      <w:r w:rsidRPr="00556443">
        <w:rPr>
          <w:sz w:val="18"/>
        </w:rPr>
        <w:t xml:space="preserve">13/06/12 22:34:09 INFO mapred.JobClient:   Job Counters </w:t>
      </w:r>
    </w:p>
    <w:p w14:paraId="2E0B88A7" w14:textId="77777777" w:rsidR="00556443" w:rsidRPr="00556443" w:rsidRDefault="00556443" w:rsidP="00556443">
      <w:pPr>
        <w:pStyle w:val="PlainText"/>
        <w:rPr>
          <w:sz w:val="18"/>
        </w:rPr>
      </w:pPr>
      <w:r w:rsidRPr="00556443">
        <w:rPr>
          <w:sz w:val="18"/>
        </w:rPr>
        <w:t>13/06/12 22:34:09 INFO mapred.JobClient:     Launched map tasks=26</w:t>
      </w:r>
    </w:p>
    <w:p w14:paraId="0B864AC2" w14:textId="77777777" w:rsidR="00556443" w:rsidRPr="00556443" w:rsidRDefault="00556443" w:rsidP="00556443">
      <w:pPr>
        <w:pStyle w:val="PlainText"/>
        <w:rPr>
          <w:sz w:val="18"/>
        </w:rPr>
      </w:pPr>
      <w:r w:rsidRPr="00556443">
        <w:rPr>
          <w:sz w:val="18"/>
        </w:rPr>
        <w:t>13/06/12 22:34:09 INFO mapred.JobClient:     Launched reduce tasks=1</w:t>
      </w:r>
    </w:p>
    <w:p w14:paraId="39EEB105" w14:textId="77777777" w:rsidR="00556443" w:rsidRPr="00556443" w:rsidRDefault="00556443" w:rsidP="00556443">
      <w:pPr>
        <w:pStyle w:val="PlainText"/>
        <w:rPr>
          <w:sz w:val="18"/>
        </w:rPr>
      </w:pPr>
      <w:r w:rsidRPr="00556443">
        <w:rPr>
          <w:sz w:val="18"/>
        </w:rPr>
        <w:t>13/06/12 22:34:09 INFO mapred.JobClient:     Data-local map tasks=26</w:t>
      </w:r>
    </w:p>
    <w:p w14:paraId="1509DDAB" w14:textId="77777777" w:rsidR="00556443" w:rsidRPr="00556443" w:rsidRDefault="00556443" w:rsidP="00556443">
      <w:pPr>
        <w:pStyle w:val="PlainText"/>
        <w:rPr>
          <w:sz w:val="18"/>
        </w:rPr>
      </w:pPr>
      <w:r w:rsidRPr="00556443">
        <w:rPr>
          <w:sz w:val="18"/>
        </w:rPr>
        <w:t>13/06/12 22:34:09 INFO mapred.JobClient:     Total time spent by all maps in occupied slots (ms)=115797</w:t>
      </w:r>
    </w:p>
    <w:p w14:paraId="36899C39" w14:textId="77777777" w:rsidR="00556443" w:rsidRPr="00556443" w:rsidRDefault="00556443" w:rsidP="00556443">
      <w:pPr>
        <w:pStyle w:val="PlainText"/>
        <w:rPr>
          <w:sz w:val="18"/>
        </w:rPr>
      </w:pPr>
      <w:r w:rsidRPr="00556443">
        <w:rPr>
          <w:sz w:val="18"/>
        </w:rPr>
        <w:t>13/06/12 22:34:09 INFO mapred.JobClient:     Total time spent by all reduces in occupied slots (ms)=55492</w:t>
      </w:r>
    </w:p>
    <w:p w14:paraId="583B0BE6" w14:textId="77777777" w:rsidR="00556443" w:rsidRPr="00556443" w:rsidRDefault="00556443" w:rsidP="00556443">
      <w:pPr>
        <w:pStyle w:val="PlainText"/>
        <w:rPr>
          <w:sz w:val="18"/>
        </w:rPr>
      </w:pPr>
      <w:r w:rsidRPr="00556443">
        <w:rPr>
          <w:sz w:val="18"/>
        </w:rPr>
        <w:t>13/06/12 22:34:09 INFO mapred.JobClient:     Total time spent by all maps waiting after reserving slots (ms)=0</w:t>
      </w:r>
    </w:p>
    <w:p w14:paraId="6C44648C" w14:textId="77777777" w:rsidR="00556443" w:rsidRPr="00556443" w:rsidRDefault="00556443" w:rsidP="00556443">
      <w:pPr>
        <w:pStyle w:val="PlainText"/>
        <w:rPr>
          <w:sz w:val="18"/>
        </w:rPr>
      </w:pPr>
      <w:r w:rsidRPr="00556443">
        <w:rPr>
          <w:sz w:val="18"/>
        </w:rPr>
        <w:t>13/06/12 22:34:09 INFO mapred.JobClient:     Total time spent by all reduces waiting after reserving slots (ms)=0</w:t>
      </w:r>
    </w:p>
    <w:p w14:paraId="16D24194" w14:textId="77777777" w:rsidR="00556443" w:rsidRPr="00556443" w:rsidRDefault="00556443" w:rsidP="00556443">
      <w:pPr>
        <w:pStyle w:val="PlainText"/>
        <w:rPr>
          <w:sz w:val="18"/>
        </w:rPr>
      </w:pPr>
      <w:r w:rsidRPr="00556443">
        <w:rPr>
          <w:sz w:val="18"/>
        </w:rPr>
        <w:t>13/06/12 22:34:09 INFO mapred.JobClient:   Map-Reduce Framework</w:t>
      </w:r>
    </w:p>
    <w:p w14:paraId="1B2A81D7" w14:textId="77777777" w:rsidR="00556443" w:rsidRPr="00556443" w:rsidRDefault="00556443" w:rsidP="00556443">
      <w:pPr>
        <w:pStyle w:val="PlainText"/>
        <w:rPr>
          <w:sz w:val="18"/>
        </w:rPr>
      </w:pPr>
      <w:r w:rsidRPr="00556443">
        <w:rPr>
          <w:sz w:val="18"/>
        </w:rPr>
        <w:t>13/06/12 22:34:09 INFO mapred.JobClient:     Map input records=9211057</w:t>
      </w:r>
    </w:p>
    <w:p w14:paraId="48C3DBFD" w14:textId="77777777" w:rsidR="00556443" w:rsidRPr="00556443" w:rsidRDefault="00556443" w:rsidP="00556443">
      <w:pPr>
        <w:pStyle w:val="PlainText"/>
        <w:rPr>
          <w:sz w:val="18"/>
        </w:rPr>
      </w:pPr>
      <w:r w:rsidRPr="00556443">
        <w:rPr>
          <w:sz w:val="18"/>
        </w:rPr>
        <w:t>13/06/12 22:34:09 INFO mapred.JobClient:     Map output records=9211031</w:t>
      </w:r>
    </w:p>
    <w:p w14:paraId="1CDB4C4F" w14:textId="77777777" w:rsidR="00556443" w:rsidRPr="00556443" w:rsidRDefault="00556443" w:rsidP="00556443">
      <w:pPr>
        <w:pStyle w:val="PlainText"/>
        <w:rPr>
          <w:sz w:val="18"/>
        </w:rPr>
      </w:pPr>
      <w:r w:rsidRPr="00556443">
        <w:rPr>
          <w:sz w:val="18"/>
        </w:rPr>
        <w:t>13/06/12 22:34:09 INFO mapred.JobClient:     Map output bytes=72907161</w:t>
      </w:r>
    </w:p>
    <w:p w14:paraId="240B2C8C" w14:textId="77777777" w:rsidR="00556443" w:rsidRPr="00556443" w:rsidRDefault="00556443" w:rsidP="00556443">
      <w:pPr>
        <w:pStyle w:val="PlainText"/>
        <w:rPr>
          <w:sz w:val="18"/>
        </w:rPr>
      </w:pPr>
      <w:r w:rsidRPr="00556443">
        <w:rPr>
          <w:sz w:val="18"/>
        </w:rPr>
        <w:t>13/06/12 22:34:09 INFO mapred.JobClient:     Input split bytes=3302</w:t>
      </w:r>
    </w:p>
    <w:p w14:paraId="5BB8B307" w14:textId="77777777" w:rsidR="00556443" w:rsidRPr="00556443" w:rsidRDefault="00556443" w:rsidP="00873B69">
      <w:pPr>
        <w:pStyle w:val="PlainText"/>
        <w:pBdr>
          <w:top w:val="single" w:sz="4" w:space="1" w:color="auto"/>
          <w:left w:val="single" w:sz="4" w:space="4" w:color="auto"/>
          <w:bottom w:val="single" w:sz="4" w:space="1" w:color="auto"/>
          <w:right w:val="single" w:sz="4" w:space="4" w:color="auto"/>
        </w:pBdr>
        <w:rPr>
          <w:sz w:val="18"/>
        </w:rPr>
      </w:pPr>
      <w:r w:rsidRPr="00556443">
        <w:rPr>
          <w:sz w:val="18"/>
        </w:rPr>
        <w:t>13/06/12 22:34:09 INFO mapred.JobClient:     Combine input records=9212372</w:t>
      </w:r>
    </w:p>
    <w:p w14:paraId="57B8E7E9" w14:textId="77777777" w:rsidR="00556443" w:rsidRPr="00556443" w:rsidRDefault="00556443" w:rsidP="00873B69">
      <w:pPr>
        <w:pStyle w:val="PlainText"/>
        <w:pBdr>
          <w:top w:val="single" w:sz="4" w:space="1" w:color="auto"/>
          <w:left w:val="single" w:sz="4" w:space="4" w:color="auto"/>
          <w:bottom w:val="single" w:sz="4" w:space="1" w:color="auto"/>
          <w:right w:val="single" w:sz="4" w:space="4" w:color="auto"/>
        </w:pBdr>
        <w:rPr>
          <w:sz w:val="18"/>
        </w:rPr>
      </w:pPr>
      <w:r w:rsidRPr="00556443">
        <w:rPr>
          <w:sz w:val="18"/>
        </w:rPr>
        <w:t>13/06/12 22:34:09 INFO mapred.JobClient:     Combine output records=4204</w:t>
      </w:r>
    </w:p>
    <w:p w14:paraId="6BA5C3B6" w14:textId="77777777" w:rsidR="00556443" w:rsidRPr="00556443" w:rsidRDefault="00556443" w:rsidP="00556443">
      <w:pPr>
        <w:pStyle w:val="PlainText"/>
        <w:rPr>
          <w:sz w:val="18"/>
        </w:rPr>
      </w:pPr>
      <w:r w:rsidRPr="00556443">
        <w:rPr>
          <w:sz w:val="18"/>
        </w:rPr>
        <w:t>13/06/12 22:34:09 INFO mapred.JobClient:     Reduce input groups=2853</w:t>
      </w:r>
    </w:p>
    <w:p w14:paraId="515216CD" w14:textId="77777777" w:rsidR="00556443" w:rsidRPr="00556443" w:rsidRDefault="00556443" w:rsidP="00556443">
      <w:pPr>
        <w:pStyle w:val="PlainText"/>
        <w:rPr>
          <w:sz w:val="18"/>
        </w:rPr>
      </w:pPr>
      <w:r w:rsidRPr="00556443">
        <w:rPr>
          <w:sz w:val="18"/>
        </w:rPr>
        <w:t>13/06/12 22:34:09 INFO mapred.JobClient:     Reduce shuffle bytes=28599</w:t>
      </w:r>
    </w:p>
    <w:p w14:paraId="55418FB6" w14:textId="77777777" w:rsidR="00556443" w:rsidRPr="00556443" w:rsidRDefault="00556443" w:rsidP="00556443">
      <w:pPr>
        <w:pStyle w:val="PlainText"/>
        <w:rPr>
          <w:sz w:val="18"/>
        </w:rPr>
      </w:pPr>
      <w:r w:rsidRPr="00556443">
        <w:rPr>
          <w:sz w:val="18"/>
        </w:rPr>
        <w:t>13/06/12 22:34:09 INFO mapred.JobClient:     Reduce input records=2863</w:t>
      </w:r>
    </w:p>
    <w:p w14:paraId="4F331FC5" w14:textId="77777777" w:rsidR="00556443" w:rsidRPr="00556443" w:rsidRDefault="00556443" w:rsidP="00556443">
      <w:pPr>
        <w:pStyle w:val="PlainText"/>
        <w:rPr>
          <w:sz w:val="18"/>
        </w:rPr>
      </w:pPr>
      <w:r w:rsidRPr="00556443">
        <w:rPr>
          <w:sz w:val="18"/>
        </w:rPr>
        <w:t>13/06/12 22:34:09 INFO mapred.JobClient:     Reduce output records=2853</w:t>
      </w:r>
    </w:p>
    <w:p w14:paraId="77569C8F" w14:textId="77777777" w:rsidR="00556443" w:rsidRPr="00556443" w:rsidRDefault="00556443" w:rsidP="00556443">
      <w:pPr>
        <w:pStyle w:val="PlainText"/>
        <w:rPr>
          <w:sz w:val="18"/>
        </w:rPr>
      </w:pPr>
      <w:r w:rsidRPr="00556443">
        <w:rPr>
          <w:sz w:val="18"/>
        </w:rPr>
        <w:t>13/06/12 22:34:09 INFO mapred.JobClient:     Spilled Records=8286</w:t>
      </w:r>
    </w:p>
    <w:p w14:paraId="50C10B8A" w14:textId="77777777" w:rsidR="00556443" w:rsidRPr="00556443" w:rsidRDefault="00556443" w:rsidP="00556443">
      <w:pPr>
        <w:pStyle w:val="PlainText"/>
        <w:rPr>
          <w:sz w:val="18"/>
        </w:rPr>
      </w:pPr>
      <w:r w:rsidRPr="00556443">
        <w:rPr>
          <w:sz w:val="18"/>
        </w:rPr>
        <w:t>13/06/12 22:34:09 INFO mapred.JobClient:     CPU time spent (ms)=69360</w:t>
      </w:r>
    </w:p>
    <w:p w14:paraId="18E49510" w14:textId="77777777" w:rsidR="00556443" w:rsidRPr="00556443" w:rsidRDefault="00556443" w:rsidP="00556443">
      <w:pPr>
        <w:pStyle w:val="PlainText"/>
        <w:rPr>
          <w:sz w:val="18"/>
        </w:rPr>
      </w:pPr>
      <w:r w:rsidRPr="00556443">
        <w:rPr>
          <w:sz w:val="18"/>
        </w:rPr>
        <w:t>13/06/12 22:34:09 INFO mapred.JobClient:     Physical memory (bytes) snapshot=6774849536</w:t>
      </w:r>
    </w:p>
    <w:p w14:paraId="143737D2" w14:textId="77777777" w:rsidR="00556443" w:rsidRPr="00556443" w:rsidRDefault="00556443" w:rsidP="00556443">
      <w:pPr>
        <w:pStyle w:val="PlainText"/>
        <w:rPr>
          <w:sz w:val="18"/>
        </w:rPr>
      </w:pPr>
      <w:r w:rsidRPr="00556443">
        <w:rPr>
          <w:sz w:val="18"/>
        </w:rPr>
        <w:t>13/06/12 22:34:09 INFO mapred.JobClient:     Virtual memory (bytes) snapshot=20755681280</w:t>
      </w:r>
    </w:p>
    <w:p w14:paraId="7651AFC7" w14:textId="25651ED3" w:rsidR="00556443" w:rsidRDefault="00556443" w:rsidP="00556443">
      <w:pPr>
        <w:pStyle w:val="PlainText"/>
        <w:rPr>
          <w:sz w:val="18"/>
        </w:rPr>
      </w:pPr>
      <w:r w:rsidRPr="00556443">
        <w:rPr>
          <w:sz w:val="18"/>
        </w:rPr>
        <w:t>13/06/12 22:34:09 INFO mapred.JobClient:     Total committed heap usage (bytes)=5331943424</w:t>
      </w:r>
    </w:p>
    <w:p w14:paraId="5F40B994" w14:textId="2AFB3D09" w:rsidR="00873B69" w:rsidRDefault="00873B69" w:rsidP="00873B69">
      <w:pPr>
        <w:pStyle w:val="Heading2"/>
      </w:pPr>
      <w:r>
        <w:t>Task 4: Run the same job without combiner</w:t>
      </w:r>
    </w:p>
    <w:p w14:paraId="511C3F74" w14:textId="77777777" w:rsidR="00873B69" w:rsidRDefault="00873B69" w:rsidP="00873B69">
      <w:pPr>
        <w:pStyle w:val="Heading3"/>
      </w:pPr>
      <w:r>
        <w:t>Activity Procedure</w:t>
      </w:r>
    </w:p>
    <w:p w14:paraId="43BB1311" w14:textId="77777777" w:rsidR="00873B69" w:rsidRDefault="00873B69" w:rsidP="00873B69"/>
    <w:p w14:paraId="58AF2A2C" w14:textId="64E14865" w:rsidR="00873B69" w:rsidRDefault="00873B69" w:rsidP="00873B69">
      <w:pPr>
        <w:pStyle w:val="ListParagraph"/>
      </w:pPr>
      <w:r w:rsidRPr="00F11BCC">
        <w:rPr>
          <w:b/>
        </w:rPr>
        <w:t>Step 1:</w:t>
      </w:r>
      <w:r>
        <w:t xml:space="preserve"> Comment out the line that includes the combiner.</w:t>
      </w:r>
    </w:p>
    <w:p w14:paraId="52F1CB6D" w14:textId="77777777" w:rsidR="00873B69" w:rsidRDefault="00873B69" w:rsidP="00873B69">
      <w:pPr>
        <w:pStyle w:val="ListParagraph"/>
      </w:pPr>
    </w:p>
    <w:p w14:paraId="5F4F3271" w14:textId="7C4EFD27" w:rsidR="00873B69" w:rsidRDefault="00873B69" w:rsidP="00873B69">
      <w:pPr>
        <w:pStyle w:val="PlainText"/>
        <w:pBdr>
          <w:top w:val="single" w:sz="4" w:space="1" w:color="auto"/>
          <w:left w:val="single" w:sz="4" w:space="4" w:color="auto"/>
          <w:bottom w:val="single" w:sz="4" w:space="1" w:color="auto"/>
          <w:right w:val="single" w:sz="4" w:space="4" w:color="auto"/>
        </w:pBdr>
      </w:pPr>
      <w:r>
        <w:t>// job.setCombinerClass(StockReducer.class);</w:t>
      </w:r>
    </w:p>
    <w:p w14:paraId="02DC4E29" w14:textId="77777777" w:rsidR="00873B69" w:rsidRDefault="00873B69" w:rsidP="00873B69"/>
    <w:p w14:paraId="7D52B4C7" w14:textId="3D5DFD3E" w:rsidR="00873B69" w:rsidRDefault="00873B69" w:rsidP="00556443">
      <w:pPr>
        <w:ind w:left="720"/>
      </w:pPr>
      <w:r>
        <w:t>Compile and run the job again. The execution would go somewhat like this.</w:t>
      </w:r>
    </w:p>
    <w:p w14:paraId="1816CA5D" w14:textId="77777777" w:rsidR="00873B69" w:rsidRDefault="00873B69" w:rsidP="00556443">
      <w:pPr>
        <w:ind w:left="720"/>
      </w:pPr>
    </w:p>
    <w:p w14:paraId="462C94E6" w14:textId="77777777" w:rsidR="00873B69" w:rsidRPr="00873B69" w:rsidRDefault="00873B69" w:rsidP="00873B69">
      <w:pPr>
        <w:pStyle w:val="PlainText"/>
        <w:rPr>
          <w:sz w:val="18"/>
        </w:rPr>
      </w:pPr>
      <w:r w:rsidRPr="00873B69">
        <w:rPr>
          <w:sz w:val="18"/>
        </w:rPr>
        <w:t>13/06/15 17:58:21 WARN mapred.JobClient: Use GenericOptionsParser for parsing the arguments. Applications should implement Tool for the same.</w:t>
      </w:r>
    </w:p>
    <w:p w14:paraId="3759153F" w14:textId="77777777" w:rsidR="00873B69" w:rsidRPr="00873B69" w:rsidRDefault="00873B69" w:rsidP="00873B69">
      <w:pPr>
        <w:pStyle w:val="PlainText"/>
        <w:rPr>
          <w:sz w:val="18"/>
        </w:rPr>
      </w:pPr>
      <w:r w:rsidRPr="00873B69">
        <w:rPr>
          <w:sz w:val="18"/>
        </w:rPr>
        <w:t>13/06/15 17:58:21 INFO input.FileInputFormat: Total input paths to process : 26</w:t>
      </w:r>
    </w:p>
    <w:p w14:paraId="6F90D59F" w14:textId="77777777" w:rsidR="00873B69" w:rsidRPr="00873B69" w:rsidRDefault="00873B69" w:rsidP="00873B69">
      <w:pPr>
        <w:pStyle w:val="PlainText"/>
        <w:rPr>
          <w:sz w:val="18"/>
        </w:rPr>
      </w:pPr>
      <w:r w:rsidRPr="00873B69">
        <w:rPr>
          <w:sz w:val="18"/>
        </w:rPr>
        <w:t>13/06/15 17:58:22 INFO mapred.JobClient: Running job: job_201306092215_0009</w:t>
      </w:r>
    </w:p>
    <w:p w14:paraId="22601665" w14:textId="77777777" w:rsidR="00873B69" w:rsidRPr="00873B69" w:rsidRDefault="00873B69" w:rsidP="00873B69">
      <w:pPr>
        <w:pStyle w:val="PlainText"/>
        <w:rPr>
          <w:sz w:val="18"/>
        </w:rPr>
      </w:pPr>
      <w:r w:rsidRPr="00873B69">
        <w:rPr>
          <w:sz w:val="18"/>
        </w:rPr>
        <w:t>13/06/15 17:58:23 INFO mapred.JobClient:  map 0% reduce 0%</w:t>
      </w:r>
    </w:p>
    <w:p w14:paraId="5B47EE3E" w14:textId="77777777" w:rsidR="00873B69" w:rsidRPr="00873B69" w:rsidRDefault="00873B69" w:rsidP="00873B69">
      <w:pPr>
        <w:pStyle w:val="PlainText"/>
        <w:rPr>
          <w:sz w:val="18"/>
        </w:rPr>
      </w:pPr>
      <w:r w:rsidRPr="00873B69">
        <w:rPr>
          <w:sz w:val="18"/>
        </w:rPr>
        <w:t>13/06/15 17:58:34 INFO mapred.JobClient:  map 8% reduce 0%</w:t>
      </w:r>
    </w:p>
    <w:p w14:paraId="718B9A49" w14:textId="77777777" w:rsidR="00873B69" w:rsidRPr="00873B69" w:rsidRDefault="00873B69" w:rsidP="00873B69">
      <w:pPr>
        <w:pStyle w:val="PlainText"/>
        <w:rPr>
          <w:sz w:val="18"/>
        </w:rPr>
      </w:pPr>
      <w:r w:rsidRPr="00873B69">
        <w:rPr>
          <w:sz w:val="18"/>
        </w:rPr>
        <w:t>13/06/15 17:58:48 INFO mapred.JobClient:  map 15% reduce 0%</w:t>
      </w:r>
    </w:p>
    <w:p w14:paraId="13AAD397" w14:textId="77777777" w:rsidR="00873B69" w:rsidRPr="00873B69" w:rsidRDefault="00873B69" w:rsidP="00873B69">
      <w:pPr>
        <w:pStyle w:val="PlainText"/>
        <w:rPr>
          <w:sz w:val="18"/>
        </w:rPr>
      </w:pPr>
      <w:r w:rsidRPr="00873B69">
        <w:rPr>
          <w:sz w:val="18"/>
        </w:rPr>
        <w:t>13/06/15 17:58:50 INFO mapred.JobClient:  map 15% reduce 5%</w:t>
      </w:r>
    </w:p>
    <w:p w14:paraId="1B83FF15" w14:textId="77777777" w:rsidR="00873B69" w:rsidRPr="00873B69" w:rsidRDefault="00873B69" w:rsidP="00873B69">
      <w:pPr>
        <w:pStyle w:val="PlainText"/>
        <w:rPr>
          <w:sz w:val="18"/>
        </w:rPr>
      </w:pPr>
      <w:r w:rsidRPr="00873B69">
        <w:rPr>
          <w:sz w:val="18"/>
        </w:rPr>
        <w:t>13/06/15 17:58:59 INFO mapred.JobClient:  map 23% reduce 5%</w:t>
      </w:r>
    </w:p>
    <w:p w14:paraId="31DD7716" w14:textId="77777777" w:rsidR="00873B69" w:rsidRPr="00873B69" w:rsidRDefault="00873B69" w:rsidP="00873B69">
      <w:pPr>
        <w:pStyle w:val="PlainText"/>
        <w:rPr>
          <w:sz w:val="18"/>
        </w:rPr>
      </w:pPr>
      <w:r w:rsidRPr="00873B69">
        <w:rPr>
          <w:sz w:val="18"/>
        </w:rPr>
        <w:t>13/06/15 17:59:03 INFO mapred.JobClient:  map 23% reduce 8%</w:t>
      </w:r>
    </w:p>
    <w:p w14:paraId="182E5226" w14:textId="77777777" w:rsidR="00873B69" w:rsidRPr="00873B69" w:rsidRDefault="00873B69" w:rsidP="00873B69">
      <w:pPr>
        <w:pStyle w:val="PlainText"/>
        <w:rPr>
          <w:sz w:val="18"/>
        </w:rPr>
      </w:pPr>
      <w:r w:rsidRPr="00873B69">
        <w:rPr>
          <w:sz w:val="18"/>
        </w:rPr>
        <w:t>13/06/15 17:59:05 INFO mapred.JobClient:  map 31% reduce 8%</w:t>
      </w:r>
    </w:p>
    <w:p w14:paraId="44123666" w14:textId="77777777" w:rsidR="00873B69" w:rsidRPr="00873B69" w:rsidRDefault="00873B69" w:rsidP="00873B69">
      <w:pPr>
        <w:pStyle w:val="PlainText"/>
        <w:rPr>
          <w:sz w:val="18"/>
        </w:rPr>
      </w:pPr>
      <w:r w:rsidRPr="00873B69">
        <w:rPr>
          <w:sz w:val="18"/>
        </w:rPr>
        <w:t>13/06/15 17:59:09 INFO mapred.JobClient:  map 31% reduce 10%</w:t>
      </w:r>
    </w:p>
    <w:p w14:paraId="09BDC28C" w14:textId="77777777" w:rsidR="00873B69" w:rsidRPr="00873B69" w:rsidRDefault="00873B69" w:rsidP="00873B69">
      <w:pPr>
        <w:pStyle w:val="PlainText"/>
        <w:rPr>
          <w:sz w:val="18"/>
        </w:rPr>
      </w:pPr>
      <w:r w:rsidRPr="00873B69">
        <w:rPr>
          <w:sz w:val="18"/>
        </w:rPr>
        <w:t>13/06/15 17:59:10 INFO mapred.JobClient:  map 38% reduce 10%</w:t>
      </w:r>
    </w:p>
    <w:p w14:paraId="4FDD2004" w14:textId="77777777" w:rsidR="00873B69" w:rsidRPr="00873B69" w:rsidRDefault="00873B69" w:rsidP="00873B69">
      <w:pPr>
        <w:pStyle w:val="PlainText"/>
        <w:rPr>
          <w:sz w:val="18"/>
        </w:rPr>
      </w:pPr>
      <w:r w:rsidRPr="00873B69">
        <w:rPr>
          <w:sz w:val="18"/>
        </w:rPr>
        <w:t>13/06/15 17:59:12 INFO mapred.JobClient:  map 38% reduce 13%</w:t>
      </w:r>
    </w:p>
    <w:p w14:paraId="71222B44" w14:textId="77777777" w:rsidR="00873B69" w:rsidRPr="00873B69" w:rsidRDefault="00873B69" w:rsidP="00873B69">
      <w:pPr>
        <w:pStyle w:val="PlainText"/>
        <w:rPr>
          <w:sz w:val="18"/>
        </w:rPr>
      </w:pPr>
      <w:r w:rsidRPr="00873B69">
        <w:rPr>
          <w:sz w:val="18"/>
        </w:rPr>
        <w:t>13/06/15 17:59:15 INFO mapred.JobClient:  map 46% reduce 13%</w:t>
      </w:r>
    </w:p>
    <w:p w14:paraId="46E2CC89" w14:textId="77777777" w:rsidR="00873B69" w:rsidRPr="00873B69" w:rsidRDefault="00873B69" w:rsidP="00873B69">
      <w:pPr>
        <w:pStyle w:val="PlainText"/>
        <w:rPr>
          <w:sz w:val="18"/>
        </w:rPr>
      </w:pPr>
      <w:r w:rsidRPr="00873B69">
        <w:rPr>
          <w:sz w:val="18"/>
        </w:rPr>
        <w:t>13/06/15 17:59:21 INFO mapred.JobClient:  map 54% reduce 15%</w:t>
      </w:r>
    </w:p>
    <w:p w14:paraId="05CD6EED" w14:textId="77777777" w:rsidR="00873B69" w:rsidRPr="00873B69" w:rsidRDefault="00873B69" w:rsidP="00873B69">
      <w:pPr>
        <w:pStyle w:val="PlainText"/>
        <w:rPr>
          <w:sz w:val="18"/>
        </w:rPr>
      </w:pPr>
      <w:r w:rsidRPr="00873B69">
        <w:rPr>
          <w:sz w:val="18"/>
        </w:rPr>
        <w:t>13/06/15 17:59:24 INFO mapred.JobClient:  map 54% reduce 18%</w:t>
      </w:r>
    </w:p>
    <w:p w14:paraId="352534B1" w14:textId="77777777" w:rsidR="00873B69" w:rsidRPr="00873B69" w:rsidRDefault="00873B69" w:rsidP="00873B69">
      <w:pPr>
        <w:pStyle w:val="PlainText"/>
        <w:rPr>
          <w:sz w:val="18"/>
        </w:rPr>
      </w:pPr>
      <w:r w:rsidRPr="00873B69">
        <w:rPr>
          <w:sz w:val="18"/>
        </w:rPr>
        <w:t>13/06/15 17:59:25 INFO mapred.JobClient:  map 62% reduce 18%</w:t>
      </w:r>
    </w:p>
    <w:p w14:paraId="6F6345C9" w14:textId="77777777" w:rsidR="00873B69" w:rsidRPr="00873B69" w:rsidRDefault="00873B69" w:rsidP="00873B69">
      <w:pPr>
        <w:pStyle w:val="PlainText"/>
        <w:rPr>
          <w:sz w:val="18"/>
        </w:rPr>
      </w:pPr>
      <w:r w:rsidRPr="00873B69">
        <w:rPr>
          <w:sz w:val="18"/>
        </w:rPr>
        <w:t>13/06/15 17:59:27 INFO mapred.JobClient:  map 62% reduce 21%</w:t>
      </w:r>
    </w:p>
    <w:p w14:paraId="4E7927E7" w14:textId="77777777" w:rsidR="00873B69" w:rsidRPr="00873B69" w:rsidRDefault="00873B69" w:rsidP="00873B69">
      <w:pPr>
        <w:pStyle w:val="PlainText"/>
        <w:rPr>
          <w:sz w:val="18"/>
        </w:rPr>
      </w:pPr>
      <w:r w:rsidRPr="00873B69">
        <w:rPr>
          <w:sz w:val="18"/>
        </w:rPr>
        <w:t>13/06/15 17:59:33 INFO mapred.JobClient:  map 65% reduce 21%</w:t>
      </w:r>
    </w:p>
    <w:p w14:paraId="18FCBABD" w14:textId="77777777" w:rsidR="00873B69" w:rsidRPr="00873B69" w:rsidRDefault="00873B69" w:rsidP="00873B69">
      <w:pPr>
        <w:pStyle w:val="PlainText"/>
        <w:rPr>
          <w:sz w:val="18"/>
        </w:rPr>
      </w:pPr>
      <w:r w:rsidRPr="00873B69">
        <w:rPr>
          <w:sz w:val="18"/>
        </w:rPr>
        <w:t>13/06/15 17:59:34 INFO mapred.JobClient:  map 69% reduce 21%</w:t>
      </w:r>
    </w:p>
    <w:p w14:paraId="329494C4" w14:textId="77777777" w:rsidR="00873B69" w:rsidRPr="00873B69" w:rsidRDefault="00873B69" w:rsidP="00873B69">
      <w:pPr>
        <w:pStyle w:val="PlainText"/>
        <w:rPr>
          <w:sz w:val="18"/>
        </w:rPr>
      </w:pPr>
      <w:r w:rsidRPr="00873B69">
        <w:rPr>
          <w:sz w:val="18"/>
        </w:rPr>
        <w:t>13/06/15 17:59:36 INFO mapred.JobClient:  map 69% reduce 23%</w:t>
      </w:r>
    </w:p>
    <w:p w14:paraId="091BEE36" w14:textId="77777777" w:rsidR="00873B69" w:rsidRPr="00873B69" w:rsidRDefault="00873B69" w:rsidP="00873B69">
      <w:pPr>
        <w:pStyle w:val="PlainText"/>
        <w:rPr>
          <w:sz w:val="18"/>
        </w:rPr>
      </w:pPr>
      <w:r w:rsidRPr="00873B69">
        <w:rPr>
          <w:sz w:val="18"/>
        </w:rPr>
        <w:t>13/06/15 17:59:37 INFO mapred.JobClient:  map 77% reduce 23%</w:t>
      </w:r>
    </w:p>
    <w:p w14:paraId="0F8E3A47" w14:textId="77777777" w:rsidR="00873B69" w:rsidRPr="00873B69" w:rsidRDefault="00873B69" w:rsidP="00873B69">
      <w:pPr>
        <w:pStyle w:val="PlainText"/>
        <w:rPr>
          <w:sz w:val="18"/>
        </w:rPr>
      </w:pPr>
      <w:r w:rsidRPr="00873B69">
        <w:rPr>
          <w:sz w:val="18"/>
        </w:rPr>
        <w:t>13/06/15 17:59:39 INFO mapred.JobClient:  map 77% reduce 26%</w:t>
      </w:r>
    </w:p>
    <w:p w14:paraId="5E5E7328" w14:textId="77777777" w:rsidR="00873B69" w:rsidRPr="00873B69" w:rsidRDefault="00873B69" w:rsidP="00873B69">
      <w:pPr>
        <w:pStyle w:val="PlainText"/>
        <w:rPr>
          <w:sz w:val="18"/>
        </w:rPr>
      </w:pPr>
      <w:r w:rsidRPr="00873B69">
        <w:rPr>
          <w:sz w:val="18"/>
        </w:rPr>
        <w:t>13/06/15 17:59:43 INFO mapred.JobClient:  map 85% reduce 26%</w:t>
      </w:r>
    </w:p>
    <w:p w14:paraId="6874BCAA" w14:textId="77777777" w:rsidR="00873B69" w:rsidRPr="00873B69" w:rsidRDefault="00873B69" w:rsidP="00873B69">
      <w:pPr>
        <w:pStyle w:val="PlainText"/>
        <w:rPr>
          <w:sz w:val="18"/>
        </w:rPr>
      </w:pPr>
      <w:r w:rsidRPr="00873B69">
        <w:rPr>
          <w:sz w:val="18"/>
        </w:rPr>
        <w:t>13/06/15 17:59:46 INFO mapred.JobClient:  map 85% reduce 28%</w:t>
      </w:r>
    </w:p>
    <w:p w14:paraId="6176BE9E" w14:textId="77777777" w:rsidR="00873B69" w:rsidRPr="00873B69" w:rsidRDefault="00873B69" w:rsidP="00873B69">
      <w:pPr>
        <w:pStyle w:val="PlainText"/>
        <w:rPr>
          <w:sz w:val="18"/>
        </w:rPr>
      </w:pPr>
      <w:r w:rsidRPr="00873B69">
        <w:rPr>
          <w:sz w:val="18"/>
        </w:rPr>
        <w:t>13/06/15 17:59:47 INFO mapred.JobClient:  map 88% reduce 28%</w:t>
      </w:r>
    </w:p>
    <w:p w14:paraId="237B8CB7" w14:textId="77777777" w:rsidR="00873B69" w:rsidRPr="00873B69" w:rsidRDefault="00873B69" w:rsidP="00873B69">
      <w:pPr>
        <w:pStyle w:val="PlainText"/>
        <w:rPr>
          <w:sz w:val="18"/>
        </w:rPr>
      </w:pPr>
      <w:r w:rsidRPr="00873B69">
        <w:rPr>
          <w:sz w:val="18"/>
        </w:rPr>
        <w:t>13/06/15 17:59:48 INFO mapred.JobClient:  map 92% reduce 28%</w:t>
      </w:r>
    </w:p>
    <w:p w14:paraId="55D20FBC" w14:textId="77777777" w:rsidR="00873B69" w:rsidRPr="00873B69" w:rsidRDefault="00873B69" w:rsidP="00873B69">
      <w:pPr>
        <w:pStyle w:val="PlainText"/>
        <w:rPr>
          <w:sz w:val="18"/>
        </w:rPr>
      </w:pPr>
      <w:r w:rsidRPr="00873B69">
        <w:rPr>
          <w:sz w:val="18"/>
        </w:rPr>
        <w:t>13/06/15 17:59:49 INFO mapred.JobClient:  map 92% reduce 31%</w:t>
      </w:r>
    </w:p>
    <w:p w14:paraId="76B29588" w14:textId="77777777" w:rsidR="00873B69" w:rsidRPr="00873B69" w:rsidRDefault="00873B69" w:rsidP="00873B69">
      <w:pPr>
        <w:pStyle w:val="PlainText"/>
        <w:rPr>
          <w:sz w:val="18"/>
        </w:rPr>
      </w:pPr>
      <w:r w:rsidRPr="00873B69">
        <w:rPr>
          <w:sz w:val="18"/>
        </w:rPr>
        <w:t>13/06/15 17:59:51 INFO mapred.JobClient:  map 100% reduce 31%</w:t>
      </w:r>
    </w:p>
    <w:p w14:paraId="3C1F745F" w14:textId="77777777" w:rsidR="00873B69" w:rsidRPr="00873B69" w:rsidRDefault="00873B69" w:rsidP="00873B69">
      <w:pPr>
        <w:pStyle w:val="PlainText"/>
        <w:rPr>
          <w:sz w:val="18"/>
        </w:rPr>
      </w:pPr>
      <w:r w:rsidRPr="00873B69">
        <w:rPr>
          <w:sz w:val="18"/>
        </w:rPr>
        <w:t>13/06/15 17:59:52 INFO mapred.JobClient:  map 100% reduce 33%</w:t>
      </w:r>
    </w:p>
    <w:p w14:paraId="1DC044FE" w14:textId="77777777" w:rsidR="00873B69" w:rsidRPr="00873B69" w:rsidRDefault="00873B69" w:rsidP="00873B69">
      <w:pPr>
        <w:pStyle w:val="PlainText"/>
        <w:rPr>
          <w:sz w:val="18"/>
        </w:rPr>
      </w:pPr>
      <w:r w:rsidRPr="00873B69">
        <w:rPr>
          <w:sz w:val="18"/>
        </w:rPr>
        <w:t>13/06/15 17:59:55 INFO mapred.JobClient:  map 100% reduce 100%</w:t>
      </w:r>
    </w:p>
    <w:p w14:paraId="74238E00" w14:textId="77777777" w:rsidR="00873B69" w:rsidRPr="00873B69" w:rsidRDefault="00873B69" w:rsidP="00873B69">
      <w:pPr>
        <w:pStyle w:val="PlainText"/>
        <w:rPr>
          <w:sz w:val="18"/>
        </w:rPr>
      </w:pPr>
      <w:r w:rsidRPr="00873B69">
        <w:rPr>
          <w:sz w:val="18"/>
        </w:rPr>
        <w:t>13/06/15 17:59:56 INFO mapred.JobClient: Job complete: job_201306092215_0009</w:t>
      </w:r>
    </w:p>
    <w:p w14:paraId="130B8C04" w14:textId="77777777" w:rsidR="00873B69" w:rsidRPr="00873B69" w:rsidRDefault="00873B69" w:rsidP="00873B69">
      <w:pPr>
        <w:pStyle w:val="PlainText"/>
        <w:rPr>
          <w:sz w:val="18"/>
        </w:rPr>
      </w:pPr>
      <w:r w:rsidRPr="00873B69">
        <w:rPr>
          <w:sz w:val="18"/>
        </w:rPr>
        <w:t>13/06/15 17:59:56 INFO mapred.JobClient: Counters: 32</w:t>
      </w:r>
    </w:p>
    <w:p w14:paraId="3D072C3A" w14:textId="77777777" w:rsidR="00873B69" w:rsidRPr="00873B69" w:rsidRDefault="00873B69" w:rsidP="00873B69">
      <w:pPr>
        <w:pStyle w:val="PlainText"/>
        <w:rPr>
          <w:sz w:val="18"/>
        </w:rPr>
      </w:pPr>
      <w:r w:rsidRPr="00873B69">
        <w:rPr>
          <w:sz w:val="18"/>
        </w:rPr>
        <w:t>13/06/15 17:59:56 INFO mapred.JobClient:   File System Counters</w:t>
      </w:r>
    </w:p>
    <w:p w14:paraId="57387E71" w14:textId="77777777" w:rsidR="00873B69" w:rsidRPr="00873B69" w:rsidRDefault="00873B69" w:rsidP="00873B69">
      <w:pPr>
        <w:pStyle w:val="PlainText"/>
        <w:rPr>
          <w:sz w:val="18"/>
        </w:rPr>
      </w:pPr>
      <w:r w:rsidRPr="00873B69">
        <w:rPr>
          <w:sz w:val="18"/>
        </w:rPr>
        <w:t>13/06/15 17:59:56 INFO mapred.JobClient:     FILE: Number of bytes read=172380218</w:t>
      </w:r>
    </w:p>
    <w:p w14:paraId="2D5798EF" w14:textId="77777777" w:rsidR="00873B69" w:rsidRPr="00873B69" w:rsidRDefault="00873B69" w:rsidP="00873B69">
      <w:pPr>
        <w:pStyle w:val="PlainText"/>
        <w:rPr>
          <w:sz w:val="18"/>
        </w:rPr>
      </w:pPr>
      <w:r w:rsidRPr="00873B69">
        <w:rPr>
          <w:sz w:val="18"/>
        </w:rPr>
        <w:t>13/06/15 17:59:56 INFO mapred.JobClient:     FILE: Number of bytes written=268950465</w:t>
      </w:r>
    </w:p>
    <w:p w14:paraId="1492C12C" w14:textId="77777777" w:rsidR="00873B69" w:rsidRPr="00873B69" w:rsidRDefault="00873B69" w:rsidP="00873B69">
      <w:pPr>
        <w:pStyle w:val="PlainText"/>
        <w:rPr>
          <w:sz w:val="18"/>
        </w:rPr>
      </w:pPr>
      <w:r w:rsidRPr="00873B69">
        <w:rPr>
          <w:sz w:val="18"/>
        </w:rPr>
        <w:t>13/06/15 17:59:56 INFO mapred.JobClient:     FILE: Number of read operations=0</w:t>
      </w:r>
    </w:p>
    <w:p w14:paraId="5D097F3D" w14:textId="77777777" w:rsidR="00873B69" w:rsidRPr="00873B69" w:rsidRDefault="00873B69" w:rsidP="00873B69">
      <w:pPr>
        <w:pStyle w:val="PlainText"/>
        <w:rPr>
          <w:sz w:val="18"/>
        </w:rPr>
      </w:pPr>
      <w:r w:rsidRPr="00873B69">
        <w:rPr>
          <w:sz w:val="18"/>
        </w:rPr>
        <w:t>13/06/15 17:59:56 INFO mapred.JobClient:     FILE: Number of large read operations=0</w:t>
      </w:r>
    </w:p>
    <w:p w14:paraId="50632139" w14:textId="77777777" w:rsidR="00873B69" w:rsidRPr="00873B69" w:rsidRDefault="00873B69" w:rsidP="00873B69">
      <w:pPr>
        <w:pStyle w:val="PlainText"/>
        <w:rPr>
          <w:sz w:val="18"/>
        </w:rPr>
      </w:pPr>
      <w:r w:rsidRPr="00873B69">
        <w:rPr>
          <w:sz w:val="18"/>
        </w:rPr>
        <w:t>13/06/15 17:59:56 INFO mapred.JobClient:     FILE: Number of write operations=0</w:t>
      </w:r>
    </w:p>
    <w:p w14:paraId="05FE6E4A" w14:textId="77777777" w:rsidR="00873B69" w:rsidRPr="00873B69" w:rsidRDefault="00873B69" w:rsidP="00873B69">
      <w:pPr>
        <w:pStyle w:val="PlainText"/>
        <w:rPr>
          <w:sz w:val="18"/>
        </w:rPr>
      </w:pPr>
      <w:r w:rsidRPr="00873B69">
        <w:rPr>
          <w:sz w:val="18"/>
        </w:rPr>
        <w:t>13/06/15 17:59:56 INFO mapred.JobClient:     HDFS: Number of bytes read=511088929</w:t>
      </w:r>
    </w:p>
    <w:p w14:paraId="0CD9B38D" w14:textId="77777777" w:rsidR="00873B69" w:rsidRPr="00873B69" w:rsidRDefault="00873B69" w:rsidP="00873B69">
      <w:pPr>
        <w:pStyle w:val="PlainText"/>
        <w:rPr>
          <w:sz w:val="18"/>
        </w:rPr>
      </w:pPr>
      <w:r w:rsidRPr="00873B69">
        <w:rPr>
          <w:sz w:val="18"/>
        </w:rPr>
        <w:t>13/06/15 17:59:56 INFO mapred.JobClient:     HDFS: Number of bytes written=27922</w:t>
      </w:r>
    </w:p>
    <w:p w14:paraId="16C9D136" w14:textId="77777777" w:rsidR="00873B69" w:rsidRPr="00873B69" w:rsidRDefault="00873B69" w:rsidP="00873B69">
      <w:pPr>
        <w:pStyle w:val="PlainText"/>
        <w:rPr>
          <w:sz w:val="18"/>
        </w:rPr>
      </w:pPr>
      <w:r w:rsidRPr="00873B69">
        <w:rPr>
          <w:sz w:val="18"/>
        </w:rPr>
        <w:t>13/06/15 17:59:56 INFO mapred.JobClient:     HDFS: Number of read operations=53</w:t>
      </w:r>
    </w:p>
    <w:p w14:paraId="576BC5CE" w14:textId="77777777" w:rsidR="00873B69" w:rsidRPr="00873B69" w:rsidRDefault="00873B69" w:rsidP="00873B69">
      <w:pPr>
        <w:pStyle w:val="PlainText"/>
        <w:rPr>
          <w:sz w:val="18"/>
        </w:rPr>
      </w:pPr>
      <w:r w:rsidRPr="00873B69">
        <w:rPr>
          <w:sz w:val="18"/>
        </w:rPr>
        <w:t>13/06/15 17:59:56 INFO mapred.JobClient:     HDFS: Number of large read operations=0</w:t>
      </w:r>
    </w:p>
    <w:p w14:paraId="5C904AB9" w14:textId="77777777" w:rsidR="00873B69" w:rsidRPr="00873B69" w:rsidRDefault="00873B69" w:rsidP="00873B69">
      <w:pPr>
        <w:pStyle w:val="PlainText"/>
        <w:rPr>
          <w:sz w:val="18"/>
        </w:rPr>
      </w:pPr>
      <w:r w:rsidRPr="00873B69">
        <w:rPr>
          <w:sz w:val="18"/>
        </w:rPr>
        <w:t>13/06/15 17:59:56 INFO mapred.JobClient:     HDFS: Number of write operations=1</w:t>
      </w:r>
    </w:p>
    <w:p w14:paraId="268F81B6" w14:textId="77777777" w:rsidR="00873B69" w:rsidRPr="00873B69" w:rsidRDefault="00873B69" w:rsidP="00873B69">
      <w:pPr>
        <w:pStyle w:val="PlainText"/>
        <w:rPr>
          <w:sz w:val="18"/>
        </w:rPr>
      </w:pPr>
      <w:r w:rsidRPr="00873B69">
        <w:rPr>
          <w:sz w:val="18"/>
        </w:rPr>
        <w:t xml:space="preserve">13/06/15 17:59:56 INFO mapred.JobClient:   Job Counters </w:t>
      </w:r>
    </w:p>
    <w:p w14:paraId="6A6FE92C" w14:textId="77777777" w:rsidR="00873B69" w:rsidRPr="00873B69" w:rsidRDefault="00873B69" w:rsidP="00873B69">
      <w:pPr>
        <w:pStyle w:val="PlainText"/>
        <w:rPr>
          <w:sz w:val="18"/>
        </w:rPr>
      </w:pPr>
      <w:r w:rsidRPr="00873B69">
        <w:rPr>
          <w:sz w:val="18"/>
        </w:rPr>
        <w:t>13/06/15 17:59:56 INFO mapred.JobClient:     Launched map tasks=26</w:t>
      </w:r>
    </w:p>
    <w:p w14:paraId="625136D1" w14:textId="77777777" w:rsidR="00873B69" w:rsidRPr="00873B69" w:rsidRDefault="00873B69" w:rsidP="00873B69">
      <w:pPr>
        <w:pStyle w:val="PlainText"/>
        <w:rPr>
          <w:sz w:val="18"/>
        </w:rPr>
      </w:pPr>
      <w:r w:rsidRPr="00873B69">
        <w:rPr>
          <w:sz w:val="18"/>
        </w:rPr>
        <w:t>13/06/15 17:59:56 INFO mapred.JobClient:     Launched reduce tasks=1</w:t>
      </w:r>
    </w:p>
    <w:p w14:paraId="60B0D71A" w14:textId="77777777" w:rsidR="00873B69" w:rsidRPr="00873B69" w:rsidRDefault="00873B69" w:rsidP="00873B69">
      <w:pPr>
        <w:pStyle w:val="PlainText"/>
        <w:rPr>
          <w:sz w:val="18"/>
        </w:rPr>
      </w:pPr>
      <w:r w:rsidRPr="00873B69">
        <w:rPr>
          <w:sz w:val="18"/>
        </w:rPr>
        <w:t>13/06/15 17:59:56 INFO mapred.JobClient:     Data-local map tasks=26</w:t>
      </w:r>
    </w:p>
    <w:p w14:paraId="7B38DEDA" w14:textId="77777777" w:rsidR="00873B69" w:rsidRPr="00873B69" w:rsidRDefault="00873B69" w:rsidP="00873B69">
      <w:pPr>
        <w:pStyle w:val="PlainText"/>
        <w:rPr>
          <w:sz w:val="18"/>
        </w:rPr>
      </w:pPr>
      <w:r w:rsidRPr="00873B69">
        <w:rPr>
          <w:sz w:val="18"/>
        </w:rPr>
        <w:t>13/06/15 17:59:56 INFO mapred.JobClient:     Total time spent by all maps in occupied slots (ms)=168313</w:t>
      </w:r>
    </w:p>
    <w:p w14:paraId="4FCA4C4D" w14:textId="77777777" w:rsidR="00873B69" w:rsidRPr="00873B69" w:rsidRDefault="00873B69" w:rsidP="00873B69">
      <w:pPr>
        <w:pStyle w:val="PlainText"/>
        <w:rPr>
          <w:sz w:val="18"/>
        </w:rPr>
      </w:pPr>
      <w:r w:rsidRPr="00873B69">
        <w:rPr>
          <w:sz w:val="18"/>
        </w:rPr>
        <w:t>13/06/15 17:59:56 INFO mapred.JobClient:     Total time spent by all reduces in occupied slots (ms)=81158</w:t>
      </w:r>
    </w:p>
    <w:p w14:paraId="1EDE1099" w14:textId="77777777" w:rsidR="00873B69" w:rsidRPr="00873B69" w:rsidRDefault="00873B69" w:rsidP="00873B69">
      <w:pPr>
        <w:pStyle w:val="PlainText"/>
        <w:rPr>
          <w:sz w:val="18"/>
        </w:rPr>
      </w:pPr>
      <w:r w:rsidRPr="00873B69">
        <w:rPr>
          <w:sz w:val="18"/>
        </w:rPr>
        <w:t>13/06/15 17:59:56 INFO mapred.JobClient:     Total time spent by all maps waiting after reserving slots (ms)=0</w:t>
      </w:r>
    </w:p>
    <w:p w14:paraId="482F8344" w14:textId="77777777" w:rsidR="00873B69" w:rsidRPr="00873B69" w:rsidRDefault="00873B69" w:rsidP="00873B69">
      <w:pPr>
        <w:pStyle w:val="PlainText"/>
        <w:rPr>
          <w:sz w:val="18"/>
        </w:rPr>
      </w:pPr>
      <w:r w:rsidRPr="00873B69">
        <w:rPr>
          <w:sz w:val="18"/>
        </w:rPr>
        <w:t>13/06/15 17:59:56 INFO mapred.JobClient:     Total time spent by all reduces waiting after reserving slots (ms)=0</w:t>
      </w:r>
    </w:p>
    <w:p w14:paraId="61CB9EB1" w14:textId="77777777" w:rsidR="00873B69" w:rsidRPr="00873B69" w:rsidRDefault="00873B69" w:rsidP="00873B69">
      <w:pPr>
        <w:pStyle w:val="PlainText"/>
        <w:rPr>
          <w:sz w:val="18"/>
        </w:rPr>
      </w:pPr>
      <w:r w:rsidRPr="00873B69">
        <w:rPr>
          <w:sz w:val="18"/>
        </w:rPr>
        <w:t>13/06/15 17:59:56 INFO mapred.JobClient:   Map-Reduce Framework</w:t>
      </w:r>
    </w:p>
    <w:p w14:paraId="5B93E815" w14:textId="77777777" w:rsidR="00873B69" w:rsidRPr="00873B69" w:rsidRDefault="00873B69" w:rsidP="00873B69">
      <w:pPr>
        <w:pStyle w:val="PlainText"/>
        <w:rPr>
          <w:sz w:val="18"/>
        </w:rPr>
      </w:pPr>
      <w:r w:rsidRPr="00873B69">
        <w:rPr>
          <w:sz w:val="18"/>
        </w:rPr>
        <w:t>13/06/15 17:59:56 INFO mapred.JobClient:     Map input records=9211057</w:t>
      </w:r>
    </w:p>
    <w:p w14:paraId="543B4A2A" w14:textId="77777777" w:rsidR="00873B69" w:rsidRPr="00873B69" w:rsidRDefault="00873B69" w:rsidP="00873B69">
      <w:pPr>
        <w:pStyle w:val="PlainText"/>
        <w:rPr>
          <w:sz w:val="18"/>
        </w:rPr>
      </w:pPr>
      <w:r w:rsidRPr="00873B69">
        <w:rPr>
          <w:sz w:val="18"/>
        </w:rPr>
        <w:t>13/06/15 17:59:56 INFO mapred.JobClient:     Map output records=9211031</w:t>
      </w:r>
    </w:p>
    <w:p w14:paraId="0199139D" w14:textId="77777777" w:rsidR="00873B69" w:rsidRPr="00873B69" w:rsidRDefault="00873B69" w:rsidP="00873B69">
      <w:pPr>
        <w:pStyle w:val="PlainText"/>
        <w:rPr>
          <w:sz w:val="18"/>
        </w:rPr>
      </w:pPr>
      <w:r w:rsidRPr="00873B69">
        <w:rPr>
          <w:sz w:val="18"/>
        </w:rPr>
        <w:t>13/06/15 17:59:56 INFO mapred.JobClient:     Map output bytes=72907161</w:t>
      </w:r>
    </w:p>
    <w:p w14:paraId="68922628" w14:textId="77777777" w:rsidR="00873B69" w:rsidRPr="00873B69" w:rsidRDefault="00873B69" w:rsidP="00873B69">
      <w:pPr>
        <w:pStyle w:val="PlainText"/>
        <w:rPr>
          <w:sz w:val="18"/>
        </w:rPr>
      </w:pPr>
      <w:r w:rsidRPr="00873B69">
        <w:rPr>
          <w:sz w:val="18"/>
        </w:rPr>
        <w:t>13/06/15 17:59:56 INFO mapred.JobClient:     Input split bytes=3302</w:t>
      </w:r>
    </w:p>
    <w:p w14:paraId="49CEA83F" w14:textId="77777777" w:rsidR="00873B69" w:rsidRPr="00873B69" w:rsidRDefault="00873B69" w:rsidP="00873B69">
      <w:pPr>
        <w:pStyle w:val="PlainText"/>
        <w:pBdr>
          <w:top w:val="single" w:sz="4" w:space="1" w:color="auto"/>
          <w:left w:val="single" w:sz="4" w:space="4" w:color="auto"/>
          <w:bottom w:val="single" w:sz="4" w:space="1" w:color="auto"/>
          <w:right w:val="single" w:sz="4" w:space="4" w:color="auto"/>
        </w:pBdr>
        <w:rPr>
          <w:sz w:val="18"/>
        </w:rPr>
      </w:pPr>
      <w:r w:rsidRPr="00873B69">
        <w:rPr>
          <w:sz w:val="18"/>
        </w:rPr>
        <w:t>13/06/15 17:59:56 INFO mapred.JobClient:     Combine input records=0</w:t>
      </w:r>
    </w:p>
    <w:p w14:paraId="1819446B" w14:textId="77777777" w:rsidR="00873B69" w:rsidRPr="00873B69" w:rsidRDefault="00873B69" w:rsidP="00873B69">
      <w:pPr>
        <w:pStyle w:val="PlainText"/>
        <w:pBdr>
          <w:top w:val="single" w:sz="4" w:space="1" w:color="auto"/>
          <w:left w:val="single" w:sz="4" w:space="4" w:color="auto"/>
          <w:bottom w:val="single" w:sz="4" w:space="1" w:color="auto"/>
          <w:right w:val="single" w:sz="4" w:space="4" w:color="auto"/>
        </w:pBdr>
        <w:rPr>
          <w:sz w:val="18"/>
        </w:rPr>
      </w:pPr>
      <w:r w:rsidRPr="00873B69">
        <w:rPr>
          <w:sz w:val="18"/>
        </w:rPr>
        <w:t>13/06/15 17:59:56 INFO mapred.JobClient:     Combine output records=0</w:t>
      </w:r>
    </w:p>
    <w:p w14:paraId="1C6273F2" w14:textId="77777777" w:rsidR="00873B69" w:rsidRPr="00873B69" w:rsidRDefault="00873B69" w:rsidP="00873B69">
      <w:pPr>
        <w:pStyle w:val="PlainText"/>
        <w:rPr>
          <w:sz w:val="18"/>
        </w:rPr>
      </w:pPr>
      <w:r w:rsidRPr="00873B69">
        <w:rPr>
          <w:sz w:val="18"/>
        </w:rPr>
        <w:t>13/06/15 17:59:56 INFO mapred.JobClient:     Reduce input groups=2853</w:t>
      </w:r>
    </w:p>
    <w:p w14:paraId="0806D1CD" w14:textId="77777777" w:rsidR="00873B69" w:rsidRPr="00873B69" w:rsidRDefault="00873B69" w:rsidP="00873B69">
      <w:pPr>
        <w:pStyle w:val="PlainText"/>
        <w:rPr>
          <w:sz w:val="18"/>
        </w:rPr>
      </w:pPr>
      <w:r w:rsidRPr="00873B69">
        <w:rPr>
          <w:sz w:val="18"/>
        </w:rPr>
        <w:t>13/06/15 17:59:56 INFO mapred.JobClient:     Reduce shuffle bytes=91329379</w:t>
      </w:r>
    </w:p>
    <w:p w14:paraId="08AB5282" w14:textId="77777777" w:rsidR="00873B69" w:rsidRPr="00873B69" w:rsidRDefault="00873B69" w:rsidP="00873B69">
      <w:pPr>
        <w:pStyle w:val="PlainText"/>
        <w:rPr>
          <w:sz w:val="18"/>
        </w:rPr>
      </w:pPr>
      <w:r w:rsidRPr="00873B69">
        <w:rPr>
          <w:sz w:val="18"/>
        </w:rPr>
        <w:t>13/06/15 17:59:56 INFO mapred.JobClient:     Reduce input records=9211031</w:t>
      </w:r>
    </w:p>
    <w:p w14:paraId="2F88FF13" w14:textId="77777777" w:rsidR="00873B69" w:rsidRPr="00873B69" w:rsidRDefault="00873B69" w:rsidP="00873B69">
      <w:pPr>
        <w:pStyle w:val="PlainText"/>
        <w:rPr>
          <w:sz w:val="18"/>
        </w:rPr>
      </w:pPr>
      <w:r w:rsidRPr="00873B69">
        <w:rPr>
          <w:sz w:val="18"/>
        </w:rPr>
        <w:t>13/06/15 17:59:56 INFO mapred.JobClient:     Reduce output records=2853</w:t>
      </w:r>
    </w:p>
    <w:p w14:paraId="35AE3812" w14:textId="77777777" w:rsidR="00873B69" w:rsidRPr="00873B69" w:rsidRDefault="00873B69" w:rsidP="00873B69">
      <w:pPr>
        <w:pStyle w:val="PlainText"/>
        <w:rPr>
          <w:sz w:val="18"/>
        </w:rPr>
      </w:pPr>
      <w:r w:rsidRPr="00873B69">
        <w:rPr>
          <w:sz w:val="18"/>
        </w:rPr>
        <w:t>13/06/15 17:59:56 INFO mapred.JobClient:     Spilled Records=26597820</w:t>
      </w:r>
    </w:p>
    <w:p w14:paraId="77A9DEE8" w14:textId="77777777" w:rsidR="00873B69" w:rsidRPr="00873B69" w:rsidRDefault="00873B69" w:rsidP="00873B69">
      <w:pPr>
        <w:pStyle w:val="PlainText"/>
        <w:rPr>
          <w:sz w:val="18"/>
        </w:rPr>
      </w:pPr>
      <w:r w:rsidRPr="00873B69">
        <w:rPr>
          <w:sz w:val="18"/>
        </w:rPr>
        <w:t>13/06/15 17:59:56 INFO mapred.JobClient:     CPU time spent (ms)=77900</w:t>
      </w:r>
    </w:p>
    <w:p w14:paraId="4AD9585A" w14:textId="77777777" w:rsidR="00873B69" w:rsidRPr="00873B69" w:rsidRDefault="00873B69" w:rsidP="00873B69">
      <w:pPr>
        <w:pStyle w:val="PlainText"/>
        <w:rPr>
          <w:sz w:val="18"/>
        </w:rPr>
      </w:pPr>
      <w:r w:rsidRPr="00873B69">
        <w:rPr>
          <w:sz w:val="18"/>
        </w:rPr>
        <w:t>13/06/15 17:59:56 INFO mapred.JobClient:     Physical memory (bytes) snapshot=6821113856</w:t>
      </w:r>
    </w:p>
    <w:p w14:paraId="0F1F4818" w14:textId="77777777" w:rsidR="00873B69" w:rsidRPr="00873B69" w:rsidRDefault="00873B69" w:rsidP="00873B69">
      <w:pPr>
        <w:pStyle w:val="PlainText"/>
        <w:rPr>
          <w:sz w:val="18"/>
        </w:rPr>
      </w:pPr>
      <w:r w:rsidRPr="00873B69">
        <w:rPr>
          <w:sz w:val="18"/>
        </w:rPr>
        <w:t>13/06/15 17:59:56 INFO mapred.JobClient:     Virtual memory (bytes) snapshot=20781477888</w:t>
      </w:r>
    </w:p>
    <w:p w14:paraId="59C91AD9" w14:textId="3E1D7A90" w:rsidR="00873B69" w:rsidRPr="00873B69" w:rsidRDefault="00873B69" w:rsidP="00873B69">
      <w:pPr>
        <w:pStyle w:val="PlainText"/>
        <w:rPr>
          <w:sz w:val="18"/>
        </w:rPr>
      </w:pPr>
      <w:r w:rsidRPr="00873B69">
        <w:rPr>
          <w:sz w:val="18"/>
        </w:rPr>
        <w:t>13/06/15 17:59:56 INFO mapred.JobClient:     Total committed heap usage (bytes)=5404033024</w:t>
      </w:r>
    </w:p>
    <w:p w14:paraId="0BF3C8D9" w14:textId="77777777" w:rsidR="00873B69" w:rsidRDefault="00873B69" w:rsidP="00873B69">
      <w:pPr>
        <w:ind w:left="720"/>
      </w:pPr>
    </w:p>
    <w:p w14:paraId="76F2D85A" w14:textId="7C1C3014" w:rsidR="00556443" w:rsidRPr="004348B7" w:rsidRDefault="00556443" w:rsidP="00556443">
      <w:pPr>
        <w:ind w:left="720"/>
      </w:pPr>
      <w:r>
        <w:t>Notice that the job takes much longer to do compared to your previous lab exercises.</w:t>
      </w:r>
      <w:r w:rsidR="00873B69">
        <w:t xml:space="preserve"> Also note that the first run </w:t>
      </w:r>
      <w:r w:rsidR="00873B69" w:rsidRPr="00D42D1E">
        <w:rPr>
          <w:u w:val="single"/>
        </w:rPr>
        <w:t>with</w:t>
      </w:r>
      <w:r w:rsidR="00D42D1E">
        <w:t xml:space="preserve"> combiner </w:t>
      </w:r>
      <w:r w:rsidR="00873B69">
        <w:t xml:space="preserve">on this machine takes </w:t>
      </w:r>
      <w:r w:rsidR="00D42D1E">
        <w:t xml:space="preserve">1min 7 sec </w:t>
      </w:r>
      <w:r w:rsidR="00873B69">
        <w:t xml:space="preserve">while the second run </w:t>
      </w:r>
      <w:r w:rsidR="00873B69" w:rsidRPr="00D42D1E">
        <w:rPr>
          <w:u w:val="single"/>
        </w:rPr>
        <w:t>without</w:t>
      </w:r>
      <w:r w:rsidR="00873B69">
        <w:t xml:space="preserve"> combiner takes </w:t>
      </w:r>
      <w:r w:rsidR="00D42D1E">
        <w:t>1min 35 sec. Look at your output and compare the time for both cases.</w:t>
      </w:r>
    </w:p>
    <w:p w14:paraId="3DBC7F8B" w14:textId="19841E6A" w:rsidR="00556443" w:rsidRDefault="00873B69" w:rsidP="00556443">
      <w:pPr>
        <w:pStyle w:val="Heading2"/>
      </w:pPr>
      <w:r>
        <w:t>Task 5</w:t>
      </w:r>
      <w:r w:rsidR="00556443">
        <w:t>: Viewing the output</w:t>
      </w:r>
    </w:p>
    <w:p w14:paraId="0375C81F" w14:textId="77777777" w:rsidR="00556443" w:rsidRDefault="00556443" w:rsidP="00556443">
      <w:pPr>
        <w:pStyle w:val="Heading3"/>
      </w:pPr>
      <w:r>
        <w:t>Activity Procedure</w:t>
      </w:r>
    </w:p>
    <w:p w14:paraId="588B11D2" w14:textId="77777777" w:rsidR="00556443" w:rsidRDefault="00556443" w:rsidP="00556443"/>
    <w:p w14:paraId="6A3786D8" w14:textId="576FCC77" w:rsidR="00556443" w:rsidRDefault="00556443" w:rsidP="00556443">
      <w:pPr>
        <w:pStyle w:val="ListParagraph"/>
      </w:pPr>
      <w:r w:rsidRPr="00F11BCC">
        <w:rPr>
          <w:b/>
        </w:rPr>
        <w:t>Step 1:</w:t>
      </w:r>
      <w:r>
        <w:t xml:space="preserve"> List the files in the HDFS output directory. You’ll find three files there.</w:t>
      </w:r>
    </w:p>
    <w:p w14:paraId="6F3CF956" w14:textId="77777777" w:rsidR="00556443" w:rsidRDefault="00556443" w:rsidP="00556443">
      <w:pPr>
        <w:pStyle w:val="ListParagraph"/>
      </w:pPr>
    </w:p>
    <w:p w14:paraId="11365587" w14:textId="77777777" w:rsidR="00556443" w:rsidRDefault="00556443" w:rsidP="00556443">
      <w:pPr>
        <w:pStyle w:val="PlainText"/>
        <w:ind w:left="1440"/>
      </w:pPr>
      <w:r>
        <w:t>$ hadoop fs -ls output</w:t>
      </w:r>
    </w:p>
    <w:p w14:paraId="6F9C3270" w14:textId="77777777" w:rsidR="00556443" w:rsidRDefault="00556443" w:rsidP="00556443">
      <w:pPr>
        <w:pStyle w:val="PlainText"/>
        <w:ind w:left="1440"/>
      </w:pPr>
      <w:r>
        <w:t>Found 3 items</w:t>
      </w:r>
    </w:p>
    <w:p w14:paraId="5647E3FA" w14:textId="77777777" w:rsidR="00556443" w:rsidRDefault="00556443" w:rsidP="00556443">
      <w:pPr>
        <w:pStyle w:val="PlainText"/>
        <w:ind w:left="1440"/>
      </w:pPr>
      <w:r>
        <w:t>-rw-r--r--   1 shrek supergroup          0 2013-06-12 22:34 output/_SUCCESS</w:t>
      </w:r>
    </w:p>
    <w:p w14:paraId="1F01E03D" w14:textId="77777777" w:rsidR="00556443" w:rsidRDefault="00556443" w:rsidP="00556443">
      <w:pPr>
        <w:pStyle w:val="PlainText"/>
        <w:ind w:left="1440"/>
      </w:pPr>
      <w:r>
        <w:t>drwxr-xr-x   - shrek supergroup          0 2013-06-12 22:33 output/_logs</w:t>
      </w:r>
    </w:p>
    <w:p w14:paraId="1A1430FA" w14:textId="260445A6" w:rsidR="00556443" w:rsidRDefault="00556443" w:rsidP="00556443">
      <w:pPr>
        <w:pStyle w:val="PlainText"/>
        <w:ind w:left="1440"/>
      </w:pPr>
      <w:r>
        <w:t>-rw-r--r--   1 shrek supergroup      27922 2013-06-12 22:34 output/part-r-00000</w:t>
      </w:r>
    </w:p>
    <w:p w14:paraId="13A7A5C4" w14:textId="77777777" w:rsidR="00556443" w:rsidRDefault="00556443" w:rsidP="00556443"/>
    <w:p w14:paraId="218F0127" w14:textId="0CF0C1B5" w:rsidR="00556443" w:rsidRDefault="00556443" w:rsidP="00556443">
      <w:pPr>
        <w:pStyle w:val="ListParagraph"/>
      </w:pPr>
      <w:r>
        <w:rPr>
          <w:b/>
        </w:rPr>
        <w:t>Step 2</w:t>
      </w:r>
      <w:r w:rsidRPr="00F11BCC">
        <w:rPr>
          <w:b/>
        </w:rPr>
        <w:t>:</w:t>
      </w:r>
      <w:r>
        <w:t xml:space="preserve"> View the output of your MapReduce job. </w:t>
      </w:r>
    </w:p>
    <w:p w14:paraId="062BF840" w14:textId="77777777" w:rsidR="00556443" w:rsidRDefault="00556443" w:rsidP="00556443">
      <w:pPr>
        <w:pStyle w:val="ListParagraph"/>
      </w:pPr>
    </w:p>
    <w:p w14:paraId="5FDF70A9" w14:textId="77777777" w:rsidR="00556443" w:rsidRDefault="00556443" w:rsidP="00556443">
      <w:pPr>
        <w:pStyle w:val="PlainText"/>
        <w:ind w:left="1440"/>
      </w:pPr>
      <w:r>
        <w:t>$ hadoop fs -cat output/part-r-00000</w:t>
      </w:r>
    </w:p>
    <w:p w14:paraId="720B5293" w14:textId="77777777" w:rsidR="00556443" w:rsidRDefault="00556443" w:rsidP="00556443">
      <w:pPr>
        <w:pStyle w:val="PlainText"/>
        <w:ind w:left="1440"/>
      </w:pPr>
    </w:p>
    <w:p w14:paraId="376BBEF3" w14:textId="77777777" w:rsidR="00556443" w:rsidRDefault="00556443" w:rsidP="00556443">
      <w:pPr>
        <w:pStyle w:val="Heading3"/>
      </w:pPr>
      <w:r>
        <w:t>Activity Verification</w:t>
      </w:r>
    </w:p>
    <w:p w14:paraId="3B893955" w14:textId="77777777" w:rsidR="00556443" w:rsidRDefault="00556443" w:rsidP="00556443">
      <w:pPr>
        <w:ind w:firstLine="720"/>
      </w:pPr>
    </w:p>
    <w:p w14:paraId="1A694F8B" w14:textId="7A8F4333" w:rsidR="00556443" w:rsidRDefault="00556443" w:rsidP="00556443">
      <w:pPr>
        <w:ind w:left="720"/>
      </w:pPr>
      <w:r>
        <w:t xml:space="preserve">If the job completes as intended, your output will look as follows. </w:t>
      </w:r>
    </w:p>
    <w:p w14:paraId="551D3CEB" w14:textId="77777777" w:rsidR="00556443" w:rsidRDefault="00556443" w:rsidP="00556443">
      <w:pPr>
        <w:pStyle w:val="PlainText"/>
        <w:ind w:left="1440"/>
      </w:pPr>
    </w:p>
    <w:p w14:paraId="36595937" w14:textId="77777777" w:rsidR="004347D0" w:rsidRDefault="004347D0" w:rsidP="004347D0">
      <w:pPr>
        <w:pStyle w:val="PlainText"/>
      </w:pPr>
      <w:r>
        <w:t>AA</w:t>
      </w:r>
      <w:r>
        <w:tab/>
        <w:t>94.62</w:t>
      </w:r>
    </w:p>
    <w:p w14:paraId="1CC07105" w14:textId="77777777" w:rsidR="004347D0" w:rsidRDefault="004347D0" w:rsidP="004347D0">
      <w:pPr>
        <w:pStyle w:val="PlainText"/>
      </w:pPr>
      <w:r>
        <w:t>AAI</w:t>
      </w:r>
      <w:r>
        <w:tab/>
        <w:t>57.88</w:t>
      </w:r>
    </w:p>
    <w:p w14:paraId="1DBC7EB9" w14:textId="77777777" w:rsidR="004347D0" w:rsidRDefault="004347D0" w:rsidP="004347D0">
      <w:pPr>
        <w:pStyle w:val="PlainText"/>
      </w:pPr>
      <w:r>
        <w:t>AAN</w:t>
      </w:r>
      <w:r>
        <w:tab/>
        <w:t>35.21</w:t>
      </w:r>
    </w:p>
    <w:p w14:paraId="635631A2" w14:textId="77777777" w:rsidR="004347D0" w:rsidRDefault="004347D0" w:rsidP="004347D0">
      <w:pPr>
        <w:pStyle w:val="PlainText"/>
      </w:pPr>
      <w:r>
        <w:t>AAP</w:t>
      </w:r>
      <w:r>
        <w:tab/>
        <w:t>83.65</w:t>
      </w:r>
    </w:p>
    <w:p w14:paraId="7CBAF70E" w14:textId="77777777" w:rsidR="004347D0" w:rsidRDefault="004347D0" w:rsidP="004347D0">
      <w:pPr>
        <w:pStyle w:val="PlainText"/>
      </w:pPr>
      <w:r>
        <w:t>AAR</w:t>
      </w:r>
      <w:r>
        <w:tab/>
        <w:t>25.25</w:t>
      </w:r>
    </w:p>
    <w:p w14:paraId="2BA4C0CF" w14:textId="77777777" w:rsidR="004347D0" w:rsidRDefault="004347D0" w:rsidP="004347D0">
      <w:pPr>
        <w:pStyle w:val="PlainText"/>
      </w:pPr>
      <w:r>
        <w:t>AAV</w:t>
      </w:r>
      <w:r>
        <w:tab/>
        <w:t>24.78</w:t>
      </w:r>
    </w:p>
    <w:p w14:paraId="6A858E41" w14:textId="77777777" w:rsidR="004347D0" w:rsidRDefault="004347D0" w:rsidP="004347D0">
      <w:pPr>
        <w:pStyle w:val="PlainText"/>
      </w:pPr>
      <w:r>
        <w:t>AB</w:t>
      </w:r>
      <w:r>
        <w:tab/>
        <w:t>94.94</w:t>
      </w:r>
    </w:p>
    <w:p w14:paraId="20AF3147" w14:textId="77777777" w:rsidR="004347D0" w:rsidRDefault="004347D0" w:rsidP="004347D0">
      <w:pPr>
        <w:pStyle w:val="PlainText"/>
      </w:pPr>
      <w:r>
        <w:t>ABA</w:t>
      </w:r>
      <w:r>
        <w:tab/>
        <w:t>27.94</w:t>
      </w:r>
    </w:p>
    <w:p w14:paraId="7C022637" w14:textId="77777777" w:rsidR="004347D0" w:rsidRDefault="004347D0" w:rsidP="004347D0">
      <w:pPr>
        <w:pStyle w:val="PlainText"/>
      </w:pPr>
      <w:r>
        <w:t>ABB</w:t>
      </w:r>
      <w:r>
        <w:tab/>
        <w:t>33.39</w:t>
      </w:r>
    </w:p>
    <w:p w14:paraId="02CA762F" w14:textId="7980F95F" w:rsidR="00962B55" w:rsidRDefault="004347D0" w:rsidP="004347D0">
      <w:pPr>
        <w:pStyle w:val="PlainText"/>
      </w:pPr>
      <w:r>
        <w:t>ABC</w:t>
      </w:r>
      <w:r>
        <w:tab/>
        <w:t>84.35</w:t>
      </w:r>
    </w:p>
    <w:p w14:paraId="0506D971" w14:textId="72D06577" w:rsidR="004347D0" w:rsidRDefault="004347D0" w:rsidP="004347D0">
      <w:pPr>
        <w:pStyle w:val="PlainText"/>
      </w:pPr>
      <w:r>
        <w:t>...</w:t>
      </w:r>
    </w:p>
    <w:p w14:paraId="6DDE650A" w14:textId="538EA516" w:rsidR="0035075E" w:rsidRDefault="008C05F1" w:rsidP="0035075E">
      <w:pPr>
        <w:pStyle w:val="Heading1"/>
      </w:pPr>
      <w:r>
        <w:t>Lab 10</w:t>
      </w:r>
      <w:r w:rsidR="0035075E">
        <w:t xml:space="preserve">: </w:t>
      </w:r>
      <w:r>
        <w:t>Create a custom Partitioner</w:t>
      </w:r>
    </w:p>
    <w:p w14:paraId="22601496" w14:textId="77777777" w:rsidR="008C05F1" w:rsidRDefault="008C05F1" w:rsidP="008C05F1">
      <w:pPr>
        <w:pStyle w:val="Heading2"/>
      </w:pPr>
      <w:r>
        <w:t>Description:</w:t>
      </w:r>
    </w:p>
    <w:p w14:paraId="0451912B" w14:textId="4EB52B42" w:rsidR="004A45DC" w:rsidRDefault="004A45DC" w:rsidP="004A45DC">
      <w:pPr>
        <w:pStyle w:val="ListParagraph"/>
        <w:numPr>
          <w:ilvl w:val="0"/>
          <w:numId w:val="11"/>
        </w:numPr>
      </w:pPr>
      <w:r>
        <w:t xml:space="preserve">Hadoop partitions the intermediate data generated from the Map tasks across the reduce tasks of the computations. A proper partitioning function ensuring balanced load for each reduce task is crucial to the performance of MapReduce computations. Partitioning can also be used to group together related set of records to specific reduce tasks, where you want the certain outputs to be processed or grouped together. Hadoop partitions the intermediate data based on the key space of the intermediate data and decides which reduce task will receive which intermediate record. The sorted set of keys and their values of a partition would be the input for a reduce task. In Hadoop, the total number of partitions should be equal to the number of reduce tasks for the MapReduce computation. Hadoop Partitioners should extend the </w:t>
      </w:r>
      <w:r w:rsidRPr="00275912">
        <w:rPr>
          <w:rStyle w:val="PlainTextChar"/>
        </w:rPr>
        <w:t>org.apache.hadoop.mapreduce.Partitioner&lt;KEY,VALUE&gt;</w:t>
      </w:r>
      <w:r>
        <w:t xml:space="preserve"> abstract class. Hadoop uses </w:t>
      </w:r>
      <w:r w:rsidRPr="00275912">
        <w:rPr>
          <w:rStyle w:val="PlainTextChar"/>
        </w:rPr>
        <w:t>org.apache.hadoop.mapreduce.lib.partition.HashPartitioner</w:t>
      </w:r>
      <w:r>
        <w:t xml:space="preserve"> as the default Partitioner for the MapReduce computations. </w:t>
      </w:r>
      <w:r w:rsidRPr="00275912">
        <w:rPr>
          <w:rStyle w:val="PlainTextChar"/>
        </w:rPr>
        <w:t>HashPartitioner</w:t>
      </w:r>
      <w:r>
        <w:t xml:space="preserve"> partitions the keys based on their </w:t>
      </w:r>
      <w:r w:rsidRPr="00275912">
        <w:rPr>
          <w:rStyle w:val="PlainTextChar"/>
        </w:rPr>
        <w:t>hashcode(),</w:t>
      </w:r>
      <w:r>
        <w:t xml:space="preserve"> using the formula </w:t>
      </w:r>
      <w:r w:rsidRPr="00275912">
        <w:rPr>
          <w:rStyle w:val="PlainTextChar"/>
        </w:rPr>
        <w:t>key.hashcode()</w:t>
      </w:r>
      <w:r>
        <w:t xml:space="preserve"> </w:t>
      </w:r>
      <w:r w:rsidRPr="008E5CD8">
        <w:rPr>
          <w:i/>
        </w:rPr>
        <w:t>mod</w:t>
      </w:r>
      <w:r>
        <w:t xml:space="preserve"> </w:t>
      </w:r>
      <w:r w:rsidRPr="008E5CD8">
        <w:rPr>
          <w:rStyle w:val="PlainTextChar"/>
        </w:rPr>
        <w:t>r</w:t>
      </w:r>
      <w:r>
        <w:t xml:space="preserve">, where </w:t>
      </w:r>
      <w:r w:rsidRPr="008E5CD8">
        <w:rPr>
          <w:rStyle w:val="PlainTextChar"/>
        </w:rPr>
        <w:t>r</w:t>
      </w:r>
      <w:r>
        <w:t xml:space="preserve"> is the number of reduce tasks. There can be </w:t>
      </w:r>
      <w:r w:rsidR="008E5CD8">
        <w:t>scenarios where our computation</w:t>
      </w:r>
      <w:r>
        <w:t xml:space="preserve"> logic would require or can be better implemented using an application's specific data-partitioning schema.</w:t>
      </w:r>
    </w:p>
    <w:p w14:paraId="531D19EC" w14:textId="4759A8BE" w:rsidR="004A45DC" w:rsidRDefault="004A45DC" w:rsidP="004A45DC">
      <w:pPr>
        <w:pStyle w:val="ListParagraph"/>
        <w:numPr>
          <w:ilvl w:val="0"/>
          <w:numId w:val="11"/>
        </w:numPr>
      </w:pPr>
      <w:r>
        <w:t xml:space="preserve">In this lab, we implement a custom Partitioner for our HTTP log processing application, which partitions the keys (IP addresses) based on their geographic regions. </w:t>
      </w:r>
    </w:p>
    <w:p w14:paraId="55AB6ABF" w14:textId="5CDC14E7" w:rsidR="004A45DC" w:rsidRDefault="004A45DC" w:rsidP="004A45DC">
      <w:pPr>
        <w:pStyle w:val="ListParagraph"/>
        <w:numPr>
          <w:ilvl w:val="0"/>
          <w:numId w:val="11"/>
        </w:numPr>
      </w:pPr>
      <w:r>
        <w:t>This lab will be an enhancement to the same log-processing application we did in Lab 8.</w:t>
      </w:r>
    </w:p>
    <w:p w14:paraId="021AC25B" w14:textId="77777777" w:rsidR="004A45DC" w:rsidRDefault="004A45DC" w:rsidP="004A45DC"/>
    <w:p w14:paraId="25F9788A" w14:textId="77777777" w:rsidR="004A45DC" w:rsidRDefault="004A45DC" w:rsidP="004A45DC">
      <w:pPr>
        <w:pStyle w:val="Heading2"/>
      </w:pPr>
      <w:r>
        <w:t>Task 1: Open the sample input data and copy it to HDFS</w:t>
      </w:r>
    </w:p>
    <w:p w14:paraId="6E9200F3" w14:textId="77777777" w:rsidR="004A45DC" w:rsidRDefault="004A45DC" w:rsidP="004A45DC">
      <w:pPr>
        <w:pStyle w:val="Heading3"/>
      </w:pPr>
      <w:r>
        <w:t>Activity Procedure</w:t>
      </w:r>
    </w:p>
    <w:p w14:paraId="723B5AAB" w14:textId="77777777" w:rsidR="004A45DC" w:rsidRDefault="004A45DC" w:rsidP="004A45DC"/>
    <w:p w14:paraId="63205FC9" w14:textId="2E6AAE2B" w:rsidR="00275912" w:rsidRDefault="00275912" w:rsidP="00275912">
      <w:pPr>
        <w:pStyle w:val="ListParagraph"/>
      </w:pPr>
      <w:r>
        <w:rPr>
          <w:b/>
        </w:rPr>
        <w:t>Step 1</w:t>
      </w:r>
      <w:r w:rsidRPr="00743644">
        <w:rPr>
          <w:b/>
        </w:rPr>
        <w:t>:</w:t>
      </w:r>
      <w:r>
        <w:t xml:space="preserve"> Clean up the input directory in HDFS and copy the data file to HDFS.</w:t>
      </w:r>
    </w:p>
    <w:p w14:paraId="6C078C6A" w14:textId="77777777" w:rsidR="00275912" w:rsidRDefault="00275912" w:rsidP="00275912">
      <w:pPr>
        <w:pStyle w:val="ListParagraph"/>
      </w:pPr>
    </w:p>
    <w:p w14:paraId="78A2BC02" w14:textId="77777777" w:rsidR="00275912" w:rsidRDefault="00275912" w:rsidP="00275912">
      <w:pPr>
        <w:pStyle w:val="PlainText"/>
        <w:ind w:left="1440"/>
      </w:pPr>
      <w:r>
        <w:t>$</w:t>
      </w:r>
      <w:r w:rsidRPr="00BA4FFB">
        <w:t xml:space="preserve"> </w:t>
      </w:r>
      <w:r>
        <w:t>hadoop fs -rm -r input</w:t>
      </w:r>
    </w:p>
    <w:p w14:paraId="1613A286" w14:textId="77777777" w:rsidR="00275912" w:rsidRDefault="00275912" w:rsidP="00275912">
      <w:pPr>
        <w:pStyle w:val="PlainText"/>
        <w:ind w:left="1440"/>
      </w:pPr>
      <w:r>
        <w:t>$ hadoop fs -mkdir input</w:t>
      </w:r>
    </w:p>
    <w:p w14:paraId="0A4EA3A8" w14:textId="77777777" w:rsidR="00275912" w:rsidRDefault="00275912" w:rsidP="00275912">
      <w:pPr>
        <w:pStyle w:val="PlainText"/>
        <w:ind w:left="1440"/>
      </w:pPr>
      <w:r>
        <w:t>$ hadoop fs -copyFromLocal -f data/access.log input</w:t>
      </w:r>
    </w:p>
    <w:p w14:paraId="05E9279F" w14:textId="77777777" w:rsidR="00275912" w:rsidRDefault="00275912" w:rsidP="00275912">
      <w:pPr>
        <w:pStyle w:val="PlainText"/>
        <w:ind w:left="1440"/>
      </w:pPr>
      <w:r>
        <w:t>$ hadoop fs -ls input</w:t>
      </w:r>
    </w:p>
    <w:p w14:paraId="5CA1AC18" w14:textId="77777777" w:rsidR="00275912" w:rsidRDefault="00275912" w:rsidP="00275912">
      <w:pPr>
        <w:pStyle w:val="PlainText"/>
        <w:ind w:left="1440"/>
      </w:pPr>
      <w:r>
        <w:t>Found 1 items</w:t>
      </w:r>
    </w:p>
    <w:p w14:paraId="4153EA70" w14:textId="77777777" w:rsidR="00275912" w:rsidRPr="00BA4FFB" w:rsidRDefault="00275912" w:rsidP="00275912">
      <w:pPr>
        <w:pStyle w:val="PlainText"/>
        <w:ind w:left="1440"/>
        <w:rPr>
          <w:sz w:val="20"/>
        </w:rPr>
      </w:pPr>
      <w:r>
        <w:t>-rw-r--r--   1 shrek supergroup    2907856 2013-06-11 23:41 input/access.log</w:t>
      </w:r>
    </w:p>
    <w:p w14:paraId="2DCCAF63" w14:textId="0431D29D" w:rsidR="00275912" w:rsidRDefault="00275912" w:rsidP="00275912">
      <w:pPr>
        <w:pStyle w:val="Heading2"/>
      </w:pPr>
      <w:r>
        <w:t>Task 2: Create an IPBasedPartitioner class</w:t>
      </w:r>
    </w:p>
    <w:p w14:paraId="207145CE" w14:textId="77777777" w:rsidR="00275912" w:rsidRDefault="00275912" w:rsidP="00275912"/>
    <w:p w14:paraId="05C6A23F" w14:textId="49DD0908" w:rsidR="00275912" w:rsidRDefault="00275912" w:rsidP="00275912">
      <w:r>
        <w:rPr>
          <w:rStyle w:val="PlainTextChar"/>
        </w:rPr>
        <w:t>IPBasedPartitioner</w:t>
      </w:r>
      <w:r>
        <w:t xml:space="preserve"> extends the </w:t>
      </w:r>
      <w:r>
        <w:rPr>
          <w:rStyle w:val="PlainTextChar"/>
        </w:rPr>
        <w:t>Partioner&lt;KEY,VALE&gt;</w:t>
      </w:r>
      <w:r>
        <w:t xml:space="preserve">, which defines a </w:t>
      </w:r>
      <w:r w:rsidRPr="00275912">
        <w:rPr>
          <w:rStyle w:val="PlainTextChar"/>
        </w:rPr>
        <w:t>getPartition()</w:t>
      </w:r>
      <w:r>
        <w:t xml:space="preserve"> method to be overridden by its subclasses.</w:t>
      </w:r>
    </w:p>
    <w:p w14:paraId="488E61A3" w14:textId="77777777" w:rsidR="00275912" w:rsidRDefault="00275912" w:rsidP="00275912">
      <w:pPr>
        <w:pStyle w:val="Heading3"/>
      </w:pPr>
      <w:r>
        <w:t>Activity Procedure</w:t>
      </w:r>
    </w:p>
    <w:p w14:paraId="194489FA" w14:textId="77777777" w:rsidR="00275912" w:rsidRDefault="00275912" w:rsidP="00275912"/>
    <w:p w14:paraId="756DF48A" w14:textId="49B8F5C5" w:rsidR="00275912" w:rsidRDefault="00275912" w:rsidP="00275912">
      <w:pPr>
        <w:pStyle w:val="ListParagraph"/>
      </w:pPr>
      <w:r w:rsidRPr="00743644">
        <w:rPr>
          <w:b/>
        </w:rPr>
        <w:t>Step 1:</w:t>
      </w:r>
      <w:r>
        <w:t xml:space="preserve"> Edit the file containing the partitioner </w:t>
      </w:r>
      <w:r>
        <w:rPr>
          <w:rStyle w:val="PlainTextChar"/>
        </w:rPr>
        <w:t>IPBasedPartitioner</w:t>
      </w:r>
      <w:r>
        <w:t>.</w:t>
      </w:r>
    </w:p>
    <w:p w14:paraId="164B3F3B" w14:textId="77777777" w:rsidR="00275912" w:rsidRDefault="00275912" w:rsidP="00275912"/>
    <w:p w14:paraId="5FC57FE4" w14:textId="77777777" w:rsidR="00275912" w:rsidRDefault="00275912" w:rsidP="00275912">
      <w:pPr>
        <w:pStyle w:val="PlainText"/>
        <w:ind w:left="1440"/>
      </w:pPr>
      <w:r>
        <w:t>$ cd ~/Developer/heffalump</w:t>
      </w:r>
    </w:p>
    <w:p w14:paraId="36C83647" w14:textId="4A3F76E8" w:rsidR="00275912" w:rsidRDefault="00275912" w:rsidP="00275912">
      <w:pPr>
        <w:pStyle w:val="PlainText"/>
        <w:ind w:left="1440"/>
      </w:pPr>
      <w:r>
        <w:t xml:space="preserve">$ vi </w:t>
      </w:r>
      <w:r w:rsidRPr="009D457C">
        <w:t>src/m</w:t>
      </w:r>
      <w:r>
        <w:t>ain/java/com/hadooptraining/lab10</w:t>
      </w:r>
      <w:r w:rsidRPr="009D457C">
        <w:t>/</w:t>
      </w:r>
      <w:r>
        <w:t>IPBasedPartitioner</w:t>
      </w:r>
      <w:r w:rsidRPr="009D457C">
        <w:t>.java</w:t>
      </w:r>
    </w:p>
    <w:p w14:paraId="39D72393" w14:textId="77777777" w:rsidR="00275912" w:rsidRDefault="00275912" w:rsidP="00275912"/>
    <w:p w14:paraId="0D7C99D1" w14:textId="77777777" w:rsidR="00275912" w:rsidRDefault="00275912" w:rsidP="00275912">
      <w:pPr>
        <w:pStyle w:val="ListParagraph"/>
      </w:pPr>
      <w:r w:rsidRPr="009D457C">
        <w:rPr>
          <w:b/>
        </w:rPr>
        <w:t>Step 2:</w:t>
      </w:r>
      <w:r>
        <w:t xml:space="preserve"> Fill in the missing pieces of the file by looking below:</w:t>
      </w:r>
    </w:p>
    <w:p w14:paraId="28C8CF0D" w14:textId="77777777" w:rsidR="00275912" w:rsidRDefault="00275912" w:rsidP="00275912">
      <w:pPr>
        <w:pStyle w:val="PlainText"/>
        <w:ind w:left="1440"/>
      </w:pPr>
      <w:r>
        <w:t xml:space="preserve">    public int getPartition(Text ipAddress, IntWritable value, </w:t>
      </w:r>
    </w:p>
    <w:p w14:paraId="7DBBB5E9" w14:textId="3ABBEF61" w:rsidR="00275912" w:rsidRDefault="00275912" w:rsidP="00275912">
      <w:pPr>
        <w:pStyle w:val="PlainText"/>
        <w:ind w:left="2160" w:firstLine="720"/>
      </w:pPr>
      <w:r>
        <w:t>int numPartitions) {</w:t>
      </w:r>
    </w:p>
    <w:p w14:paraId="253EB909" w14:textId="77777777" w:rsidR="00275912" w:rsidRDefault="00275912" w:rsidP="00275912">
      <w:pPr>
        <w:pStyle w:val="PlainText"/>
        <w:ind w:left="1440"/>
      </w:pPr>
      <w:r>
        <w:t xml:space="preserve">        // Tokenize the IP address by breaking it into its 4 components</w:t>
      </w:r>
    </w:p>
    <w:p w14:paraId="724D5ED1" w14:textId="30242C8E" w:rsidR="00275912" w:rsidRDefault="00275912" w:rsidP="00275912">
      <w:pPr>
        <w:pStyle w:val="PlainText"/>
        <w:ind w:left="1440"/>
      </w:pPr>
      <w:r>
        <w:t xml:space="preserve">        StringTokenizer tokenizer = new StringTokenizer(ipAddress.toString(), ".");</w:t>
      </w:r>
    </w:p>
    <w:p w14:paraId="1D3B5BE2" w14:textId="76CE0D9D" w:rsidR="00275912" w:rsidRDefault="00275912" w:rsidP="00275912">
      <w:pPr>
        <w:pStyle w:val="PlainText"/>
        <w:ind w:left="1440"/>
      </w:pPr>
      <w:r>
        <w:t xml:space="preserve">        if (tokenizer.hasMoreTokens()) {</w:t>
      </w:r>
    </w:p>
    <w:p w14:paraId="0940AC92" w14:textId="77777777" w:rsidR="00275912" w:rsidRDefault="00275912" w:rsidP="00275912">
      <w:pPr>
        <w:pStyle w:val="PlainText"/>
        <w:ind w:left="1440"/>
      </w:pPr>
      <w:r>
        <w:t xml:space="preserve">            String token = tokenizer.nextToken();</w:t>
      </w:r>
    </w:p>
    <w:p w14:paraId="11290AC0" w14:textId="77777777" w:rsidR="00275912" w:rsidRDefault="00275912" w:rsidP="00275912">
      <w:pPr>
        <w:pStyle w:val="PlainText"/>
        <w:ind w:left="1440"/>
      </w:pPr>
      <w:r>
        <w:t xml:space="preserve">            // return a partition Id based on first component of IP address</w:t>
      </w:r>
    </w:p>
    <w:p w14:paraId="6E8E1395" w14:textId="77777777" w:rsidR="00275912" w:rsidRDefault="00275912" w:rsidP="00275912">
      <w:pPr>
        <w:pStyle w:val="PlainText"/>
        <w:ind w:left="1440"/>
      </w:pPr>
      <w:r>
        <w:t xml:space="preserve">            return ((token.hashCode() &amp; Integer.MAX_VALUE) % numPartitions);</w:t>
      </w:r>
    </w:p>
    <w:p w14:paraId="5B921EEF" w14:textId="77777777" w:rsidR="00275912" w:rsidRDefault="00275912" w:rsidP="00275912">
      <w:pPr>
        <w:pStyle w:val="PlainText"/>
        <w:ind w:left="1440"/>
      </w:pPr>
      <w:r>
        <w:t xml:space="preserve">        }</w:t>
      </w:r>
    </w:p>
    <w:p w14:paraId="0FB98E92" w14:textId="77777777" w:rsidR="00275912" w:rsidRDefault="00275912" w:rsidP="00275912">
      <w:pPr>
        <w:pStyle w:val="PlainText"/>
        <w:ind w:left="1440"/>
      </w:pPr>
      <w:r>
        <w:t xml:space="preserve">        return 0;</w:t>
      </w:r>
    </w:p>
    <w:p w14:paraId="5C9F1F0D" w14:textId="77777777" w:rsidR="00275912" w:rsidRDefault="00275912" w:rsidP="00275912">
      <w:pPr>
        <w:pStyle w:val="PlainText"/>
        <w:ind w:left="1440"/>
      </w:pPr>
      <w:r>
        <w:t xml:space="preserve">    }</w:t>
      </w:r>
    </w:p>
    <w:p w14:paraId="1E0B5D34" w14:textId="4A79D453" w:rsidR="00275912" w:rsidRDefault="00275912" w:rsidP="00275912">
      <w:pPr>
        <w:pStyle w:val="Heading2"/>
      </w:pPr>
      <w:r>
        <w:t xml:space="preserve">Task 3: </w:t>
      </w:r>
      <w:r w:rsidR="00242045">
        <w:t>Create</w:t>
      </w:r>
      <w:r w:rsidR="006337AA">
        <w:t xml:space="preserve"> the</w:t>
      </w:r>
      <w:r w:rsidR="00242045">
        <w:t xml:space="preserve"> LogProcessor</w:t>
      </w:r>
      <w:r>
        <w:t xml:space="preserve"> class</w:t>
      </w:r>
      <w:r w:rsidR="00242045">
        <w:t xml:space="preserve"> including the partitioner</w:t>
      </w:r>
    </w:p>
    <w:p w14:paraId="350361BE" w14:textId="77777777" w:rsidR="00275912" w:rsidRDefault="00275912" w:rsidP="00275912"/>
    <w:p w14:paraId="5DC9854C" w14:textId="3ED34945" w:rsidR="00275912" w:rsidRDefault="00242045" w:rsidP="00242045">
      <w:r>
        <w:t xml:space="preserve">You have already written this class before in Lab 8. Here you’ll inspect the code below and insert </w:t>
      </w:r>
      <w:r w:rsidR="006337AA">
        <w:t xml:space="preserve">a </w:t>
      </w:r>
      <w:r>
        <w:t>partitioner in the job.</w:t>
      </w:r>
    </w:p>
    <w:p w14:paraId="170B9532" w14:textId="77777777" w:rsidR="00275912" w:rsidRDefault="00275912" w:rsidP="00275912">
      <w:pPr>
        <w:pStyle w:val="Heading3"/>
      </w:pPr>
      <w:r>
        <w:t>Activity Procedure</w:t>
      </w:r>
    </w:p>
    <w:p w14:paraId="326757D0" w14:textId="77777777" w:rsidR="00275912" w:rsidRDefault="00275912" w:rsidP="00275912"/>
    <w:p w14:paraId="41A08654" w14:textId="02C8F931" w:rsidR="00275912" w:rsidRDefault="00275912" w:rsidP="00275912">
      <w:pPr>
        <w:pStyle w:val="ListParagraph"/>
      </w:pPr>
      <w:r w:rsidRPr="00743644">
        <w:rPr>
          <w:b/>
        </w:rPr>
        <w:t>Step 1:</w:t>
      </w:r>
      <w:r>
        <w:t xml:space="preserve"> Edit the file containing the </w:t>
      </w:r>
      <w:r w:rsidR="00242045" w:rsidRPr="008A3C67">
        <w:rPr>
          <w:rStyle w:val="PlainTextChar"/>
        </w:rPr>
        <w:t>main()</w:t>
      </w:r>
      <w:r w:rsidR="00242045">
        <w:t xml:space="preserve"> and </w:t>
      </w:r>
      <w:r w:rsidR="00242045" w:rsidRPr="008A3C67">
        <w:rPr>
          <w:rStyle w:val="PlainTextChar"/>
        </w:rPr>
        <w:t>run()</w:t>
      </w:r>
      <w:r>
        <w:t xml:space="preserve"> </w:t>
      </w:r>
      <w:r w:rsidR="00242045">
        <w:t xml:space="preserve">functions </w:t>
      </w:r>
      <w:r w:rsidR="00242045">
        <w:rPr>
          <w:rStyle w:val="PlainTextChar"/>
        </w:rPr>
        <w:t>LogProcessorWithPartitioner</w:t>
      </w:r>
      <w:r>
        <w:t>.</w:t>
      </w:r>
    </w:p>
    <w:p w14:paraId="3C6C8226" w14:textId="77777777" w:rsidR="00242045" w:rsidRDefault="00242045" w:rsidP="00275912">
      <w:pPr>
        <w:pStyle w:val="ListParagraph"/>
      </w:pPr>
    </w:p>
    <w:p w14:paraId="7EDC535D" w14:textId="2850BCEC" w:rsidR="00242045" w:rsidRDefault="00242045" w:rsidP="00242045">
      <w:pPr>
        <w:pStyle w:val="PlainText"/>
        <w:ind w:left="1440"/>
      </w:pPr>
      <w:r>
        <w:t xml:space="preserve">$ </w:t>
      </w:r>
      <w:r w:rsidRPr="006537F2">
        <w:t>vi src/main/java/com/hadoopt</w:t>
      </w:r>
      <w:r>
        <w:t>raining/lab10/LogProcessorWithPartitioner</w:t>
      </w:r>
      <w:r w:rsidRPr="006537F2">
        <w:t>.java</w:t>
      </w:r>
    </w:p>
    <w:p w14:paraId="4439F798" w14:textId="77777777" w:rsidR="00242045" w:rsidRDefault="00242045" w:rsidP="00275912">
      <w:pPr>
        <w:pStyle w:val="ListParagraph"/>
      </w:pPr>
    </w:p>
    <w:p w14:paraId="23CBE2B3" w14:textId="77777777" w:rsidR="00242045" w:rsidRDefault="00242045" w:rsidP="00242045">
      <w:pPr>
        <w:pStyle w:val="ListParagraph"/>
      </w:pPr>
      <w:r>
        <w:rPr>
          <w:b/>
        </w:rPr>
        <w:t>Step 2</w:t>
      </w:r>
      <w:r w:rsidRPr="006537F2">
        <w:rPr>
          <w:b/>
        </w:rPr>
        <w:t>:</w:t>
      </w:r>
      <w:r>
        <w:t xml:space="preserve"> Fill in the missing parts of the </w:t>
      </w:r>
      <w:r>
        <w:rPr>
          <w:rStyle w:val="PlainTextChar"/>
        </w:rPr>
        <w:t>run</w:t>
      </w:r>
      <w:r w:rsidRPr="00CB0D60">
        <w:rPr>
          <w:rStyle w:val="PlainTextChar"/>
        </w:rPr>
        <w:t>()</w:t>
      </w:r>
      <w:r>
        <w:t xml:space="preserve"> method</w:t>
      </w:r>
      <w:r w:rsidRPr="00AE2F35">
        <w:t>.</w:t>
      </w:r>
    </w:p>
    <w:p w14:paraId="5FC4C0DF" w14:textId="77777777" w:rsidR="00242045" w:rsidRDefault="00242045" w:rsidP="00242045">
      <w:pPr>
        <w:pStyle w:val="ListParagraph"/>
      </w:pPr>
    </w:p>
    <w:p w14:paraId="64B8831D"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public int run(String[] args) throws Exception {</w:t>
      </w:r>
    </w:p>
    <w:p w14:paraId="158AE507"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 If the number of arguments is insufficient, print an error message and exit</w:t>
      </w:r>
    </w:p>
    <w:p w14:paraId="0C80E9D4"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if (args.length &lt; 3) {</w:t>
      </w:r>
    </w:p>
    <w:p w14:paraId="48972AE7"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System.err.println("Usage: &lt;input_path&gt; &lt;output_path&gt; &lt;num_reduce_tasks&gt;");</w:t>
      </w:r>
    </w:p>
    <w:p w14:paraId="6A55C54B"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System.exit(-1);</w:t>
      </w:r>
    </w:p>
    <w:p w14:paraId="777EC53B"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w:t>
      </w:r>
    </w:p>
    <w:p w14:paraId="5561535B" w14:textId="77777777" w:rsidR="00242045" w:rsidRPr="00242045" w:rsidRDefault="00242045" w:rsidP="00242045">
      <w:pPr>
        <w:ind w:left="720"/>
        <w:rPr>
          <w:rFonts w:ascii="Consolas" w:hAnsi="Consolas"/>
          <w:b/>
          <w:sz w:val="21"/>
          <w:szCs w:val="21"/>
        </w:rPr>
      </w:pPr>
    </w:p>
    <w:p w14:paraId="11C7ABB1"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 Your job is handled by the Job object - managed by the JobTracker</w:t>
      </w:r>
    </w:p>
    <w:p w14:paraId="341272C7"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Job job = Job.getInstance(getConf(), "log-analysis");</w:t>
      </w:r>
    </w:p>
    <w:p w14:paraId="42CA0F17" w14:textId="77777777" w:rsidR="00242045" w:rsidRPr="00242045" w:rsidRDefault="00242045" w:rsidP="00242045">
      <w:pPr>
        <w:ind w:left="720"/>
        <w:rPr>
          <w:rFonts w:ascii="Consolas" w:hAnsi="Consolas"/>
          <w:b/>
          <w:sz w:val="21"/>
          <w:szCs w:val="21"/>
        </w:rPr>
      </w:pPr>
    </w:p>
    <w:p w14:paraId="5CB1B42E"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 This locates the jar file that needs to be run by using a class name</w:t>
      </w:r>
    </w:p>
    <w:p w14:paraId="285A25D9"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job.setJarByClass(LogProcessorWithPartitioner.class);</w:t>
      </w:r>
    </w:p>
    <w:p w14:paraId="256AC735" w14:textId="77777777" w:rsidR="00242045" w:rsidRPr="00242045" w:rsidRDefault="00242045" w:rsidP="00242045">
      <w:pPr>
        <w:ind w:left="720"/>
        <w:rPr>
          <w:rFonts w:ascii="Consolas" w:hAnsi="Consolas"/>
          <w:b/>
          <w:sz w:val="21"/>
          <w:szCs w:val="21"/>
        </w:rPr>
      </w:pPr>
    </w:p>
    <w:p w14:paraId="0C68F9C6"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 Set the mapper and reducer classes</w:t>
      </w:r>
    </w:p>
    <w:p w14:paraId="3242D947"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job.setMapperClass(LogProcessorMap.class);</w:t>
      </w:r>
    </w:p>
    <w:p w14:paraId="4996430C"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job.setReducerClass(LogProcessorReduce.class);</w:t>
      </w:r>
    </w:p>
    <w:p w14:paraId="2496FD6D" w14:textId="77777777" w:rsidR="00242045" w:rsidRPr="00242045" w:rsidRDefault="00242045" w:rsidP="00242045">
      <w:pPr>
        <w:ind w:left="720"/>
        <w:rPr>
          <w:rFonts w:ascii="Consolas" w:hAnsi="Consolas"/>
          <w:b/>
          <w:sz w:val="21"/>
          <w:szCs w:val="21"/>
        </w:rPr>
      </w:pPr>
    </w:p>
    <w:p w14:paraId="4F84FED0"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 Set reducer output key and value classes</w:t>
      </w:r>
    </w:p>
    <w:p w14:paraId="3C303E97"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job.setOutputKeyClass(Text.class);</w:t>
      </w:r>
    </w:p>
    <w:p w14:paraId="21DDF635"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job.setOutputValueClass(IntWritable.class);</w:t>
      </w:r>
    </w:p>
    <w:p w14:paraId="5B3B1071" w14:textId="77777777" w:rsidR="00242045" w:rsidRPr="00242045" w:rsidRDefault="00242045" w:rsidP="00242045">
      <w:pPr>
        <w:ind w:left="720"/>
        <w:rPr>
          <w:rFonts w:ascii="Consolas" w:hAnsi="Consolas"/>
          <w:b/>
          <w:sz w:val="21"/>
          <w:szCs w:val="21"/>
        </w:rPr>
      </w:pPr>
    </w:p>
    <w:p w14:paraId="03F299F1"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 Set the InputFormat class</w:t>
      </w:r>
    </w:p>
    <w:p w14:paraId="0D0872B1"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job.setInputFormatClass(LogFileInputFormat.class);</w:t>
      </w:r>
    </w:p>
    <w:p w14:paraId="1824B65D" w14:textId="77777777" w:rsidR="00242045" w:rsidRPr="00242045" w:rsidRDefault="00242045" w:rsidP="00242045">
      <w:pPr>
        <w:ind w:left="720"/>
        <w:rPr>
          <w:rFonts w:ascii="Consolas" w:hAnsi="Consolas"/>
          <w:b/>
          <w:sz w:val="21"/>
          <w:szCs w:val="21"/>
        </w:rPr>
      </w:pPr>
    </w:p>
    <w:p w14:paraId="5374BAE4" w14:textId="77777777" w:rsidR="00242045" w:rsidRPr="00242045" w:rsidRDefault="00242045" w:rsidP="00242045">
      <w:pPr>
        <w:pBdr>
          <w:top w:val="single" w:sz="4" w:space="1" w:color="auto"/>
          <w:left w:val="single" w:sz="4" w:space="4" w:color="auto"/>
          <w:bottom w:val="single" w:sz="4" w:space="1" w:color="auto"/>
          <w:right w:val="single" w:sz="4" w:space="4" w:color="auto"/>
        </w:pBdr>
        <w:ind w:left="720"/>
        <w:rPr>
          <w:rFonts w:ascii="Consolas" w:hAnsi="Consolas"/>
          <w:b/>
          <w:sz w:val="21"/>
          <w:szCs w:val="21"/>
        </w:rPr>
      </w:pPr>
      <w:r w:rsidRPr="00242045">
        <w:rPr>
          <w:rFonts w:ascii="Consolas" w:hAnsi="Consolas"/>
          <w:b/>
          <w:sz w:val="21"/>
          <w:szCs w:val="21"/>
        </w:rPr>
        <w:t xml:space="preserve">        // Configure the partitioner</w:t>
      </w:r>
    </w:p>
    <w:p w14:paraId="4032A401" w14:textId="77777777" w:rsidR="00242045" w:rsidRPr="00242045" w:rsidRDefault="00242045" w:rsidP="00242045">
      <w:pPr>
        <w:pBdr>
          <w:top w:val="single" w:sz="4" w:space="1" w:color="auto"/>
          <w:left w:val="single" w:sz="4" w:space="4" w:color="auto"/>
          <w:bottom w:val="single" w:sz="4" w:space="1" w:color="auto"/>
          <w:right w:val="single" w:sz="4" w:space="4" w:color="auto"/>
        </w:pBdr>
        <w:ind w:left="720"/>
        <w:rPr>
          <w:rFonts w:ascii="Consolas" w:hAnsi="Consolas"/>
          <w:b/>
          <w:sz w:val="21"/>
          <w:szCs w:val="21"/>
        </w:rPr>
      </w:pPr>
      <w:r w:rsidRPr="00242045">
        <w:rPr>
          <w:rFonts w:ascii="Consolas" w:hAnsi="Consolas"/>
          <w:b/>
          <w:sz w:val="21"/>
          <w:szCs w:val="21"/>
        </w:rPr>
        <w:t xml:space="preserve">        job.setPartitionerClass(IPBasedPartitioner.class);</w:t>
      </w:r>
    </w:p>
    <w:p w14:paraId="71CA98C5" w14:textId="77777777" w:rsidR="00242045" w:rsidRPr="00242045" w:rsidRDefault="00242045" w:rsidP="00242045">
      <w:pPr>
        <w:ind w:left="720"/>
        <w:rPr>
          <w:rFonts w:ascii="Consolas" w:hAnsi="Consolas"/>
          <w:b/>
          <w:sz w:val="21"/>
          <w:szCs w:val="21"/>
        </w:rPr>
      </w:pPr>
    </w:p>
    <w:p w14:paraId="0453B8AD"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 Add the input and output paths from program arguments</w:t>
      </w:r>
    </w:p>
    <w:p w14:paraId="1AE0891C"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FileInputFormat.setInputPaths(job, new Path(args[0]));</w:t>
      </w:r>
    </w:p>
    <w:p w14:paraId="32F8BCDB"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FileOutputFormat.setOutputPath(job, new Path(args[1]));</w:t>
      </w:r>
    </w:p>
    <w:p w14:paraId="0B71F48E" w14:textId="77777777" w:rsidR="00242045" w:rsidRPr="00242045" w:rsidRDefault="00242045" w:rsidP="00242045">
      <w:pPr>
        <w:ind w:left="720"/>
        <w:rPr>
          <w:rFonts w:ascii="Consolas" w:hAnsi="Consolas"/>
          <w:b/>
          <w:sz w:val="21"/>
          <w:szCs w:val="21"/>
        </w:rPr>
      </w:pPr>
    </w:p>
    <w:p w14:paraId="2DBF9AA4"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 Extract the number of reduce tasks from one of the arguments</w:t>
      </w:r>
    </w:p>
    <w:p w14:paraId="2A9C621E"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int numReduce = Integer.parseInt(args[2]);</w:t>
      </w:r>
    </w:p>
    <w:p w14:paraId="4C6CD8E3" w14:textId="77777777" w:rsidR="00242045" w:rsidRPr="00242045" w:rsidRDefault="00242045" w:rsidP="00242045">
      <w:pPr>
        <w:ind w:left="720"/>
        <w:rPr>
          <w:rFonts w:ascii="Consolas" w:hAnsi="Consolas"/>
          <w:b/>
          <w:sz w:val="21"/>
          <w:szCs w:val="21"/>
        </w:rPr>
      </w:pPr>
    </w:p>
    <w:p w14:paraId="06C95AF4"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 Set the number of reduce tasks</w:t>
      </w:r>
    </w:p>
    <w:p w14:paraId="75B2F7FD"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job.setNumReduceTasks(numReduce);</w:t>
      </w:r>
    </w:p>
    <w:p w14:paraId="6DE08B56" w14:textId="77777777" w:rsidR="00242045" w:rsidRPr="00242045" w:rsidRDefault="00242045" w:rsidP="00242045">
      <w:pPr>
        <w:ind w:left="720"/>
        <w:rPr>
          <w:rFonts w:ascii="Consolas" w:hAnsi="Consolas"/>
          <w:b/>
          <w:sz w:val="21"/>
          <w:szCs w:val="21"/>
        </w:rPr>
      </w:pPr>
    </w:p>
    <w:p w14:paraId="5A4E47C5"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 Fire the job and return job status based on success of job</w:t>
      </w:r>
    </w:p>
    <w:p w14:paraId="08242F34" w14:textId="77777777" w:rsidR="00242045" w:rsidRPr="00242045" w:rsidRDefault="00242045" w:rsidP="00242045">
      <w:pPr>
        <w:ind w:left="720"/>
        <w:rPr>
          <w:rFonts w:ascii="Consolas" w:hAnsi="Consolas"/>
          <w:b/>
          <w:sz w:val="21"/>
          <w:szCs w:val="21"/>
        </w:rPr>
      </w:pPr>
      <w:r w:rsidRPr="00242045">
        <w:rPr>
          <w:rFonts w:ascii="Consolas" w:hAnsi="Consolas"/>
          <w:b/>
          <w:sz w:val="21"/>
          <w:szCs w:val="21"/>
        </w:rPr>
        <w:t xml:space="preserve">        return job.waitForCompletion(true) ? 0 : 1;</w:t>
      </w:r>
    </w:p>
    <w:p w14:paraId="58CF5B96" w14:textId="6F33A12C" w:rsidR="004A45DC" w:rsidRDefault="00242045" w:rsidP="00242045">
      <w:pPr>
        <w:ind w:left="720"/>
        <w:rPr>
          <w:rFonts w:ascii="Consolas" w:hAnsi="Consolas"/>
          <w:b/>
          <w:sz w:val="21"/>
          <w:szCs w:val="21"/>
        </w:rPr>
      </w:pPr>
      <w:r w:rsidRPr="00242045">
        <w:rPr>
          <w:rFonts w:ascii="Consolas" w:hAnsi="Consolas"/>
          <w:b/>
          <w:sz w:val="21"/>
          <w:szCs w:val="21"/>
        </w:rPr>
        <w:t xml:space="preserve">    }</w:t>
      </w:r>
    </w:p>
    <w:p w14:paraId="2DE4D8BC" w14:textId="77777777" w:rsidR="00233882" w:rsidRDefault="00233882" w:rsidP="00242045">
      <w:pPr>
        <w:ind w:left="720"/>
        <w:rPr>
          <w:rFonts w:ascii="Consolas" w:hAnsi="Consolas"/>
          <w:b/>
          <w:sz w:val="21"/>
          <w:szCs w:val="21"/>
        </w:rPr>
      </w:pPr>
    </w:p>
    <w:p w14:paraId="34B50E5F" w14:textId="77777777" w:rsidR="00233882" w:rsidRDefault="00233882" w:rsidP="00233882">
      <w:pPr>
        <w:pStyle w:val="Heading2"/>
      </w:pPr>
      <w:r>
        <w:t>Task 4: Compile and run the MapReduce job</w:t>
      </w:r>
    </w:p>
    <w:p w14:paraId="20F51294" w14:textId="77777777" w:rsidR="00233882" w:rsidRDefault="00233882" w:rsidP="00233882"/>
    <w:p w14:paraId="74D676DA" w14:textId="77777777" w:rsidR="00233882" w:rsidRDefault="00233882" w:rsidP="00233882">
      <w:pPr>
        <w:pStyle w:val="Heading3"/>
      </w:pPr>
      <w:r>
        <w:t>Activity Procedure</w:t>
      </w:r>
    </w:p>
    <w:p w14:paraId="629A8726" w14:textId="77777777" w:rsidR="00233882" w:rsidRDefault="00233882" w:rsidP="00233882"/>
    <w:p w14:paraId="5D3FA3AE" w14:textId="77777777" w:rsidR="00233882" w:rsidRDefault="00233882" w:rsidP="00233882">
      <w:pPr>
        <w:pStyle w:val="ListParagraph"/>
      </w:pPr>
      <w:r w:rsidRPr="00F11BCC">
        <w:rPr>
          <w:b/>
        </w:rPr>
        <w:t>Step 1:</w:t>
      </w:r>
      <w:r>
        <w:t xml:space="preserve"> Compile the program through Maven and create a package.</w:t>
      </w:r>
    </w:p>
    <w:p w14:paraId="6D77331C" w14:textId="77777777" w:rsidR="00233882" w:rsidRDefault="00233882" w:rsidP="00233882">
      <w:pPr>
        <w:pStyle w:val="ListParagraph"/>
      </w:pPr>
    </w:p>
    <w:p w14:paraId="10F09E67" w14:textId="77777777" w:rsidR="00233882" w:rsidRDefault="00233882" w:rsidP="00233882">
      <w:pPr>
        <w:pStyle w:val="PlainText"/>
        <w:ind w:left="1440"/>
      </w:pPr>
      <w:r>
        <w:t>$ cd ~/Developer/heffalump</w:t>
      </w:r>
    </w:p>
    <w:p w14:paraId="79F9982D" w14:textId="77777777" w:rsidR="00233882" w:rsidRDefault="00233882" w:rsidP="00233882">
      <w:pPr>
        <w:pStyle w:val="PlainText"/>
        <w:ind w:left="1440"/>
      </w:pPr>
      <w:r>
        <w:t>$ mvn package</w:t>
      </w:r>
    </w:p>
    <w:p w14:paraId="774FF07A" w14:textId="77777777" w:rsidR="00233882" w:rsidRDefault="00233882" w:rsidP="00233882">
      <w:pPr>
        <w:pStyle w:val="ListParagraph"/>
      </w:pPr>
    </w:p>
    <w:p w14:paraId="50C97B85" w14:textId="77777777" w:rsidR="00233882" w:rsidRDefault="00233882" w:rsidP="00233882">
      <w:pPr>
        <w:pStyle w:val="ListParagraph"/>
      </w:pPr>
      <w:r w:rsidRPr="00F11BCC">
        <w:rPr>
          <w:b/>
        </w:rPr>
        <w:t>Step 2:</w:t>
      </w:r>
      <w:r>
        <w:t xml:space="preserve"> Run the MapReduce job.</w:t>
      </w:r>
    </w:p>
    <w:p w14:paraId="5C947941" w14:textId="77777777" w:rsidR="00233882" w:rsidRDefault="00233882" w:rsidP="00233882">
      <w:pPr>
        <w:pStyle w:val="ListParagraph"/>
      </w:pPr>
    </w:p>
    <w:p w14:paraId="46FC8795" w14:textId="6632D44A" w:rsidR="00233882" w:rsidRDefault="00233882" w:rsidP="00233882">
      <w:pPr>
        <w:pStyle w:val="PlainText"/>
        <w:ind w:left="1440"/>
      </w:pPr>
      <w:r>
        <w:t xml:space="preserve">$ </w:t>
      </w:r>
      <w:r w:rsidRPr="00681C46">
        <w:t xml:space="preserve">hadoop jar </w:t>
      </w:r>
      <w:r>
        <w:t>$HOME</w:t>
      </w:r>
      <w:r w:rsidRPr="00681C46">
        <w:t>/Developer/heffalump/target/heffalump-1.0.jar com.hado</w:t>
      </w:r>
      <w:r>
        <w:t>optraining.lab10</w:t>
      </w:r>
      <w:r w:rsidRPr="00681C46">
        <w:t>.LogProcessorWith</w:t>
      </w:r>
      <w:r>
        <w:t>Partitioner</w:t>
      </w:r>
      <w:r w:rsidRPr="00681C46">
        <w:t xml:space="preserve"> input output</w:t>
      </w:r>
      <w:r>
        <w:t xml:space="preserve"> 10</w:t>
      </w:r>
    </w:p>
    <w:p w14:paraId="60EA3838" w14:textId="77777777" w:rsidR="00233882" w:rsidRDefault="00233882" w:rsidP="00233882">
      <w:pPr>
        <w:pStyle w:val="PlainText"/>
        <w:ind w:left="1440"/>
      </w:pPr>
    </w:p>
    <w:p w14:paraId="147B9510" w14:textId="77777777" w:rsidR="00233882" w:rsidRDefault="00233882" w:rsidP="00233882">
      <w:pPr>
        <w:ind w:left="1440"/>
      </w:pPr>
      <w:r>
        <w:t>Note that we are passing three arguments to this program. The third parameter is the number of reduce tasks.</w:t>
      </w:r>
    </w:p>
    <w:p w14:paraId="64123CAF" w14:textId="77777777" w:rsidR="00233882" w:rsidRDefault="00233882" w:rsidP="00233882">
      <w:pPr>
        <w:pStyle w:val="Heading3"/>
      </w:pPr>
      <w:r>
        <w:t>Activity Verification</w:t>
      </w:r>
    </w:p>
    <w:p w14:paraId="2AAEF66B" w14:textId="77777777" w:rsidR="00233882" w:rsidRDefault="00233882" w:rsidP="00233882">
      <w:pPr>
        <w:ind w:firstLine="720"/>
      </w:pPr>
    </w:p>
    <w:p w14:paraId="15302F7B" w14:textId="77777777" w:rsidR="00233882" w:rsidRDefault="00233882" w:rsidP="00233882">
      <w:pPr>
        <w:ind w:firstLine="720"/>
      </w:pPr>
      <w:r>
        <w:t>As the job runs, you’ll see output on the screen that looks similar to the following:</w:t>
      </w:r>
    </w:p>
    <w:p w14:paraId="749A3588" w14:textId="77777777" w:rsidR="00233882" w:rsidRDefault="00233882" w:rsidP="00233882">
      <w:pPr>
        <w:ind w:firstLine="720"/>
      </w:pPr>
    </w:p>
    <w:p w14:paraId="39E657D2" w14:textId="77777777" w:rsidR="003518F7" w:rsidRPr="003518F7" w:rsidRDefault="003518F7" w:rsidP="003518F7">
      <w:pPr>
        <w:pStyle w:val="PlainText"/>
        <w:rPr>
          <w:sz w:val="18"/>
        </w:rPr>
      </w:pPr>
      <w:r w:rsidRPr="003518F7">
        <w:rPr>
          <w:sz w:val="18"/>
        </w:rPr>
        <w:t>13/06/13 06:56:22 WARN mapred.JobClient: Use GenericOptionsParser for parsing the arguments. Applications should implement Tool for the same.</w:t>
      </w:r>
    </w:p>
    <w:p w14:paraId="54C3E45C" w14:textId="77777777" w:rsidR="003518F7" w:rsidRPr="003518F7" w:rsidRDefault="003518F7" w:rsidP="003518F7">
      <w:pPr>
        <w:pStyle w:val="PlainText"/>
        <w:rPr>
          <w:sz w:val="18"/>
        </w:rPr>
      </w:pPr>
      <w:r w:rsidRPr="003518F7">
        <w:rPr>
          <w:sz w:val="18"/>
        </w:rPr>
        <w:t>13/06/13 06:56:23 INFO input.FileInputFormat: Total input paths to process : 1</w:t>
      </w:r>
    </w:p>
    <w:p w14:paraId="7A1C8BCA" w14:textId="77777777" w:rsidR="003518F7" w:rsidRPr="003518F7" w:rsidRDefault="003518F7" w:rsidP="003518F7">
      <w:pPr>
        <w:pStyle w:val="PlainText"/>
        <w:rPr>
          <w:sz w:val="18"/>
        </w:rPr>
      </w:pPr>
      <w:r w:rsidRPr="003518F7">
        <w:rPr>
          <w:sz w:val="18"/>
        </w:rPr>
        <w:t>13/06/13 06:56:23 INFO mapred.JobClient: Running job: job_201306092215_0007</w:t>
      </w:r>
    </w:p>
    <w:p w14:paraId="342BB394" w14:textId="77777777" w:rsidR="003518F7" w:rsidRPr="003518F7" w:rsidRDefault="003518F7" w:rsidP="003518F7">
      <w:pPr>
        <w:pStyle w:val="PlainText"/>
        <w:rPr>
          <w:sz w:val="18"/>
        </w:rPr>
      </w:pPr>
      <w:r w:rsidRPr="003518F7">
        <w:rPr>
          <w:sz w:val="18"/>
        </w:rPr>
        <w:t>13/06/13 06:56:24 INFO mapred.JobClient:  map 0% reduce 0%</w:t>
      </w:r>
    </w:p>
    <w:p w14:paraId="0B94FD86" w14:textId="77777777" w:rsidR="003518F7" w:rsidRPr="003518F7" w:rsidRDefault="003518F7" w:rsidP="003518F7">
      <w:pPr>
        <w:pStyle w:val="PlainText"/>
        <w:rPr>
          <w:sz w:val="18"/>
        </w:rPr>
      </w:pPr>
      <w:r w:rsidRPr="003518F7">
        <w:rPr>
          <w:sz w:val="18"/>
        </w:rPr>
        <w:t>13/06/13 06:56:30 INFO mapred.JobClient:  map 100% reduce 0%</w:t>
      </w:r>
    </w:p>
    <w:p w14:paraId="6DCEBF77" w14:textId="77777777" w:rsidR="003518F7" w:rsidRPr="003518F7" w:rsidRDefault="003518F7" w:rsidP="003518F7">
      <w:pPr>
        <w:pStyle w:val="PlainText"/>
        <w:rPr>
          <w:sz w:val="18"/>
        </w:rPr>
      </w:pPr>
      <w:r w:rsidRPr="003518F7">
        <w:rPr>
          <w:sz w:val="18"/>
        </w:rPr>
        <w:t>13/06/13 06:56:34 INFO mapred.JobClient:  map 100% reduce 10%</w:t>
      </w:r>
    </w:p>
    <w:p w14:paraId="2F942481" w14:textId="77777777" w:rsidR="003518F7" w:rsidRPr="003518F7" w:rsidRDefault="003518F7" w:rsidP="003518F7">
      <w:pPr>
        <w:pStyle w:val="PlainText"/>
        <w:rPr>
          <w:sz w:val="18"/>
        </w:rPr>
      </w:pPr>
      <w:r w:rsidRPr="003518F7">
        <w:rPr>
          <w:sz w:val="18"/>
        </w:rPr>
        <w:t>13/06/13 06:56:35 INFO mapred.JobClient:  map 100% reduce 20%</w:t>
      </w:r>
    </w:p>
    <w:p w14:paraId="61492E78" w14:textId="77777777" w:rsidR="003518F7" w:rsidRPr="003518F7" w:rsidRDefault="003518F7" w:rsidP="003518F7">
      <w:pPr>
        <w:pStyle w:val="PlainText"/>
        <w:rPr>
          <w:sz w:val="18"/>
        </w:rPr>
      </w:pPr>
      <w:r w:rsidRPr="003518F7">
        <w:rPr>
          <w:sz w:val="18"/>
        </w:rPr>
        <w:t>13/06/13 06:56:38 INFO mapred.JobClient:  map 100% reduce 30%</w:t>
      </w:r>
    </w:p>
    <w:p w14:paraId="4F88A7FB" w14:textId="77777777" w:rsidR="003518F7" w:rsidRPr="003518F7" w:rsidRDefault="003518F7" w:rsidP="003518F7">
      <w:pPr>
        <w:pStyle w:val="PlainText"/>
        <w:rPr>
          <w:sz w:val="18"/>
        </w:rPr>
      </w:pPr>
      <w:r w:rsidRPr="003518F7">
        <w:rPr>
          <w:sz w:val="18"/>
        </w:rPr>
        <w:t>13/06/13 06:56:39 INFO mapred.JobClient:  map 100% reduce 40%</w:t>
      </w:r>
    </w:p>
    <w:p w14:paraId="48A121B9" w14:textId="77777777" w:rsidR="003518F7" w:rsidRPr="003518F7" w:rsidRDefault="003518F7" w:rsidP="003518F7">
      <w:pPr>
        <w:pStyle w:val="PlainText"/>
        <w:rPr>
          <w:sz w:val="18"/>
        </w:rPr>
      </w:pPr>
      <w:r w:rsidRPr="003518F7">
        <w:rPr>
          <w:sz w:val="18"/>
        </w:rPr>
        <w:t>13/06/13 06:56:43 INFO mapred.JobClient:  map 100% reduce 60%</w:t>
      </w:r>
    </w:p>
    <w:p w14:paraId="6897925E" w14:textId="77777777" w:rsidR="003518F7" w:rsidRPr="003518F7" w:rsidRDefault="003518F7" w:rsidP="003518F7">
      <w:pPr>
        <w:pStyle w:val="PlainText"/>
        <w:rPr>
          <w:sz w:val="18"/>
        </w:rPr>
      </w:pPr>
      <w:r w:rsidRPr="003518F7">
        <w:rPr>
          <w:sz w:val="18"/>
        </w:rPr>
        <w:t>13/06/13 06:56:47 INFO mapred.JobClient:  map 100% reduce 80%</w:t>
      </w:r>
    </w:p>
    <w:p w14:paraId="19D70A06" w14:textId="77777777" w:rsidR="003518F7" w:rsidRPr="003518F7" w:rsidRDefault="003518F7" w:rsidP="003518F7">
      <w:pPr>
        <w:pStyle w:val="PlainText"/>
        <w:rPr>
          <w:sz w:val="18"/>
        </w:rPr>
      </w:pPr>
      <w:r w:rsidRPr="003518F7">
        <w:rPr>
          <w:sz w:val="18"/>
        </w:rPr>
        <w:t>13/06/13 06:56:51 INFO mapred.JobClient:  map 100% reduce 90%</w:t>
      </w:r>
    </w:p>
    <w:p w14:paraId="69A854E7" w14:textId="77777777" w:rsidR="003518F7" w:rsidRPr="003518F7" w:rsidRDefault="003518F7" w:rsidP="003518F7">
      <w:pPr>
        <w:pStyle w:val="PlainText"/>
        <w:rPr>
          <w:sz w:val="18"/>
        </w:rPr>
      </w:pPr>
      <w:r w:rsidRPr="003518F7">
        <w:rPr>
          <w:sz w:val="18"/>
        </w:rPr>
        <w:t>13/06/13 06:56:52 INFO mapred.JobClient:  map 100% reduce 100%</w:t>
      </w:r>
    </w:p>
    <w:p w14:paraId="79CE221E" w14:textId="77777777" w:rsidR="003518F7" w:rsidRPr="003518F7" w:rsidRDefault="003518F7" w:rsidP="003518F7">
      <w:pPr>
        <w:pStyle w:val="PlainText"/>
        <w:rPr>
          <w:sz w:val="18"/>
        </w:rPr>
      </w:pPr>
      <w:r w:rsidRPr="003518F7">
        <w:rPr>
          <w:sz w:val="18"/>
        </w:rPr>
        <w:t>13/06/13 06:56:53 INFO mapred.JobClient: Job complete: job_201306092215_0007</w:t>
      </w:r>
    </w:p>
    <w:p w14:paraId="73FFD0EE" w14:textId="77777777" w:rsidR="003518F7" w:rsidRPr="003518F7" w:rsidRDefault="003518F7" w:rsidP="003518F7">
      <w:pPr>
        <w:pStyle w:val="PlainText"/>
        <w:rPr>
          <w:sz w:val="18"/>
        </w:rPr>
      </w:pPr>
      <w:r w:rsidRPr="003518F7">
        <w:rPr>
          <w:sz w:val="18"/>
        </w:rPr>
        <w:t>13/06/13 06:56:53 INFO mapred.JobClient: Counters: 33</w:t>
      </w:r>
    </w:p>
    <w:p w14:paraId="37FF3A5D" w14:textId="77777777" w:rsidR="003518F7" w:rsidRPr="003518F7" w:rsidRDefault="003518F7" w:rsidP="003518F7">
      <w:pPr>
        <w:pStyle w:val="PlainText"/>
        <w:rPr>
          <w:sz w:val="18"/>
        </w:rPr>
      </w:pPr>
      <w:r w:rsidRPr="003518F7">
        <w:rPr>
          <w:sz w:val="18"/>
        </w:rPr>
        <w:t>13/06/13 06:56:53 INFO mapred.JobClient:   File System Counters</w:t>
      </w:r>
    </w:p>
    <w:p w14:paraId="556EDE05" w14:textId="77777777" w:rsidR="003518F7" w:rsidRPr="003518F7" w:rsidRDefault="003518F7" w:rsidP="003518F7">
      <w:pPr>
        <w:pStyle w:val="PlainText"/>
        <w:rPr>
          <w:sz w:val="18"/>
        </w:rPr>
      </w:pPr>
      <w:r w:rsidRPr="003518F7">
        <w:rPr>
          <w:sz w:val="18"/>
        </w:rPr>
        <w:t>13/06/13 06:56:53 INFO mapred.JobClient:     FILE: Number of bytes read=229769</w:t>
      </w:r>
    </w:p>
    <w:p w14:paraId="194856A9" w14:textId="77777777" w:rsidR="003518F7" w:rsidRPr="003518F7" w:rsidRDefault="003518F7" w:rsidP="003518F7">
      <w:pPr>
        <w:pStyle w:val="PlainText"/>
        <w:rPr>
          <w:sz w:val="18"/>
        </w:rPr>
      </w:pPr>
      <w:r w:rsidRPr="003518F7">
        <w:rPr>
          <w:sz w:val="18"/>
        </w:rPr>
        <w:t>13/06/13 06:56:53 INFO mapred.JobClient:     FILE: Number of bytes written=2590825</w:t>
      </w:r>
    </w:p>
    <w:p w14:paraId="07315A01" w14:textId="77777777" w:rsidR="003518F7" w:rsidRPr="003518F7" w:rsidRDefault="003518F7" w:rsidP="003518F7">
      <w:pPr>
        <w:pStyle w:val="PlainText"/>
        <w:rPr>
          <w:sz w:val="18"/>
        </w:rPr>
      </w:pPr>
      <w:r w:rsidRPr="003518F7">
        <w:rPr>
          <w:sz w:val="18"/>
        </w:rPr>
        <w:t>13/06/13 06:56:53 INFO mapred.JobClient:     FILE: Number of read operations=0</w:t>
      </w:r>
    </w:p>
    <w:p w14:paraId="0B568C38" w14:textId="77777777" w:rsidR="003518F7" w:rsidRPr="003518F7" w:rsidRDefault="003518F7" w:rsidP="003518F7">
      <w:pPr>
        <w:pStyle w:val="PlainText"/>
        <w:rPr>
          <w:sz w:val="18"/>
        </w:rPr>
      </w:pPr>
      <w:r w:rsidRPr="003518F7">
        <w:rPr>
          <w:sz w:val="18"/>
        </w:rPr>
        <w:t>13/06/13 06:56:53 INFO mapred.JobClient:     FILE: Number of large read operations=0</w:t>
      </w:r>
    </w:p>
    <w:p w14:paraId="124DE822" w14:textId="77777777" w:rsidR="003518F7" w:rsidRPr="003518F7" w:rsidRDefault="003518F7" w:rsidP="003518F7">
      <w:pPr>
        <w:pStyle w:val="PlainText"/>
        <w:rPr>
          <w:sz w:val="18"/>
        </w:rPr>
      </w:pPr>
      <w:r w:rsidRPr="003518F7">
        <w:rPr>
          <w:sz w:val="18"/>
        </w:rPr>
        <w:t>13/06/13 06:56:53 INFO mapred.JobClient:     FILE: Number of write operations=0</w:t>
      </w:r>
    </w:p>
    <w:p w14:paraId="51CF2523" w14:textId="77777777" w:rsidR="003518F7" w:rsidRPr="003518F7" w:rsidRDefault="003518F7" w:rsidP="003518F7">
      <w:pPr>
        <w:pStyle w:val="PlainText"/>
        <w:rPr>
          <w:sz w:val="18"/>
        </w:rPr>
      </w:pPr>
      <w:r w:rsidRPr="003518F7">
        <w:rPr>
          <w:sz w:val="18"/>
        </w:rPr>
        <w:t>13/06/13 06:56:53 INFO mapred.JobClient:     HDFS: Number of bytes read=2907970</w:t>
      </w:r>
    </w:p>
    <w:p w14:paraId="12D07FD1" w14:textId="77777777" w:rsidR="003518F7" w:rsidRPr="003518F7" w:rsidRDefault="003518F7" w:rsidP="003518F7">
      <w:pPr>
        <w:pStyle w:val="PlainText"/>
        <w:rPr>
          <w:sz w:val="18"/>
        </w:rPr>
      </w:pPr>
      <w:r w:rsidRPr="003518F7">
        <w:rPr>
          <w:sz w:val="18"/>
        </w:rPr>
        <w:t>13/06/13 06:56:53 INFO mapred.JobClient:     HDFS: Number of bytes written=26921</w:t>
      </w:r>
    </w:p>
    <w:p w14:paraId="63C42F11" w14:textId="77777777" w:rsidR="003518F7" w:rsidRPr="003518F7" w:rsidRDefault="003518F7" w:rsidP="003518F7">
      <w:pPr>
        <w:pStyle w:val="PlainText"/>
        <w:rPr>
          <w:sz w:val="18"/>
        </w:rPr>
      </w:pPr>
      <w:r w:rsidRPr="003518F7">
        <w:rPr>
          <w:sz w:val="18"/>
        </w:rPr>
        <w:t>13/06/13 06:56:53 INFO mapred.JobClient:     HDFS: Number of read operations=2</w:t>
      </w:r>
    </w:p>
    <w:p w14:paraId="784E9D94" w14:textId="77777777" w:rsidR="003518F7" w:rsidRPr="003518F7" w:rsidRDefault="003518F7" w:rsidP="003518F7">
      <w:pPr>
        <w:pStyle w:val="PlainText"/>
        <w:rPr>
          <w:sz w:val="18"/>
        </w:rPr>
      </w:pPr>
      <w:r w:rsidRPr="003518F7">
        <w:rPr>
          <w:sz w:val="18"/>
        </w:rPr>
        <w:t>13/06/13 06:56:53 INFO mapred.JobClient:     HDFS: Number of large read operations=0</w:t>
      </w:r>
    </w:p>
    <w:p w14:paraId="7B002103" w14:textId="77777777" w:rsidR="003518F7" w:rsidRPr="003518F7" w:rsidRDefault="003518F7" w:rsidP="003518F7">
      <w:pPr>
        <w:pStyle w:val="PlainText"/>
        <w:rPr>
          <w:sz w:val="18"/>
        </w:rPr>
      </w:pPr>
      <w:r w:rsidRPr="003518F7">
        <w:rPr>
          <w:sz w:val="18"/>
        </w:rPr>
        <w:t>13/06/13 06:56:53 INFO mapred.JobClient:     HDFS: Number of write operations=10</w:t>
      </w:r>
    </w:p>
    <w:p w14:paraId="4EFF5FCF" w14:textId="77777777" w:rsidR="003518F7" w:rsidRPr="003518F7" w:rsidRDefault="003518F7" w:rsidP="003518F7">
      <w:pPr>
        <w:pStyle w:val="PlainText"/>
        <w:rPr>
          <w:sz w:val="18"/>
        </w:rPr>
      </w:pPr>
      <w:r w:rsidRPr="003518F7">
        <w:rPr>
          <w:sz w:val="18"/>
        </w:rPr>
        <w:t xml:space="preserve">13/06/13 06:56:53 INFO mapred.JobClient:   Job Counters </w:t>
      </w:r>
    </w:p>
    <w:p w14:paraId="360B5B72" w14:textId="77777777" w:rsidR="003518F7" w:rsidRPr="003518F7" w:rsidRDefault="003518F7" w:rsidP="003518F7">
      <w:pPr>
        <w:pStyle w:val="PlainText"/>
        <w:rPr>
          <w:sz w:val="18"/>
        </w:rPr>
      </w:pPr>
      <w:r w:rsidRPr="003518F7">
        <w:rPr>
          <w:sz w:val="18"/>
        </w:rPr>
        <w:t>13/06/13 06:56:53 INFO mapred.JobClient:     Launched map tasks=1</w:t>
      </w:r>
    </w:p>
    <w:p w14:paraId="6CBFF6AF" w14:textId="77777777" w:rsidR="003518F7" w:rsidRPr="003518F7" w:rsidRDefault="003518F7" w:rsidP="003518F7">
      <w:pPr>
        <w:pStyle w:val="PlainText"/>
        <w:rPr>
          <w:sz w:val="18"/>
        </w:rPr>
      </w:pPr>
      <w:r w:rsidRPr="003518F7">
        <w:rPr>
          <w:sz w:val="18"/>
        </w:rPr>
        <w:t>13/06/13 06:56:53 INFO mapred.JobClient:     Launched reduce tasks=10</w:t>
      </w:r>
    </w:p>
    <w:p w14:paraId="1B678259" w14:textId="77777777" w:rsidR="003518F7" w:rsidRPr="003518F7" w:rsidRDefault="003518F7" w:rsidP="003518F7">
      <w:pPr>
        <w:pStyle w:val="PlainText"/>
        <w:rPr>
          <w:sz w:val="18"/>
        </w:rPr>
      </w:pPr>
      <w:r w:rsidRPr="003518F7">
        <w:rPr>
          <w:sz w:val="18"/>
        </w:rPr>
        <w:t>13/06/13 06:56:53 INFO mapred.JobClient:     Data-local map tasks=1</w:t>
      </w:r>
    </w:p>
    <w:p w14:paraId="6D006406" w14:textId="77777777" w:rsidR="003518F7" w:rsidRPr="003518F7" w:rsidRDefault="003518F7" w:rsidP="003518F7">
      <w:pPr>
        <w:pStyle w:val="PlainText"/>
        <w:rPr>
          <w:sz w:val="18"/>
        </w:rPr>
      </w:pPr>
      <w:r w:rsidRPr="003518F7">
        <w:rPr>
          <w:sz w:val="18"/>
        </w:rPr>
        <w:t>13/06/13 06:56:53 INFO mapred.JobClient:     Total time spent by all maps in occupied slots (ms)=6712</w:t>
      </w:r>
    </w:p>
    <w:p w14:paraId="430A3643" w14:textId="77777777" w:rsidR="003518F7" w:rsidRPr="003518F7" w:rsidRDefault="003518F7" w:rsidP="003518F7">
      <w:pPr>
        <w:pStyle w:val="PlainText"/>
        <w:rPr>
          <w:sz w:val="18"/>
        </w:rPr>
      </w:pPr>
      <w:r w:rsidRPr="003518F7">
        <w:rPr>
          <w:sz w:val="18"/>
        </w:rPr>
        <w:t>13/06/13 06:56:53 INFO mapred.JobClient:     Total time spent by all reduces in occupied slots (ms)=42630</w:t>
      </w:r>
    </w:p>
    <w:p w14:paraId="79D07A62" w14:textId="77777777" w:rsidR="003518F7" w:rsidRPr="003518F7" w:rsidRDefault="003518F7" w:rsidP="003518F7">
      <w:pPr>
        <w:pStyle w:val="PlainText"/>
        <w:rPr>
          <w:sz w:val="18"/>
        </w:rPr>
      </w:pPr>
      <w:r w:rsidRPr="003518F7">
        <w:rPr>
          <w:sz w:val="18"/>
        </w:rPr>
        <w:t>13/06/13 06:56:53 INFO mapred.JobClient:     Total time spent by all maps waiting after reserving slots (ms)=0</w:t>
      </w:r>
    </w:p>
    <w:p w14:paraId="4DF3FDD5" w14:textId="77777777" w:rsidR="003518F7" w:rsidRPr="003518F7" w:rsidRDefault="003518F7" w:rsidP="003518F7">
      <w:pPr>
        <w:pStyle w:val="PlainText"/>
        <w:rPr>
          <w:sz w:val="18"/>
        </w:rPr>
      </w:pPr>
      <w:r w:rsidRPr="003518F7">
        <w:rPr>
          <w:sz w:val="18"/>
        </w:rPr>
        <w:t>13/06/13 06:56:53 INFO mapred.JobClient:     Total time spent by all reduces waiting after reserving slots (ms)=0</w:t>
      </w:r>
    </w:p>
    <w:p w14:paraId="245DB484" w14:textId="77777777" w:rsidR="003518F7" w:rsidRPr="003518F7" w:rsidRDefault="003518F7" w:rsidP="003518F7">
      <w:pPr>
        <w:pStyle w:val="PlainText"/>
        <w:rPr>
          <w:sz w:val="18"/>
        </w:rPr>
      </w:pPr>
      <w:r w:rsidRPr="003518F7">
        <w:rPr>
          <w:sz w:val="18"/>
        </w:rPr>
        <w:t>13/06/13 06:56:53 INFO mapred.JobClient:   Map-Reduce Framework</w:t>
      </w:r>
    </w:p>
    <w:p w14:paraId="39E2E127" w14:textId="77777777" w:rsidR="003518F7" w:rsidRPr="003518F7" w:rsidRDefault="003518F7" w:rsidP="003518F7">
      <w:pPr>
        <w:pStyle w:val="PlainText"/>
        <w:rPr>
          <w:sz w:val="18"/>
        </w:rPr>
      </w:pPr>
      <w:r w:rsidRPr="003518F7">
        <w:rPr>
          <w:sz w:val="18"/>
        </w:rPr>
        <w:t>13/06/13 06:56:53 INFO mapred.JobClient:     Map input records=11516</w:t>
      </w:r>
    </w:p>
    <w:p w14:paraId="4FE46DA8" w14:textId="77777777" w:rsidR="003518F7" w:rsidRPr="003518F7" w:rsidRDefault="003518F7" w:rsidP="003518F7">
      <w:pPr>
        <w:pStyle w:val="PlainText"/>
        <w:rPr>
          <w:sz w:val="18"/>
        </w:rPr>
      </w:pPr>
      <w:r w:rsidRPr="003518F7">
        <w:rPr>
          <w:sz w:val="18"/>
        </w:rPr>
        <w:t>13/06/13 06:56:53 INFO mapred.JobClient:     Map output records=11516</w:t>
      </w:r>
    </w:p>
    <w:p w14:paraId="094FB3BB" w14:textId="77777777" w:rsidR="003518F7" w:rsidRPr="003518F7" w:rsidRDefault="003518F7" w:rsidP="003518F7">
      <w:pPr>
        <w:pStyle w:val="PlainText"/>
        <w:rPr>
          <w:sz w:val="18"/>
        </w:rPr>
      </w:pPr>
      <w:r w:rsidRPr="003518F7">
        <w:rPr>
          <w:sz w:val="18"/>
        </w:rPr>
        <w:t>13/06/13 06:56:53 INFO mapred.JobClient:     Map output bytes=206677</w:t>
      </w:r>
    </w:p>
    <w:p w14:paraId="51AEBD69" w14:textId="77777777" w:rsidR="003518F7" w:rsidRPr="003518F7" w:rsidRDefault="003518F7" w:rsidP="003518F7">
      <w:pPr>
        <w:pStyle w:val="PlainText"/>
        <w:rPr>
          <w:sz w:val="18"/>
        </w:rPr>
      </w:pPr>
      <w:r w:rsidRPr="003518F7">
        <w:rPr>
          <w:sz w:val="18"/>
        </w:rPr>
        <w:t>13/06/13 06:56:53 INFO mapred.JobClient:     Input split bytes=114</w:t>
      </w:r>
    </w:p>
    <w:p w14:paraId="37A552FE" w14:textId="77777777" w:rsidR="003518F7" w:rsidRPr="003518F7" w:rsidRDefault="003518F7" w:rsidP="003518F7">
      <w:pPr>
        <w:pStyle w:val="PlainText"/>
        <w:rPr>
          <w:sz w:val="18"/>
        </w:rPr>
      </w:pPr>
      <w:r w:rsidRPr="003518F7">
        <w:rPr>
          <w:sz w:val="18"/>
        </w:rPr>
        <w:t>13/06/13 06:56:53 INFO mapred.JobClient:     Combine input records=0</w:t>
      </w:r>
    </w:p>
    <w:p w14:paraId="5C6D98B0" w14:textId="77777777" w:rsidR="003518F7" w:rsidRPr="003518F7" w:rsidRDefault="003518F7" w:rsidP="003518F7">
      <w:pPr>
        <w:pStyle w:val="PlainText"/>
        <w:rPr>
          <w:sz w:val="18"/>
        </w:rPr>
      </w:pPr>
      <w:r w:rsidRPr="003518F7">
        <w:rPr>
          <w:sz w:val="18"/>
        </w:rPr>
        <w:t>13/06/13 06:56:53 INFO mapred.JobClient:     Combine output records=0</w:t>
      </w:r>
    </w:p>
    <w:p w14:paraId="73877D8A" w14:textId="77777777" w:rsidR="003518F7" w:rsidRPr="003518F7" w:rsidRDefault="003518F7" w:rsidP="003518F7">
      <w:pPr>
        <w:pStyle w:val="PlainText"/>
        <w:rPr>
          <w:sz w:val="18"/>
        </w:rPr>
      </w:pPr>
      <w:r w:rsidRPr="003518F7">
        <w:rPr>
          <w:sz w:val="18"/>
        </w:rPr>
        <w:t>13/06/13 06:56:53 INFO mapred.JobClient:     Reduce input groups=1352</w:t>
      </w:r>
    </w:p>
    <w:p w14:paraId="2FE7FCA9" w14:textId="77777777" w:rsidR="003518F7" w:rsidRPr="003518F7" w:rsidRDefault="003518F7" w:rsidP="003518F7">
      <w:pPr>
        <w:pStyle w:val="PlainText"/>
        <w:rPr>
          <w:sz w:val="18"/>
        </w:rPr>
      </w:pPr>
      <w:r w:rsidRPr="003518F7">
        <w:rPr>
          <w:sz w:val="18"/>
        </w:rPr>
        <w:t>13/06/13 06:56:53 INFO mapred.JobClient:     Reduce shuffle bytes=229769</w:t>
      </w:r>
    </w:p>
    <w:p w14:paraId="71D4BE07" w14:textId="77777777" w:rsidR="003518F7" w:rsidRPr="003518F7" w:rsidRDefault="003518F7" w:rsidP="003518F7">
      <w:pPr>
        <w:pStyle w:val="PlainText"/>
        <w:rPr>
          <w:sz w:val="18"/>
        </w:rPr>
      </w:pPr>
      <w:r w:rsidRPr="003518F7">
        <w:rPr>
          <w:sz w:val="18"/>
        </w:rPr>
        <w:t>13/06/13 06:56:53 INFO mapred.JobClient:     Reduce input records=11516</w:t>
      </w:r>
    </w:p>
    <w:p w14:paraId="098AFC32" w14:textId="77777777" w:rsidR="003518F7" w:rsidRPr="003518F7" w:rsidRDefault="003518F7" w:rsidP="003518F7">
      <w:pPr>
        <w:pStyle w:val="PlainText"/>
        <w:rPr>
          <w:sz w:val="18"/>
        </w:rPr>
      </w:pPr>
      <w:r w:rsidRPr="003518F7">
        <w:rPr>
          <w:sz w:val="18"/>
        </w:rPr>
        <w:t>13/06/13 06:56:53 INFO mapred.JobClient:     Reduce output records=1352</w:t>
      </w:r>
    </w:p>
    <w:p w14:paraId="33F9C223" w14:textId="77777777" w:rsidR="003518F7" w:rsidRPr="003518F7" w:rsidRDefault="003518F7" w:rsidP="003518F7">
      <w:pPr>
        <w:pStyle w:val="PlainText"/>
        <w:rPr>
          <w:sz w:val="18"/>
        </w:rPr>
      </w:pPr>
      <w:r w:rsidRPr="003518F7">
        <w:rPr>
          <w:sz w:val="18"/>
        </w:rPr>
        <w:t>13/06/13 06:56:53 INFO mapred.JobClient:     Spilled Records=23032</w:t>
      </w:r>
    </w:p>
    <w:p w14:paraId="0F99867E" w14:textId="77777777" w:rsidR="003518F7" w:rsidRPr="003518F7" w:rsidRDefault="003518F7" w:rsidP="003518F7">
      <w:pPr>
        <w:pStyle w:val="PlainText"/>
        <w:rPr>
          <w:sz w:val="18"/>
        </w:rPr>
      </w:pPr>
      <w:r w:rsidRPr="003518F7">
        <w:rPr>
          <w:sz w:val="18"/>
        </w:rPr>
        <w:t>13/06/13 06:56:53 INFO mapred.JobClient:     CPU time spent (ms)=16220</w:t>
      </w:r>
    </w:p>
    <w:p w14:paraId="0FC95815" w14:textId="77777777" w:rsidR="003518F7" w:rsidRPr="003518F7" w:rsidRDefault="003518F7" w:rsidP="003518F7">
      <w:pPr>
        <w:pStyle w:val="PlainText"/>
        <w:rPr>
          <w:sz w:val="18"/>
        </w:rPr>
      </w:pPr>
      <w:r w:rsidRPr="003518F7">
        <w:rPr>
          <w:sz w:val="18"/>
        </w:rPr>
        <w:t>13/06/13 06:56:53 INFO mapred.JobClient:     Physical memory (bytes) snapshot=1775591424</w:t>
      </w:r>
    </w:p>
    <w:p w14:paraId="3A44DBF8" w14:textId="77777777" w:rsidR="003518F7" w:rsidRPr="003518F7" w:rsidRDefault="003518F7" w:rsidP="003518F7">
      <w:pPr>
        <w:pStyle w:val="PlainText"/>
        <w:rPr>
          <w:sz w:val="18"/>
        </w:rPr>
      </w:pPr>
      <w:r w:rsidRPr="003518F7">
        <w:rPr>
          <w:sz w:val="18"/>
        </w:rPr>
        <w:t>13/06/13 06:56:53 INFO mapred.JobClient:     Virtual memory (bytes) snapshot=8640368640</w:t>
      </w:r>
    </w:p>
    <w:p w14:paraId="7EB797BA" w14:textId="77777777" w:rsidR="003518F7" w:rsidRPr="003518F7" w:rsidRDefault="003518F7" w:rsidP="003518F7">
      <w:pPr>
        <w:pStyle w:val="PlainText"/>
        <w:rPr>
          <w:sz w:val="18"/>
        </w:rPr>
      </w:pPr>
      <w:r w:rsidRPr="003518F7">
        <w:rPr>
          <w:sz w:val="18"/>
        </w:rPr>
        <w:t>13/06/13 06:56:53 INFO mapred.JobClient:     Total committed heap usage (bytes)=1295384576</w:t>
      </w:r>
    </w:p>
    <w:p w14:paraId="6444A438" w14:textId="77777777" w:rsidR="003518F7" w:rsidRPr="003518F7" w:rsidRDefault="003518F7" w:rsidP="003518F7">
      <w:pPr>
        <w:pStyle w:val="PlainText"/>
        <w:rPr>
          <w:sz w:val="18"/>
        </w:rPr>
      </w:pPr>
      <w:r w:rsidRPr="003518F7">
        <w:rPr>
          <w:sz w:val="18"/>
        </w:rPr>
        <w:t>13/06/13 06:56:53 INFO mapred.JobClient:   com.hadooptraining.lab8.LogProcessorMap$LOG_PROCESSOR_COUNTER</w:t>
      </w:r>
    </w:p>
    <w:p w14:paraId="32741838" w14:textId="44955223" w:rsidR="003518F7" w:rsidRPr="003518F7" w:rsidRDefault="003518F7" w:rsidP="003518F7">
      <w:pPr>
        <w:pStyle w:val="PlainText"/>
        <w:rPr>
          <w:sz w:val="18"/>
        </w:rPr>
      </w:pPr>
      <w:r w:rsidRPr="003518F7">
        <w:rPr>
          <w:sz w:val="18"/>
        </w:rPr>
        <w:t>13/06/13 06:56:53 INFO mapred.JobClient:     BAD_RECORDS=30</w:t>
      </w:r>
    </w:p>
    <w:p w14:paraId="314BB23D" w14:textId="77777777" w:rsidR="003518F7" w:rsidRDefault="003518F7" w:rsidP="003518F7">
      <w:pPr>
        <w:pStyle w:val="Heading2"/>
      </w:pPr>
      <w:r>
        <w:t>Task 5: Viewing the output</w:t>
      </w:r>
    </w:p>
    <w:p w14:paraId="4001A9CC" w14:textId="77777777" w:rsidR="003518F7" w:rsidRDefault="003518F7" w:rsidP="003518F7">
      <w:pPr>
        <w:pStyle w:val="Heading3"/>
      </w:pPr>
      <w:r>
        <w:t>Activity Procedure</w:t>
      </w:r>
    </w:p>
    <w:p w14:paraId="1ADBD692" w14:textId="77777777" w:rsidR="003518F7" w:rsidRDefault="003518F7" w:rsidP="003518F7"/>
    <w:p w14:paraId="7EC3623F" w14:textId="72A422FE" w:rsidR="003518F7" w:rsidRDefault="003518F7" w:rsidP="003518F7">
      <w:pPr>
        <w:pStyle w:val="ListParagraph"/>
      </w:pPr>
      <w:r w:rsidRPr="00F11BCC">
        <w:rPr>
          <w:b/>
        </w:rPr>
        <w:t>Step 1:</w:t>
      </w:r>
      <w:r>
        <w:t xml:space="preserve"> List the files in the HDFS output directory. You’ll find twelve files there this time.</w:t>
      </w:r>
    </w:p>
    <w:p w14:paraId="289D0878" w14:textId="77777777" w:rsidR="003518F7" w:rsidRDefault="003518F7" w:rsidP="003518F7">
      <w:pPr>
        <w:pStyle w:val="ListParagraph"/>
      </w:pPr>
    </w:p>
    <w:p w14:paraId="2B5AA78E" w14:textId="77777777" w:rsidR="003518F7" w:rsidRDefault="003518F7" w:rsidP="003518F7">
      <w:pPr>
        <w:pStyle w:val="PlainText"/>
        <w:ind w:left="1440"/>
      </w:pPr>
      <w:r>
        <w:t>$ hadoop fs -ls output</w:t>
      </w:r>
    </w:p>
    <w:p w14:paraId="0167082A" w14:textId="77777777" w:rsidR="003518F7" w:rsidRDefault="003518F7" w:rsidP="003518F7">
      <w:pPr>
        <w:pStyle w:val="PlainText"/>
        <w:ind w:left="1440"/>
      </w:pPr>
      <w:r>
        <w:t>Found 12 items</w:t>
      </w:r>
    </w:p>
    <w:p w14:paraId="68B0EBD4" w14:textId="77777777" w:rsidR="003518F7" w:rsidRDefault="003518F7" w:rsidP="003518F7">
      <w:pPr>
        <w:pStyle w:val="PlainText"/>
        <w:ind w:left="1440"/>
      </w:pPr>
      <w:r>
        <w:t>-rw-r--r--   1 shrek supergroup          0 2013-06-13 06:56 output/_SUCCESS</w:t>
      </w:r>
    </w:p>
    <w:p w14:paraId="6654032C" w14:textId="77777777" w:rsidR="003518F7" w:rsidRDefault="003518F7" w:rsidP="003518F7">
      <w:pPr>
        <w:pStyle w:val="PlainText"/>
        <w:ind w:left="1440"/>
      </w:pPr>
      <w:r>
        <w:t>drwxr-xr-x   - shrek supergroup          0 2013-06-13 06:56 output/_logs</w:t>
      </w:r>
    </w:p>
    <w:p w14:paraId="400AAE83" w14:textId="77777777" w:rsidR="003518F7" w:rsidRDefault="003518F7" w:rsidP="003518F7">
      <w:pPr>
        <w:pStyle w:val="PlainText"/>
        <w:ind w:left="1440"/>
      </w:pPr>
      <w:r>
        <w:t>-rw-r--r--   1 shrek supergroup       3833 2013-06-13 06:56 output/part-r-00000</w:t>
      </w:r>
    </w:p>
    <w:p w14:paraId="74D5B745" w14:textId="77777777" w:rsidR="003518F7" w:rsidRDefault="003518F7" w:rsidP="003518F7">
      <w:pPr>
        <w:pStyle w:val="PlainText"/>
        <w:ind w:left="1440"/>
      </w:pPr>
      <w:r>
        <w:t>-rw-r--r--   1 shrek supergroup       1482 2013-06-13 06:56 output/part-r-00001</w:t>
      </w:r>
    </w:p>
    <w:p w14:paraId="45E4D08C" w14:textId="77777777" w:rsidR="003518F7" w:rsidRDefault="003518F7" w:rsidP="003518F7">
      <w:pPr>
        <w:pStyle w:val="PlainText"/>
        <w:ind w:left="1440"/>
      </w:pPr>
      <w:r>
        <w:t>-rw-r--r--   1 shrek supergroup       3049 2013-06-13 06:56 output/part-r-00002</w:t>
      </w:r>
    </w:p>
    <w:p w14:paraId="762155B6" w14:textId="77777777" w:rsidR="003518F7" w:rsidRDefault="003518F7" w:rsidP="003518F7">
      <w:pPr>
        <w:pStyle w:val="PlainText"/>
        <w:ind w:left="1440"/>
      </w:pPr>
      <w:r>
        <w:t>-rw-r--r--   1 shrek supergroup       4279 2013-06-13 06:56 output/part-r-00003</w:t>
      </w:r>
    </w:p>
    <w:p w14:paraId="77E21290" w14:textId="77777777" w:rsidR="003518F7" w:rsidRDefault="003518F7" w:rsidP="003518F7">
      <w:pPr>
        <w:pStyle w:val="PlainText"/>
        <w:ind w:left="1440"/>
      </w:pPr>
      <w:r>
        <w:t>-rw-r--r--   1 shrek supergroup        506 2013-06-13 06:56 output/part-r-00004</w:t>
      </w:r>
    </w:p>
    <w:p w14:paraId="36EF0A6F" w14:textId="77777777" w:rsidR="003518F7" w:rsidRDefault="003518F7" w:rsidP="003518F7">
      <w:pPr>
        <w:pStyle w:val="PlainText"/>
        <w:ind w:left="1440"/>
      </w:pPr>
      <w:r>
        <w:t>-rw-r--r--   1 shrek supergroup       2462 2013-06-13 06:56 output/part-r-00005</w:t>
      </w:r>
    </w:p>
    <w:p w14:paraId="0B70225D" w14:textId="77777777" w:rsidR="003518F7" w:rsidRDefault="003518F7" w:rsidP="003518F7">
      <w:pPr>
        <w:pStyle w:val="PlainText"/>
        <w:ind w:left="1440"/>
      </w:pPr>
      <w:r>
        <w:t>-rw-r--r--   1 shrek supergroup       2783 2013-06-13 06:56 output/part-r-00006</w:t>
      </w:r>
    </w:p>
    <w:p w14:paraId="67E2FBAF" w14:textId="77777777" w:rsidR="003518F7" w:rsidRDefault="003518F7" w:rsidP="003518F7">
      <w:pPr>
        <w:pStyle w:val="PlainText"/>
        <w:ind w:left="1440"/>
      </w:pPr>
      <w:r>
        <w:t>-rw-r--r--   1 shrek supergroup       3166 2013-06-13 06:56 output/part-r-00007</w:t>
      </w:r>
    </w:p>
    <w:p w14:paraId="09DE67BB" w14:textId="77777777" w:rsidR="003518F7" w:rsidRDefault="003518F7" w:rsidP="003518F7">
      <w:pPr>
        <w:pStyle w:val="PlainText"/>
        <w:ind w:left="1440"/>
      </w:pPr>
      <w:r>
        <w:t>-rw-r--r--   1 shrek supergroup       3071 2013-06-13 06:56 output/part-r-00008</w:t>
      </w:r>
    </w:p>
    <w:p w14:paraId="343E2DC7" w14:textId="77777777" w:rsidR="003518F7" w:rsidRDefault="003518F7" w:rsidP="003518F7">
      <w:pPr>
        <w:pStyle w:val="PlainText"/>
        <w:ind w:left="1440"/>
      </w:pPr>
      <w:r>
        <w:t>-rw-r--r--   1 shrek supergroup       2290 2013-06-13 06:56 output/part-r-00009</w:t>
      </w:r>
    </w:p>
    <w:p w14:paraId="1C998AFD" w14:textId="77777777" w:rsidR="003518F7" w:rsidRDefault="003518F7" w:rsidP="003518F7"/>
    <w:p w14:paraId="4975BB0A" w14:textId="7C6D0067" w:rsidR="003518F7" w:rsidRDefault="003518F7" w:rsidP="003518F7">
      <w:pPr>
        <w:pStyle w:val="ListParagraph"/>
      </w:pPr>
      <w:r>
        <w:rPr>
          <w:b/>
        </w:rPr>
        <w:t>Step 2</w:t>
      </w:r>
      <w:r w:rsidRPr="00F11BCC">
        <w:rPr>
          <w:b/>
        </w:rPr>
        <w:t>:</w:t>
      </w:r>
      <w:r>
        <w:t xml:space="preserve"> View the output of your MapReduce job. </w:t>
      </w:r>
    </w:p>
    <w:p w14:paraId="047E4FAC" w14:textId="77777777" w:rsidR="006337AA" w:rsidRDefault="006337AA" w:rsidP="006337AA">
      <w:pPr>
        <w:pStyle w:val="PlainText"/>
        <w:ind w:left="1440"/>
      </w:pPr>
      <w:r>
        <w:t>$ hadoop fs -cat output/part-r-00000</w:t>
      </w:r>
    </w:p>
    <w:p w14:paraId="7CC31BE0" w14:textId="77777777" w:rsidR="006337AA" w:rsidRDefault="006337AA" w:rsidP="006337AA">
      <w:pPr>
        <w:pStyle w:val="PlainText"/>
        <w:ind w:left="1440"/>
      </w:pPr>
      <w:r>
        <w:t>$ hadoop fs -cat output/part-r-00001</w:t>
      </w:r>
    </w:p>
    <w:p w14:paraId="3989A7C6" w14:textId="70F63B42" w:rsidR="006337AA" w:rsidRDefault="006337AA" w:rsidP="006337AA">
      <w:pPr>
        <w:pStyle w:val="PlainText"/>
        <w:ind w:left="1440"/>
      </w:pPr>
      <w:r>
        <w:t>...</w:t>
      </w:r>
    </w:p>
    <w:p w14:paraId="68A94AEE" w14:textId="77777777" w:rsidR="006337AA" w:rsidRDefault="006337AA" w:rsidP="006337AA">
      <w:pPr>
        <w:pStyle w:val="Heading3"/>
      </w:pPr>
      <w:r>
        <w:t>Activity Verification</w:t>
      </w:r>
    </w:p>
    <w:p w14:paraId="41AC718A" w14:textId="77777777" w:rsidR="006337AA" w:rsidRDefault="006337AA" w:rsidP="006337AA">
      <w:pPr>
        <w:ind w:firstLine="720"/>
      </w:pPr>
    </w:p>
    <w:p w14:paraId="0F8C9640" w14:textId="5BFBB886" w:rsidR="006337AA" w:rsidRDefault="006337AA" w:rsidP="006337AA">
      <w:pPr>
        <w:ind w:left="720"/>
      </w:pPr>
      <w:r>
        <w:t>If the job completes as intended, your output will contain the same number of lines as in Lab 8.</w:t>
      </w:r>
    </w:p>
    <w:p w14:paraId="1F6CC3EF" w14:textId="77777777" w:rsidR="006337AA" w:rsidRDefault="006337AA" w:rsidP="006337AA">
      <w:pPr>
        <w:pStyle w:val="PlainText"/>
        <w:ind w:left="1440"/>
      </w:pPr>
    </w:p>
    <w:p w14:paraId="1812E125" w14:textId="77E8D03D" w:rsidR="006337AA" w:rsidRDefault="006337AA" w:rsidP="006337AA">
      <w:pPr>
        <w:pStyle w:val="PlainText"/>
      </w:pPr>
      <w:r>
        <w:t>$ hadoop fs -cat output/part-r-000* | wc -l</w:t>
      </w:r>
    </w:p>
    <w:p w14:paraId="259AFFEA" w14:textId="27540822" w:rsidR="006337AA" w:rsidRDefault="006337AA" w:rsidP="006337AA">
      <w:pPr>
        <w:pStyle w:val="PlainText"/>
      </w:pPr>
      <w:r>
        <w:t>1352</w:t>
      </w:r>
    </w:p>
    <w:p w14:paraId="4F22C8CD" w14:textId="77777777" w:rsidR="006337AA" w:rsidRDefault="006337AA" w:rsidP="003518F7">
      <w:pPr>
        <w:pStyle w:val="ListParagraph"/>
      </w:pPr>
    </w:p>
    <w:p w14:paraId="6ED8FFEC" w14:textId="77777777" w:rsidR="003518F7" w:rsidRDefault="003518F7" w:rsidP="00233882">
      <w:pPr>
        <w:ind w:firstLine="720"/>
      </w:pPr>
    </w:p>
    <w:p w14:paraId="07D7109F" w14:textId="1446D5FC" w:rsidR="0035075E" w:rsidRDefault="007037F2" w:rsidP="0035075E">
      <w:pPr>
        <w:pStyle w:val="Heading1"/>
      </w:pPr>
      <w:r>
        <w:t>Lab 11</w:t>
      </w:r>
      <w:r w:rsidR="0035075E">
        <w:t xml:space="preserve">: </w:t>
      </w:r>
      <w:r>
        <w:t>Use Python for MapReduce</w:t>
      </w:r>
    </w:p>
    <w:p w14:paraId="1F7786FD" w14:textId="77777777" w:rsidR="007037F2" w:rsidRDefault="007037F2" w:rsidP="007037F2">
      <w:pPr>
        <w:pStyle w:val="Heading2"/>
      </w:pPr>
      <w:r>
        <w:t>Description:</w:t>
      </w:r>
    </w:p>
    <w:p w14:paraId="0BCC0ED7" w14:textId="77777777" w:rsidR="00CB484A" w:rsidRDefault="00CB484A" w:rsidP="007037F2">
      <w:pPr>
        <w:pStyle w:val="ListParagraph"/>
        <w:numPr>
          <w:ilvl w:val="0"/>
          <w:numId w:val="11"/>
        </w:numPr>
      </w:pPr>
      <w:r w:rsidRPr="00CB484A">
        <w:t>Hadoop Streaming feature allows us to use any executable or a script as the mapper or the reducer of a Hadoop Ma</w:t>
      </w:r>
      <w:r>
        <w:t>pReduce job.</w:t>
      </w:r>
    </w:p>
    <w:p w14:paraId="004569EB" w14:textId="77777777" w:rsidR="00CB484A" w:rsidRDefault="00CB484A" w:rsidP="007037F2">
      <w:pPr>
        <w:pStyle w:val="ListParagraph"/>
        <w:numPr>
          <w:ilvl w:val="0"/>
          <w:numId w:val="11"/>
        </w:numPr>
      </w:pPr>
      <w:r w:rsidRPr="00CB484A">
        <w:t xml:space="preserve">Hadoop Streaming enables us to perform rapid prototyping of the MapReduce computations using Linux shell utility programs or using scripting languages. </w:t>
      </w:r>
    </w:p>
    <w:p w14:paraId="63BD705C" w14:textId="77777777" w:rsidR="00CB484A" w:rsidRDefault="00CB484A" w:rsidP="007037F2">
      <w:pPr>
        <w:pStyle w:val="ListParagraph"/>
        <w:numPr>
          <w:ilvl w:val="0"/>
          <w:numId w:val="11"/>
        </w:numPr>
      </w:pPr>
      <w:r w:rsidRPr="00CB484A">
        <w:t xml:space="preserve">Hadoop Streaming also allows the users with some or no Java knowledge to utilize Hadoop to process data stored in HDFS. </w:t>
      </w:r>
    </w:p>
    <w:p w14:paraId="399CAC65" w14:textId="153508D4" w:rsidR="00CB484A" w:rsidRDefault="00CB484A" w:rsidP="007037F2">
      <w:pPr>
        <w:pStyle w:val="ListParagraph"/>
        <w:numPr>
          <w:ilvl w:val="0"/>
          <w:numId w:val="11"/>
        </w:numPr>
      </w:pPr>
      <w:r w:rsidRPr="00CB484A">
        <w:t xml:space="preserve">In this </w:t>
      </w:r>
      <w:r>
        <w:t>lab</w:t>
      </w:r>
      <w:r w:rsidRPr="00CB484A">
        <w:t>, we implement a mapper for our HTTP log processing application using Python and use a Hadoop ag</w:t>
      </w:r>
      <w:r>
        <w:t xml:space="preserve">gregate package based reducer. </w:t>
      </w:r>
      <w:r w:rsidRPr="00CB484A">
        <w:t xml:space="preserve"> </w:t>
      </w:r>
    </w:p>
    <w:p w14:paraId="71DED595" w14:textId="55984A20" w:rsidR="00CB484A" w:rsidRDefault="00CB484A" w:rsidP="00CB484A">
      <w:pPr>
        <w:pStyle w:val="Heading2"/>
      </w:pPr>
      <w:r>
        <w:t xml:space="preserve">Task 1: </w:t>
      </w:r>
      <w:r w:rsidR="00E74D1D">
        <w:t xml:space="preserve">Clean up </w:t>
      </w:r>
      <w:r>
        <w:t>HDFS</w:t>
      </w:r>
      <w:r w:rsidR="00E74D1D">
        <w:t xml:space="preserve"> input folder and copy the data file</w:t>
      </w:r>
    </w:p>
    <w:p w14:paraId="0CB4B077" w14:textId="77777777" w:rsidR="00CB484A" w:rsidRDefault="00CB484A" w:rsidP="00CB484A">
      <w:pPr>
        <w:pStyle w:val="Heading3"/>
      </w:pPr>
      <w:r>
        <w:t>Activity Procedure</w:t>
      </w:r>
    </w:p>
    <w:p w14:paraId="0AE2781C" w14:textId="77777777" w:rsidR="00CB484A" w:rsidRDefault="00CB484A" w:rsidP="00CB484A"/>
    <w:p w14:paraId="2D268A76" w14:textId="08E411BF" w:rsidR="00CB484A" w:rsidRDefault="00CB484A" w:rsidP="00CB484A">
      <w:pPr>
        <w:pStyle w:val="ListParagraph"/>
      </w:pPr>
      <w:r w:rsidRPr="00743644">
        <w:rPr>
          <w:b/>
        </w:rPr>
        <w:t>Step 1:</w:t>
      </w:r>
      <w:r>
        <w:t xml:space="preserve"> Go to the location </w:t>
      </w:r>
      <w:r w:rsidR="00E74D1D">
        <w:t>of the source code for the labs</w:t>
      </w:r>
      <w:r>
        <w:t>.</w:t>
      </w:r>
      <w:r w:rsidR="00E74D1D">
        <w:t xml:space="preserve"> There is no Java programming involved in this lab. Instead we will be working with a short Python script. The data file for this lab is the same one we used in Lab 7.</w:t>
      </w:r>
    </w:p>
    <w:p w14:paraId="3A9AA4DD" w14:textId="77777777" w:rsidR="00CB484A" w:rsidRDefault="00CB484A" w:rsidP="00CB484A">
      <w:pPr>
        <w:pStyle w:val="ListParagraph"/>
      </w:pPr>
    </w:p>
    <w:p w14:paraId="59B37D83" w14:textId="77777777" w:rsidR="00CB484A" w:rsidRDefault="00CB484A" w:rsidP="00CB484A">
      <w:pPr>
        <w:pStyle w:val="PlainText"/>
        <w:ind w:left="1440"/>
      </w:pPr>
      <w:r>
        <w:t>$ cd ~/Developer/heffalump</w:t>
      </w:r>
    </w:p>
    <w:p w14:paraId="2701E56D" w14:textId="7F4294C0" w:rsidR="00E74D1D" w:rsidRDefault="00CB484A" w:rsidP="00E74D1D">
      <w:pPr>
        <w:pStyle w:val="PlainText"/>
        <w:ind w:left="1440"/>
      </w:pPr>
      <w:r>
        <w:t xml:space="preserve">$ </w:t>
      </w:r>
      <w:r w:rsidR="00E74D1D">
        <w:t>hadoop fs -rm -r input</w:t>
      </w:r>
    </w:p>
    <w:p w14:paraId="0ECB51AE" w14:textId="77777777" w:rsidR="00E74D1D" w:rsidRDefault="00E74D1D" w:rsidP="00E74D1D">
      <w:pPr>
        <w:pStyle w:val="PlainText"/>
        <w:ind w:left="1440"/>
      </w:pPr>
      <w:r>
        <w:t>$ hadoop fs -mkdir input</w:t>
      </w:r>
    </w:p>
    <w:p w14:paraId="290933D7" w14:textId="77777777" w:rsidR="00E74D1D" w:rsidRDefault="00E74D1D" w:rsidP="00E74D1D">
      <w:pPr>
        <w:pStyle w:val="PlainText"/>
        <w:ind w:left="1440"/>
      </w:pPr>
      <w:r>
        <w:t>$ hadoop fs -copyFromLocal -f data/NASA_access_log.txt input</w:t>
      </w:r>
    </w:p>
    <w:p w14:paraId="61167859" w14:textId="77777777" w:rsidR="00E74D1D" w:rsidRDefault="00E74D1D" w:rsidP="00E74D1D">
      <w:pPr>
        <w:pStyle w:val="PlainText"/>
        <w:ind w:left="1440"/>
      </w:pPr>
      <w:r>
        <w:t>$ hadoop fs -ls input</w:t>
      </w:r>
    </w:p>
    <w:p w14:paraId="3613E5D8" w14:textId="77777777" w:rsidR="00E74D1D" w:rsidRDefault="00E74D1D" w:rsidP="00E74D1D">
      <w:pPr>
        <w:pStyle w:val="PlainText"/>
        <w:ind w:left="1440"/>
      </w:pPr>
      <w:r>
        <w:t>Found 1 items</w:t>
      </w:r>
    </w:p>
    <w:p w14:paraId="34655E72" w14:textId="77777777" w:rsidR="00E74D1D" w:rsidRPr="00BA4FFB" w:rsidRDefault="00E74D1D" w:rsidP="00E74D1D">
      <w:pPr>
        <w:pStyle w:val="PlainText"/>
        <w:ind w:left="1440"/>
        <w:rPr>
          <w:sz w:val="20"/>
        </w:rPr>
      </w:pPr>
      <w:r w:rsidRPr="00BA4FFB">
        <w:rPr>
          <w:sz w:val="20"/>
        </w:rPr>
        <w:t>-rw-r--r--   1 shrek supergroup    1290399 2013-06-11 07:29 input/NASA_access_log.txt</w:t>
      </w:r>
    </w:p>
    <w:p w14:paraId="55E2F284" w14:textId="30897932" w:rsidR="00CB484A" w:rsidRDefault="00CB484A" w:rsidP="00CB484A">
      <w:pPr>
        <w:pStyle w:val="PlainText"/>
        <w:ind w:left="1440"/>
      </w:pPr>
    </w:p>
    <w:p w14:paraId="648DE7BE" w14:textId="306FB408" w:rsidR="00BC4187" w:rsidRDefault="00BC4187" w:rsidP="00BC4187">
      <w:pPr>
        <w:pStyle w:val="Heading2"/>
      </w:pPr>
      <w:r>
        <w:t>Task 2: Write a Mapper script</w:t>
      </w:r>
    </w:p>
    <w:p w14:paraId="3300534B" w14:textId="77777777" w:rsidR="00BC4187" w:rsidRDefault="00BC4187" w:rsidP="00BC4187"/>
    <w:p w14:paraId="2E8833F9" w14:textId="77777777" w:rsidR="00BC4187" w:rsidRDefault="00BC4187" w:rsidP="00BC4187">
      <w:pPr>
        <w:pStyle w:val="Heading3"/>
      </w:pPr>
      <w:r>
        <w:t>Activity Procedure</w:t>
      </w:r>
    </w:p>
    <w:p w14:paraId="7E7E8951" w14:textId="77777777" w:rsidR="00CB484A" w:rsidRDefault="00CB484A" w:rsidP="00CB484A"/>
    <w:p w14:paraId="7C8BEFB2" w14:textId="4D7845D8" w:rsidR="007037F2" w:rsidRDefault="00BC4187" w:rsidP="00E74D1D">
      <w:pPr>
        <w:pStyle w:val="ListParagraph"/>
      </w:pPr>
      <w:r>
        <w:rPr>
          <w:b/>
        </w:rPr>
        <w:t>Step 1</w:t>
      </w:r>
      <w:r w:rsidR="00E74D1D" w:rsidRPr="00743644">
        <w:rPr>
          <w:b/>
        </w:rPr>
        <w:t>:</w:t>
      </w:r>
      <w:r w:rsidR="001F4627">
        <w:t xml:space="preserve"> Write a Python script to analyze l</w:t>
      </w:r>
      <w:r w:rsidR="00E74D1D">
        <w:t>ine</w:t>
      </w:r>
      <w:r w:rsidR="001F4627">
        <w:t>s</w:t>
      </w:r>
      <w:r w:rsidR="00E74D1D">
        <w:t xml:space="preserve"> from the </w:t>
      </w:r>
      <w:r w:rsidR="001F4627">
        <w:t xml:space="preserve">webserver </w:t>
      </w:r>
      <w:r w:rsidR="00E74D1D">
        <w:t>log file</w:t>
      </w:r>
      <w:r w:rsidR="001F4627">
        <w:t xml:space="preserve"> and produce key-value pairs</w:t>
      </w:r>
      <w:r w:rsidR="00E74D1D">
        <w:t>.</w:t>
      </w:r>
    </w:p>
    <w:p w14:paraId="2AAFDDD3" w14:textId="77777777" w:rsidR="00E74D1D" w:rsidRDefault="00E74D1D" w:rsidP="00E74D1D">
      <w:pPr>
        <w:pStyle w:val="ListParagraph"/>
      </w:pPr>
    </w:p>
    <w:p w14:paraId="50BF572B" w14:textId="3C9F0785" w:rsidR="00E74D1D" w:rsidRDefault="00E74D1D" w:rsidP="00E74D1D">
      <w:pPr>
        <w:pStyle w:val="PlainText"/>
        <w:ind w:left="1440"/>
      </w:pPr>
      <w:r>
        <w:t xml:space="preserve">$ vi </w:t>
      </w:r>
      <w:r w:rsidRPr="00E74D1D">
        <w:t>scripts/logProcessor.py</w:t>
      </w:r>
    </w:p>
    <w:p w14:paraId="3BF04585" w14:textId="77777777" w:rsidR="00E74D1D" w:rsidRDefault="00E74D1D" w:rsidP="00E74D1D">
      <w:pPr>
        <w:pStyle w:val="ListParagraph"/>
      </w:pPr>
    </w:p>
    <w:p w14:paraId="0BA7CEBE" w14:textId="3FB3172E" w:rsidR="00E74D1D" w:rsidRDefault="00E74D1D" w:rsidP="00E74D1D">
      <w:pPr>
        <w:pStyle w:val="ListParagraph"/>
        <w:ind w:left="2160"/>
      </w:pPr>
      <w:r>
        <w:t>Fill in the missing lines by looking at the script below:</w:t>
      </w:r>
    </w:p>
    <w:p w14:paraId="352367F2" w14:textId="77777777" w:rsidR="00E74D1D" w:rsidRDefault="00E74D1D" w:rsidP="00E74D1D">
      <w:pPr>
        <w:pStyle w:val="ListParagraph"/>
      </w:pPr>
    </w:p>
    <w:p w14:paraId="5088AD75" w14:textId="77777777" w:rsidR="00E74D1D" w:rsidRDefault="00E74D1D" w:rsidP="00E74D1D">
      <w:pPr>
        <w:pStyle w:val="PlainText"/>
        <w:ind w:left="1440"/>
      </w:pPr>
      <w:r>
        <w:t>#!/usr/bin/python</w:t>
      </w:r>
    </w:p>
    <w:p w14:paraId="26734F47" w14:textId="77777777" w:rsidR="00E74D1D" w:rsidRDefault="00E74D1D" w:rsidP="00E74D1D">
      <w:pPr>
        <w:pStyle w:val="PlainText"/>
        <w:ind w:left="1440"/>
      </w:pPr>
    </w:p>
    <w:p w14:paraId="30B50E3E" w14:textId="77777777" w:rsidR="00E74D1D" w:rsidRDefault="00E74D1D" w:rsidP="00E74D1D">
      <w:pPr>
        <w:pStyle w:val="PlainText"/>
        <w:ind w:left="1440"/>
      </w:pPr>
      <w:r>
        <w:t>import sys</w:t>
      </w:r>
    </w:p>
    <w:p w14:paraId="2CF023E3" w14:textId="77777777" w:rsidR="00E74D1D" w:rsidRDefault="00E74D1D" w:rsidP="00E74D1D">
      <w:pPr>
        <w:pStyle w:val="PlainText"/>
        <w:ind w:left="1440"/>
      </w:pPr>
      <w:r>
        <w:t>import re</w:t>
      </w:r>
    </w:p>
    <w:p w14:paraId="139D7A42" w14:textId="77777777" w:rsidR="00E74D1D" w:rsidRDefault="00E74D1D" w:rsidP="00E74D1D">
      <w:pPr>
        <w:pStyle w:val="PlainText"/>
        <w:ind w:left="1440"/>
      </w:pPr>
    </w:p>
    <w:p w14:paraId="1B67F1B2" w14:textId="77777777" w:rsidR="00E74D1D" w:rsidRDefault="00E74D1D" w:rsidP="00E74D1D">
      <w:pPr>
        <w:pStyle w:val="PlainText"/>
        <w:ind w:left="1440"/>
      </w:pPr>
      <w:r>
        <w:t>def main(argv):</w:t>
      </w:r>
    </w:p>
    <w:p w14:paraId="7DB00A95" w14:textId="77777777" w:rsidR="00E74D1D" w:rsidRDefault="00E74D1D" w:rsidP="00E74D1D">
      <w:pPr>
        <w:pStyle w:val="PlainText"/>
        <w:ind w:left="1440"/>
      </w:pPr>
      <w:r>
        <w:tab/>
        <w:t>regex = re.compile(('(\\S+) (\\S+) (\\S+) \\[([\\w:/]+\\s[+\\-]\\d{4})\\] \"(.+?)\" (\\d{3}) (\\d+)'))</w:t>
      </w:r>
    </w:p>
    <w:p w14:paraId="6592FCEC" w14:textId="77777777" w:rsidR="00E74D1D" w:rsidRDefault="00E74D1D" w:rsidP="00E74D1D">
      <w:pPr>
        <w:pStyle w:val="PlainText"/>
        <w:ind w:left="1440"/>
      </w:pPr>
      <w:r>
        <w:tab/>
        <w:t>line = sys.stdin.readline()</w:t>
      </w:r>
    </w:p>
    <w:p w14:paraId="52FDE13F" w14:textId="77777777" w:rsidR="00E74D1D" w:rsidRDefault="00E74D1D" w:rsidP="00E74D1D">
      <w:pPr>
        <w:pStyle w:val="PlainText"/>
        <w:ind w:left="1440"/>
      </w:pPr>
      <w:r>
        <w:tab/>
        <w:t>try:</w:t>
      </w:r>
    </w:p>
    <w:p w14:paraId="70B6FCDC" w14:textId="77777777" w:rsidR="00E74D1D" w:rsidRDefault="00E74D1D" w:rsidP="00E74D1D">
      <w:pPr>
        <w:pStyle w:val="PlainText"/>
        <w:ind w:left="1440"/>
      </w:pPr>
      <w:r>
        <w:tab/>
      </w:r>
      <w:r>
        <w:tab/>
        <w:t>while line:</w:t>
      </w:r>
    </w:p>
    <w:p w14:paraId="370F6EFF" w14:textId="77777777" w:rsidR="00E74D1D" w:rsidRDefault="00E74D1D" w:rsidP="00E74D1D">
      <w:pPr>
        <w:pStyle w:val="PlainText"/>
        <w:ind w:left="1440"/>
      </w:pPr>
      <w:r>
        <w:tab/>
      </w:r>
      <w:r>
        <w:tab/>
      </w:r>
      <w:r>
        <w:tab/>
        <w:t>fields = regex.match(line)</w:t>
      </w:r>
    </w:p>
    <w:p w14:paraId="6621F5D7" w14:textId="77777777" w:rsidR="00E74D1D" w:rsidRDefault="00E74D1D" w:rsidP="00E74D1D">
      <w:pPr>
        <w:pStyle w:val="PlainText"/>
        <w:ind w:left="1440"/>
      </w:pPr>
      <w:r>
        <w:tab/>
      </w:r>
      <w:r>
        <w:tab/>
      </w:r>
      <w:r>
        <w:tab/>
        <w:t>if (fields != None):</w:t>
      </w:r>
    </w:p>
    <w:p w14:paraId="6A22668F" w14:textId="295B24EE" w:rsidR="00E74D1D" w:rsidRDefault="00E74D1D" w:rsidP="00E74D1D">
      <w:pPr>
        <w:pStyle w:val="PlainText"/>
        <w:ind w:left="1440"/>
      </w:pPr>
      <w:r>
        <w:tab/>
      </w:r>
      <w:r>
        <w:tab/>
      </w:r>
      <w:r>
        <w:tab/>
        <w:t xml:space="preserve"> </w:t>
      </w:r>
      <w:r w:rsidR="001F4627">
        <w:t xml:space="preserve"> </w:t>
      </w:r>
      <w:r w:rsidR="00753471">
        <w:t xml:space="preserve">  </w:t>
      </w:r>
      <w:r>
        <w:t>print "LongValueSum:" + fields.group(1) + "\t" + fields.group(7);</w:t>
      </w:r>
    </w:p>
    <w:p w14:paraId="44C55FE7" w14:textId="77777777" w:rsidR="00E74D1D" w:rsidRDefault="00E74D1D" w:rsidP="00E74D1D">
      <w:pPr>
        <w:pStyle w:val="PlainText"/>
        <w:ind w:left="1440"/>
      </w:pPr>
      <w:r>
        <w:tab/>
      </w:r>
      <w:r>
        <w:tab/>
      </w:r>
      <w:r>
        <w:tab/>
        <w:t>line = sys.stdin.readline();</w:t>
      </w:r>
    </w:p>
    <w:p w14:paraId="62FD0698" w14:textId="77777777" w:rsidR="00E74D1D" w:rsidRDefault="00E74D1D" w:rsidP="00E74D1D">
      <w:pPr>
        <w:pStyle w:val="PlainText"/>
        <w:ind w:left="1440"/>
      </w:pPr>
      <w:r>
        <w:tab/>
        <w:t>except "end of file":</w:t>
      </w:r>
    </w:p>
    <w:p w14:paraId="1FF2E1B8" w14:textId="77777777" w:rsidR="00E74D1D" w:rsidRDefault="00E74D1D" w:rsidP="00E74D1D">
      <w:pPr>
        <w:pStyle w:val="PlainText"/>
        <w:ind w:left="1440"/>
      </w:pPr>
      <w:r>
        <w:tab/>
      </w:r>
      <w:r>
        <w:tab/>
        <w:t>return None</w:t>
      </w:r>
    </w:p>
    <w:p w14:paraId="43CA03EB" w14:textId="77777777" w:rsidR="00E74D1D" w:rsidRDefault="00E74D1D" w:rsidP="00E74D1D">
      <w:pPr>
        <w:pStyle w:val="PlainText"/>
        <w:ind w:left="1440"/>
      </w:pPr>
    </w:p>
    <w:p w14:paraId="3805316D" w14:textId="77777777" w:rsidR="00E74D1D" w:rsidRDefault="00E74D1D" w:rsidP="00E74D1D">
      <w:pPr>
        <w:pStyle w:val="PlainText"/>
        <w:ind w:left="1440"/>
      </w:pPr>
      <w:r>
        <w:t>if __name__ == "__main__":</w:t>
      </w:r>
    </w:p>
    <w:p w14:paraId="3A460162" w14:textId="77777777" w:rsidR="00E74D1D" w:rsidRDefault="00E74D1D" w:rsidP="00E74D1D">
      <w:pPr>
        <w:pStyle w:val="PlainText"/>
        <w:ind w:left="1440"/>
      </w:pPr>
      <w:r>
        <w:tab/>
        <w:t>main(sys.argv)</w:t>
      </w:r>
    </w:p>
    <w:p w14:paraId="2A577FC3" w14:textId="77777777" w:rsidR="00E74D1D" w:rsidRDefault="00E74D1D" w:rsidP="00E74D1D">
      <w:pPr>
        <w:pStyle w:val="ListParagraph"/>
      </w:pPr>
    </w:p>
    <w:p w14:paraId="6B31A4F9" w14:textId="16AACF69" w:rsidR="001F4627" w:rsidRDefault="001F4627" w:rsidP="001F4627">
      <w:pPr>
        <w:ind w:left="1440"/>
      </w:pPr>
      <w:r>
        <w:t>In our example, we use the Hadoop Aggregate package for the reduction part of our computation. Hadoop aggregate package provides reducer and combiner implementations for simple aggregate operations such as sum, max, unique value count, and histogram. When used with Hadoop Streaming, the mapper outputs must specify the type of aggregation operation of the current computation as a prefix to the output key, which is "</w:t>
      </w:r>
      <w:r w:rsidRPr="00BC4187">
        <w:rPr>
          <w:rStyle w:val="PlainTextChar"/>
        </w:rPr>
        <w:t>LongValueSum</w:t>
      </w:r>
      <w:r>
        <w:t>" in our example.</w:t>
      </w:r>
    </w:p>
    <w:p w14:paraId="4E253673" w14:textId="77777777" w:rsidR="001F4627" w:rsidRDefault="001F4627" w:rsidP="001F4627">
      <w:pPr>
        <w:ind w:left="1440"/>
      </w:pPr>
    </w:p>
    <w:p w14:paraId="2A2948DD" w14:textId="4BA2CC76" w:rsidR="001F4627" w:rsidRDefault="001F4627" w:rsidP="001F4627">
      <w:pPr>
        <w:ind w:left="1440"/>
      </w:pPr>
      <w:r>
        <w:t xml:space="preserve">More details may be found at </w:t>
      </w:r>
      <w:hyperlink r:id="rId10" w:history="1">
        <w:r w:rsidRPr="00213685">
          <w:rPr>
            <w:rStyle w:val="Hyperlink"/>
          </w:rPr>
          <w:t>http://hadoop.apache.org/docs/stable/api/org/apache/hadoop/mapred/lib/aggregate/ValueAggregator.html</w:t>
        </w:r>
      </w:hyperlink>
      <w:r>
        <w:t xml:space="preserve"> </w:t>
      </w:r>
    </w:p>
    <w:p w14:paraId="3F8AABE6" w14:textId="77777777" w:rsidR="001F4627" w:rsidRDefault="001F4627" w:rsidP="001F4627">
      <w:pPr>
        <w:ind w:left="1440"/>
      </w:pPr>
    </w:p>
    <w:p w14:paraId="37723426" w14:textId="5008E80B" w:rsidR="00BC4187" w:rsidRDefault="00BC4187" w:rsidP="00BC4187">
      <w:pPr>
        <w:pStyle w:val="Heading2"/>
      </w:pPr>
      <w:r>
        <w:t>Task 3: Compile and run the MapReduce job</w:t>
      </w:r>
    </w:p>
    <w:p w14:paraId="33477796" w14:textId="77777777" w:rsidR="00BC4187" w:rsidRDefault="00BC4187" w:rsidP="00BC4187"/>
    <w:p w14:paraId="6E3DDACA" w14:textId="72906271" w:rsidR="00BC4187" w:rsidRDefault="00BC4187" w:rsidP="00BC4187">
      <w:pPr>
        <w:pStyle w:val="Heading3"/>
      </w:pPr>
      <w:r>
        <w:t>Activity Procedure</w:t>
      </w:r>
    </w:p>
    <w:p w14:paraId="55FF59C3" w14:textId="79C9017F" w:rsidR="00BC4187" w:rsidRDefault="00BC4187" w:rsidP="00BC4187">
      <w:pPr>
        <w:pStyle w:val="ListParagraph"/>
      </w:pPr>
      <w:r>
        <w:rPr>
          <w:b/>
        </w:rPr>
        <w:t>Step 1</w:t>
      </w:r>
      <w:r w:rsidRPr="00F11BCC">
        <w:rPr>
          <w:b/>
        </w:rPr>
        <w:t>:</w:t>
      </w:r>
      <w:r>
        <w:t xml:space="preserve"> Run the MapReduce job.</w:t>
      </w:r>
    </w:p>
    <w:p w14:paraId="40237AB6" w14:textId="77777777" w:rsidR="00BC4187" w:rsidRDefault="00BC4187" w:rsidP="00BC4187">
      <w:pPr>
        <w:pStyle w:val="ListParagraph"/>
      </w:pPr>
    </w:p>
    <w:p w14:paraId="0A76B6BE" w14:textId="77777777" w:rsidR="00BC4187" w:rsidRDefault="00BC4187" w:rsidP="00BC4187">
      <w:pPr>
        <w:pStyle w:val="PlainText"/>
        <w:ind w:left="1440"/>
      </w:pPr>
      <w:r>
        <w:t>$ cd ~/Developer/heffalump/scripts</w:t>
      </w:r>
    </w:p>
    <w:p w14:paraId="2C276F09" w14:textId="630CA56F" w:rsidR="00BC4187" w:rsidRDefault="00BC4187" w:rsidP="00BC4187">
      <w:pPr>
        <w:pStyle w:val="PlainText"/>
        <w:ind w:left="1440"/>
      </w:pPr>
      <w:r>
        <w:t xml:space="preserve">$ </w:t>
      </w:r>
      <w:r w:rsidRPr="00BC4187">
        <w:t>hadoop jar /usr/lib/hadoop-0.20-mapreduce/contrib/streaming/hadoop-streaming-2.0.0-mr1-cdh4.3.0.jar -input input -output output -mapper logProcessor.py -reducer aggregate -file logProcessor.py</w:t>
      </w:r>
    </w:p>
    <w:p w14:paraId="7FDB7AB7" w14:textId="77777777" w:rsidR="00BC4187" w:rsidRDefault="00BC4187" w:rsidP="00BC4187">
      <w:pPr>
        <w:pStyle w:val="Heading3"/>
      </w:pPr>
      <w:r>
        <w:t>Activity Verification</w:t>
      </w:r>
    </w:p>
    <w:p w14:paraId="21FFC581" w14:textId="77777777" w:rsidR="00BC4187" w:rsidRDefault="00BC4187" w:rsidP="00BC4187">
      <w:pPr>
        <w:ind w:firstLine="720"/>
      </w:pPr>
    </w:p>
    <w:p w14:paraId="6C48A5A0" w14:textId="77777777" w:rsidR="00BC4187" w:rsidRDefault="00BC4187" w:rsidP="00BC4187">
      <w:pPr>
        <w:ind w:firstLine="720"/>
      </w:pPr>
      <w:r>
        <w:t>As the job runs, you’ll see output on the screen that looks similar to the following:</w:t>
      </w:r>
    </w:p>
    <w:p w14:paraId="3A06DB12" w14:textId="77777777" w:rsidR="00BC4187" w:rsidRDefault="00BC4187" w:rsidP="00BC4187">
      <w:pPr>
        <w:ind w:firstLine="720"/>
      </w:pPr>
    </w:p>
    <w:p w14:paraId="2A572619" w14:textId="77777777" w:rsidR="00320AF8" w:rsidRPr="00320AF8" w:rsidRDefault="00320AF8" w:rsidP="00320AF8">
      <w:pPr>
        <w:pStyle w:val="PlainText"/>
        <w:rPr>
          <w:sz w:val="18"/>
        </w:rPr>
      </w:pPr>
      <w:r w:rsidRPr="00320AF8">
        <w:rPr>
          <w:sz w:val="18"/>
        </w:rPr>
        <w:t>packageJobJar: [logProcessor.py, /tmp/hadoop-shrek/hadoop-unjar7511978391587441854/] [] /tmp/streamjob5661718521908057094.jar tmpDir=null</w:t>
      </w:r>
    </w:p>
    <w:p w14:paraId="6C5D66FE" w14:textId="77777777" w:rsidR="00320AF8" w:rsidRPr="00320AF8" w:rsidRDefault="00320AF8" w:rsidP="00320AF8">
      <w:pPr>
        <w:pStyle w:val="PlainText"/>
        <w:rPr>
          <w:sz w:val="18"/>
        </w:rPr>
      </w:pPr>
      <w:r w:rsidRPr="00320AF8">
        <w:rPr>
          <w:sz w:val="18"/>
        </w:rPr>
        <w:t>13/06/16 18:48:52 WARN mapred.JobClient: Use GenericOptionsParser for parsing the arguments. Applications should implement Tool for the same.</w:t>
      </w:r>
    </w:p>
    <w:p w14:paraId="56451D47" w14:textId="77777777" w:rsidR="00320AF8" w:rsidRPr="00320AF8" w:rsidRDefault="00320AF8" w:rsidP="00320AF8">
      <w:pPr>
        <w:pStyle w:val="PlainText"/>
        <w:rPr>
          <w:sz w:val="18"/>
        </w:rPr>
      </w:pPr>
      <w:r w:rsidRPr="00320AF8">
        <w:rPr>
          <w:sz w:val="18"/>
        </w:rPr>
        <w:t>13/06/16 18:48:52 INFO mapred.FileInputFormat: Total input paths to process : 1</w:t>
      </w:r>
    </w:p>
    <w:p w14:paraId="34810223" w14:textId="77777777" w:rsidR="00320AF8" w:rsidRPr="00320AF8" w:rsidRDefault="00320AF8" w:rsidP="00320AF8">
      <w:pPr>
        <w:pStyle w:val="PlainText"/>
        <w:rPr>
          <w:sz w:val="18"/>
        </w:rPr>
      </w:pPr>
      <w:r w:rsidRPr="00320AF8">
        <w:rPr>
          <w:sz w:val="18"/>
        </w:rPr>
        <w:t>13/06/16 18:48:52 INFO streaming.StreamJob: getLocalDirs(): [/var/lib/hadoop-hdfs/cache/shrek/mapred/local]</w:t>
      </w:r>
    </w:p>
    <w:p w14:paraId="543BCE48" w14:textId="77777777" w:rsidR="00320AF8" w:rsidRPr="00320AF8" w:rsidRDefault="00320AF8" w:rsidP="00320AF8">
      <w:pPr>
        <w:pStyle w:val="PlainText"/>
        <w:rPr>
          <w:sz w:val="18"/>
        </w:rPr>
      </w:pPr>
      <w:r w:rsidRPr="00320AF8">
        <w:rPr>
          <w:sz w:val="18"/>
        </w:rPr>
        <w:t>13/06/16 18:48:52 INFO streaming.StreamJob: Running job: job_201306092215_0017</w:t>
      </w:r>
    </w:p>
    <w:p w14:paraId="15658AA2" w14:textId="77777777" w:rsidR="00320AF8" w:rsidRPr="00320AF8" w:rsidRDefault="00320AF8" w:rsidP="00320AF8">
      <w:pPr>
        <w:pStyle w:val="PlainText"/>
        <w:rPr>
          <w:sz w:val="18"/>
        </w:rPr>
      </w:pPr>
      <w:r w:rsidRPr="00320AF8">
        <w:rPr>
          <w:sz w:val="18"/>
        </w:rPr>
        <w:t>13/06/16 18:48:52 INFO streaming.StreamJob: To kill this job, run:</w:t>
      </w:r>
    </w:p>
    <w:p w14:paraId="73842098" w14:textId="77777777" w:rsidR="00320AF8" w:rsidRPr="00320AF8" w:rsidRDefault="00320AF8" w:rsidP="00320AF8">
      <w:pPr>
        <w:pStyle w:val="PlainText"/>
        <w:rPr>
          <w:sz w:val="18"/>
        </w:rPr>
      </w:pPr>
      <w:r w:rsidRPr="00320AF8">
        <w:rPr>
          <w:sz w:val="18"/>
        </w:rPr>
        <w:t>13/06/16 18:48:52 INFO streaming.StreamJob: UNDEF/bin/hadoop job  -Dmapred.job.tracker=localhost:8021 -kill job_201306092215_0017</w:t>
      </w:r>
    </w:p>
    <w:p w14:paraId="2EE36CD1" w14:textId="77777777" w:rsidR="00320AF8" w:rsidRPr="00320AF8" w:rsidRDefault="00320AF8" w:rsidP="00320AF8">
      <w:pPr>
        <w:pStyle w:val="PlainText"/>
        <w:rPr>
          <w:sz w:val="18"/>
        </w:rPr>
      </w:pPr>
      <w:r w:rsidRPr="00320AF8">
        <w:rPr>
          <w:sz w:val="18"/>
        </w:rPr>
        <w:t>13/06/16 18:48:52 INFO streaming.StreamJob: Tracking URL: http://localhost:50030/jobdetails.jsp?jobid=job_201306092215_0017</w:t>
      </w:r>
    </w:p>
    <w:p w14:paraId="65D262AB" w14:textId="77777777" w:rsidR="00320AF8" w:rsidRPr="00320AF8" w:rsidRDefault="00320AF8" w:rsidP="00320AF8">
      <w:pPr>
        <w:pStyle w:val="PlainText"/>
        <w:rPr>
          <w:sz w:val="18"/>
        </w:rPr>
      </w:pPr>
      <w:r w:rsidRPr="00320AF8">
        <w:rPr>
          <w:sz w:val="18"/>
        </w:rPr>
        <w:t>13/06/16 18:48:53 INFO streaming.StreamJob:  map 0%  reduce 0%</w:t>
      </w:r>
    </w:p>
    <w:p w14:paraId="532024AB" w14:textId="77777777" w:rsidR="00320AF8" w:rsidRPr="00320AF8" w:rsidRDefault="00320AF8" w:rsidP="00320AF8">
      <w:pPr>
        <w:pStyle w:val="PlainText"/>
        <w:rPr>
          <w:sz w:val="18"/>
        </w:rPr>
      </w:pPr>
      <w:r w:rsidRPr="00320AF8">
        <w:rPr>
          <w:sz w:val="18"/>
        </w:rPr>
        <w:t>13/06/16 18:48:59 INFO streaming.StreamJob:  map 100%  reduce 0%</w:t>
      </w:r>
    </w:p>
    <w:p w14:paraId="132B9934" w14:textId="77777777" w:rsidR="00320AF8" w:rsidRPr="00320AF8" w:rsidRDefault="00320AF8" w:rsidP="00320AF8">
      <w:pPr>
        <w:pStyle w:val="PlainText"/>
        <w:rPr>
          <w:sz w:val="18"/>
        </w:rPr>
      </w:pPr>
      <w:r w:rsidRPr="00320AF8">
        <w:rPr>
          <w:sz w:val="18"/>
        </w:rPr>
        <w:t>13/06/16 18:49:02 INFO streaming.StreamJob:  map 100%  reduce 100%</w:t>
      </w:r>
    </w:p>
    <w:p w14:paraId="0AA114A5" w14:textId="77777777" w:rsidR="00320AF8" w:rsidRPr="00320AF8" w:rsidRDefault="00320AF8" w:rsidP="00320AF8">
      <w:pPr>
        <w:pStyle w:val="PlainText"/>
        <w:rPr>
          <w:sz w:val="18"/>
        </w:rPr>
      </w:pPr>
      <w:r w:rsidRPr="00320AF8">
        <w:rPr>
          <w:sz w:val="18"/>
        </w:rPr>
        <w:t>13/06/16 18:49:04 INFO streaming.StreamJob: Job complete: job_201306092215_0017</w:t>
      </w:r>
    </w:p>
    <w:p w14:paraId="45F17903" w14:textId="60A1AC9F" w:rsidR="001F4627" w:rsidRPr="00320AF8" w:rsidRDefault="00320AF8" w:rsidP="00320AF8">
      <w:pPr>
        <w:pStyle w:val="PlainText"/>
        <w:rPr>
          <w:sz w:val="18"/>
        </w:rPr>
      </w:pPr>
      <w:r w:rsidRPr="00320AF8">
        <w:rPr>
          <w:sz w:val="18"/>
        </w:rPr>
        <w:t>13/06/16 18:49:04 INFO streaming.StreamJob: Output: output</w:t>
      </w:r>
    </w:p>
    <w:p w14:paraId="35682FD2" w14:textId="77777777" w:rsidR="00320AF8" w:rsidRDefault="00320AF8" w:rsidP="00320AF8">
      <w:pPr>
        <w:ind w:left="1440"/>
      </w:pPr>
    </w:p>
    <w:p w14:paraId="47F8B205" w14:textId="239852E6" w:rsidR="00320AF8" w:rsidRDefault="00320AF8" w:rsidP="00320AF8">
      <w:pPr>
        <w:pStyle w:val="Heading2"/>
      </w:pPr>
      <w:r>
        <w:t>Task 4: Viewing the output</w:t>
      </w:r>
    </w:p>
    <w:p w14:paraId="2AD238CB" w14:textId="77777777" w:rsidR="00320AF8" w:rsidRDefault="00320AF8" w:rsidP="00320AF8">
      <w:pPr>
        <w:pStyle w:val="Heading3"/>
      </w:pPr>
      <w:r>
        <w:t>Activity Procedure</w:t>
      </w:r>
    </w:p>
    <w:p w14:paraId="5DD98874" w14:textId="77777777" w:rsidR="00320AF8" w:rsidRDefault="00320AF8" w:rsidP="00320AF8"/>
    <w:p w14:paraId="7D54B9A1" w14:textId="77777777" w:rsidR="00320AF8" w:rsidRDefault="00320AF8" w:rsidP="00320AF8">
      <w:pPr>
        <w:pStyle w:val="ListParagraph"/>
      </w:pPr>
      <w:r w:rsidRPr="00F11BCC">
        <w:rPr>
          <w:b/>
        </w:rPr>
        <w:t>Step 1:</w:t>
      </w:r>
      <w:r>
        <w:t xml:space="preserve"> List the files in the HDFS output directory. You’ll find three files there.</w:t>
      </w:r>
    </w:p>
    <w:p w14:paraId="3662607B" w14:textId="77777777" w:rsidR="00320AF8" w:rsidRDefault="00320AF8" w:rsidP="00320AF8">
      <w:pPr>
        <w:pStyle w:val="ListParagraph"/>
      </w:pPr>
    </w:p>
    <w:p w14:paraId="771C266C" w14:textId="77777777" w:rsidR="00320AF8" w:rsidRDefault="00320AF8" w:rsidP="00320AF8">
      <w:pPr>
        <w:pStyle w:val="PlainText"/>
        <w:ind w:left="1440"/>
      </w:pPr>
      <w:r>
        <w:t>$ hadoop fs -ls output</w:t>
      </w:r>
    </w:p>
    <w:p w14:paraId="203B3B3D" w14:textId="77777777" w:rsidR="00320AF8" w:rsidRDefault="00320AF8" w:rsidP="00320AF8">
      <w:pPr>
        <w:pStyle w:val="PlainText"/>
        <w:ind w:left="1440"/>
      </w:pPr>
      <w:r>
        <w:t>Found 3 items</w:t>
      </w:r>
    </w:p>
    <w:p w14:paraId="1B5C53AD" w14:textId="77777777" w:rsidR="00320AF8" w:rsidRDefault="00320AF8" w:rsidP="00320AF8">
      <w:pPr>
        <w:pStyle w:val="PlainText"/>
        <w:ind w:left="1440"/>
      </w:pPr>
      <w:r>
        <w:t>-rw-r--r--   1 shrek supergroup          0 2013-06-16 18:49 output/_SUCCESS</w:t>
      </w:r>
    </w:p>
    <w:p w14:paraId="4002D662" w14:textId="77777777" w:rsidR="00320AF8" w:rsidRDefault="00320AF8" w:rsidP="00320AF8">
      <w:pPr>
        <w:pStyle w:val="PlainText"/>
        <w:ind w:left="1440"/>
      </w:pPr>
      <w:r>
        <w:t>drwxr-xr-x   - shrek supergroup          0 2013-06-16 18:48 output/_logs</w:t>
      </w:r>
    </w:p>
    <w:p w14:paraId="395493B2" w14:textId="47E752D4" w:rsidR="00320AF8" w:rsidRDefault="00320AF8" w:rsidP="00320AF8">
      <w:pPr>
        <w:pStyle w:val="PlainText"/>
        <w:ind w:left="1440"/>
      </w:pPr>
      <w:r>
        <w:t>-rw-r--r--   1 shrek supergroup      29137 2013-06-16 18:49 output/part-00000</w:t>
      </w:r>
    </w:p>
    <w:p w14:paraId="597BE9C2" w14:textId="77777777" w:rsidR="00320AF8" w:rsidRDefault="00320AF8" w:rsidP="00320AF8">
      <w:pPr>
        <w:ind w:left="1440"/>
      </w:pPr>
    </w:p>
    <w:p w14:paraId="7CB2EFE6" w14:textId="0375CE67" w:rsidR="00320AF8" w:rsidRDefault="00320AF8" w:rsidP="00320AF8">
      <w:pPr>
        <w:ind w:left="1440"/>
      </w:pPr>
      <w:r>
        <w:t>Notice that the file naming convention in the output folder is slightly different. This used to be the old format of output files.</w:t>
      </w:r>
    </w:p>
    <w:p w14:paraId="1003F90B" w14:textId="77777777" w:rsidR="00320AF8" w:rsidRDefault="00320AF8" w:rsidP="00320AF8">
      <w:pPr>
        <w:pStyle w:val="ListParagraph"/>
      </w:pPr>
    </w:p>
    <w:p w14:paraId="77AA3B65" w14:textId="77777777" w:rsidR="00320AF8" w:rsidRDefault="00320AF8" w:rsidP="00320AF8">
      <w:pPr>
        <w:pStyle w:val="ListParagraph"/>
      </w:pPr>
      <w:r>
        <w:rPr>
          <w:b/>
        </w:rPr>
        <w:t>Step 2</w:t>
      </w:r>
      <w:r w:rsidRPr="00F11BCC">
        <w:rPr>
          <w:b/>
        </w:rPr>
        <w:t>:</w:t>
      </w:r>
      <w:r>
        <w:t xml:space="preserve"> View the output of your MapReduce job</w:t>
      </w:r>
    </w:p>
    <w:p w14:paraId="58B580CF" w14:textId="77777777" w:rsidR="00320AF8" w:rsidRDefault="00320AF8" w:rsidP="00320AF8">
      <w:pPr>
        <w:pStyle w:val="ListParagraph"/>
      </w:pPr>
    </w:p>
    <w:p w14:paraId="461B6D6D" w14:textId="47377BC3" w:rsidR="00320AF8" w:rsidRDefault="00320AF8" w:rsidP="00320AF8">
      <w:pPr>
        <w:pStyle w:val="PlainText"/>
        <w:ind w:left="1440"/>
      </w:pPr>
      <w:r>
        <w:t>$ hadoop fs -cat output/part-00000</w:t>
      </w:r>
    </w:p>
    <w:p w14:paraId="2541BB7A" w14:textId="77777777" w:rsidR="00320AF8" w:rsidRDefault="00320AF8" w:rsidP="00320AF8">
      <w:pPr>
        <w:pStyle w:val="PlainText"/>
        <w:ind w:left="1440"/>
      </w:pPr>
    </w:p>
    <w:p w14:paraId="65C1F8BB" w14:textId="77777777" w:rsidR="00320AF8" w:rsidRDefault="00320AF8" w:rsidP="00320AF8">
      <w:pPr>
        <w:pStyle w:val="Heading3"/>
      </w:pPr>
      <w:r>
        <w:t>Activity Verification</w:t>
      </w:r>
    </w:p>
    <w:p w14:paraId="5D700DBA" w14:textId="77777777" w:rsidR="00320AF8" w:rsidRDefault="00320AF8" w:rsidP="00320AF8">
      <w:pPr>
        <w:ind w:firstLine="720"/>
      </w:pPr>
    </w:p>
    <w:p w14:paraId="2ECB72B6" w14:textId="77777777" w:rsidR="00320AF8" w:rsidRDefault="00320AF8" w:rsidP="00320AF8">
      <w:pPr>
        <w:ind w:firstLine="720"/>
      </w:pPr>
      <w:r>
        <w:t>If the job completes as intended, your output will look as follows:</w:t>
      </w:r>
    </w:p>
    <w:p w14:paraId="4DFC774C" w14:textId="77777777" w:rsidR="00320AF8" w:rsidRDefault="00320AF8" w:rsidP="00320AF8">
      <w:pPr>
        <w:pStyle w:val="PlainText"/>
        <w:ind w:left="1440"/>
      </w:pPr>
    </w:p>
    <w:p w14:paraId="1955CFF8" w14:textId="77777777" w:rsidR="00320AF8" w:rsidRDefault="00320AF8" w:rsidP="00320AF8">
      <w:pPr>
        <w:pStyle w:val="PlainText"/>
      </w:pPr>
      <w:r>
        <w:t>128.187.140.171</w:t>
      </w:r>
      <w:r>
        <w:tab/>
        <w:t>60655</w:t>
      </w:r>
    </w:p>
    <w:p w14:paraId="0C1824A7" w14:textId="77777777" w:rsidR="00320AF8" w:rsidRDefault="00320AF8" w:rsidP="00320AF8">
      <w:pPr>
        <w:pStyle w:val="PlainText"/>
      </w:pPr>
      <w:r>
        <w:t>129.188.154.200</w:t>
      </w:r>
      <w:r>
        <w:tab/>
        <w:t>1607516</w:t>
      </w:r>
    </w:p>
    <w:p w14:paraId="1542E00E" w14:textId="77777777" w:rsidR="00320AF8" w:rsidRDefault="00320AF8" w:rsidP="00320AF8">
      <w:pPr>
        <w:pStyle w:val="PlainText"/>
      </w:pPr>
      <w:r>
        <w:t>129.193.116.41</w:t>
      </w:r>
      <w:r>
        <w:tab/>
        <w:t>46353</w:t>
      </w:r>
    </w:p>
    <w:p w14:paraId="419A3434" w14:textId="77777777" w:rsidR="00320AF8" w:rsidRDefault="00320AF8" w:rsidP="00320AF8">
      <w:pPr>
        <w:pStyle w:val="PlainText"/>
      </w:pPr>
      <w:r>
        <w:t>129.59.205.2</w:t>
      </w:r>
      <w:r>
        <w:tab/>
        <w:t>109598</w:t>
      </w:r>
    </w:p>
    <w:p w14:paraId="53D194CB" w14:textId="77777777" w:rsidR="00320AF8" w:rsidRDefault="00320AF8" w:rsidP="00320AF8">
      <w:pPr>
        <w:pStyle w:val="PlainText"/>
      </w:pPr>
      <w:r>
        <w:t>129.79.164.64</w:t>
      </w:r>
      <w:r>
        <w:tab/>
        <w:t>1037740</w:t>
      </w:r>
    </w:p>
    <w:p w14:paraId="2A460AC9" w14:textId="77777777" w:rsidR="00320AF8" w:rsidRDefault="00320AF8" w:rsidP="00320AF8">
      <w:pPr>
        <w:pStyle w:val="PlainText"/>
      </w:pPr>
      <w:r>
        <w:t>129.94.144.152</w:t>
      </w:r>
      <w:r>
        <w:tab/>
        <w:t>321543</w:t>
      </w:r>
    </w:p>
    <w:p w14:paraId="5C188F18" w14:textId="77777777" w:rsidR="00320AF8" w:rsidRDefault="00320AF8" w:rsidP="00320AF8">
      <w:pPr>
        <w:pStyle w:val="PlainText"/>
      </w:pPr>
      <w:r>
        <w:t>130.161.103.176</w:t>
      </w:r>
      <w:r>
        <w:tab/>
        <w:t>143215</w:t>
      </w:r>
    </w:p>
    <w:p w14:paraId="35366FE6" w14:textId="77777777" w:rsidR="00320AF8" w:rsidRDefault="00320AF8" w:rsidP="00320AF8">
      <w:pPr>
        <w:pStyle w:val="PlainText"/>
      </w:pPr>
      <w:r>
        <w:t>130.231.92.40</w:t>
      </w:r>
      <w:r>
        <w:tab/>
        <w:t>8677</w:t>
      </w:r>
    </w:p>
    <w:p w14:paraId="046F9EC7" w14:textId="77777777" w:rsidR="00320AF8" w:rsidRDefault="00320AF8" w:rsidP="00320AF8">
      <w:pPr>
        <w:pStyle w:val="PlainText"/>
      </w:pPr>
      <w:r>
        <w:t>130.54.33.130</w:t>
      </w:r>
      <w:r>
        <w:tab/>
        <w:t>14992</w:t>
      </w:r>
    </w:p>
    <w:p w14:paraId="492AF210" w14:textId="77777777" w:rsidR="00320AF8" w:rsidRDefault="00320AF8" w:rsidP="00320AF8">
      <w:pPr>
        <w:pStyle w:val="PlainText"/>
      </w:pPr>
      <w:r>
        <w:t>131.112.168.40</w:t>
      </w:r>
      <w:r>
        <w:tab/>
        <w:t>142516</w:t>
      </w:r>
    </w:p>
    <w:p w14:paraId="0F952B61" w14:textId="77777777" w:rsidR="00320AF8" w:rsidRDefault="00320AF8" w:rsidP="00320AF8">
      <w:pPr>
        <w:pStyle w:val="PlainText"/>
      </w:pPr>
      <w:r>
        <w:t>131.128.2.155</w:t>
      </w:r>
      <w:r>
        <w:tab/>
        <w:t>443162</w:t>
      </w:r>
    </w:p>
    <w:p w14:paraId="69798DE0" w14:textId="5330FC8F" w:rsidR="00320AF8" w:rsidRDefault="00320AF8" w:rsidP="00320AF8">
      <w:pPr>
        <w:pStyle w:val="PlainText"/>
      </w:pPr>
    </w:p>
    <w:p w14:paraId="18227700" w14:textId="77777777" w:rsidR="00320AF8" w:rsidRDefault="00320AF8" w:rsidP="00320AF8">
      <w:pPr>
        <w:ind w:left="720"/>
      </w:pPr>
      <w:r>
        <w:t>To confirm, type the following and verify the number of lines in the output.</w:t>
      </w:r>
    </w:p>
    <w:p w14:paraId="7D3BFA89" w14:textId="77777777" w:rsidR="00320AF8" w:rsidRDefault="00320AF8" w:rsidP="00320AF8">
      <w:pPr>
        <w:ind w:left="720"/>
      </w:pPr>
    </w:p>
    <w:p w14:paraId="01075B2D" w14:textId="7C419033" w:rsidR="00320AF8" w:rsidRDefault="00320AF8" w:rsidP="00320AF8">
      <w:pPr>
        <w:pStyle w:val="PlainText"/>
      </w:pPr>
      <w:r>
        <w:t>$ hadoop fs -cat output/part-00000 | wc -l</w:t>
      </w:r>
    </w:p>
    <w:p w14:paraId="12417523" w14:textId="77777777" w:rsidR="00320AF8" w:rsidRPr="00DE4848" w:rsidRDefault="00320AF8" w:rsidP="00320AF8">
      <w:pPr>
        <w:pStyle w:val="PlainText"/>
      </w:pPr>
      <w:r>
        <w:t>1085</w:t>
      </w:r>
    </w:p>
    <w:p w14:paraId="68ADDA5D" w14:textId="77777777" w:rsidR="00320AF8" w:rsidRDefault="00320AF8" w:rsidP="00320AF8">
      <w:pPr>
        <w:pStyle w:val="PlainText"/>
      </w:pPr>
    </w:p>
    <w:p w14:paraId="78FF5FE1" w14:textId="77777777" w:rsidR="00320AF8" w:rsidRPr="007037F2" w:rsidRDefault="00320AF8" w:rsidP="00320AF8"/>
    <w:p w14:paraId="60A54B19" w14:textId="47FDE33A" w:rsidR="0035075E" w:rsidRDefault="0035075E" w:rsidP="0035075E">
      <w:pPr>
        <w:pStyle w:val="Heading1"/>
      </w:pPr>
      <w:r>
        <w:t xml:space="preserve">Lab </w:t>
      </w:r>
      <w:r w:rsidR="007037F2">
        <w:t>1</w:t>
      </w:r>
      <w:r>
        <w:t xml:space="preserve">2: </w:t>
      </w:r>
      <w:r w:rsidR="007037F2">
        <w:t>MapReduce with Distributed Cache</w:t>
      </w:r>
    </w:p>
    <w:p w14:paraId="7203159D" w14:textId="77777777" w:rsidR="007037F2" w:rsidRDefault="007037F2" w:rsidP="007037F2">
      <w:pPr>
        <w:pStyle w:val="Heading2"/>
      </w:pPr>
      <w:r>
        <w:t>Description:</w:t>
      </w:r>
    </w:p>
    <w:p w14:paraId="3D01E415" w14:textId="1AE69B94" w:rsidR="00AF6948" w:rsidRDefault="00AF6948" w:rsidP="00AF6948">
      <w:pPr>
        <w:pStyle w:val="ListParagraph"/>
        <w:numPr>
          <w:ilvl w:val="0"/>
          <w:numId w:val="11"/>
        </w:numPr>
      </w:pPr>
      <w:r>
        <w:t xml:space="preserve">We can use the Hadoop </w:t>
      </w:r>
      <w:r w:rsidRPr="000157EC">
        <w:rPr>
          <w:rStyle w:val="PlainTextChar"/>
        </w:rPr>
        <w:t>DistributedCache</w:t>
      </w:r>
      <w:r>
        <w:t xml:space="preserve"> to distribute read-only file based resources to the Map and Reduce tasks. These resources can be simple data files, archives or JAR files that are needed for the computations performed by the mappers or the reducers.</w:t>
      </w:r>
    </w:p>
    <w:p w14:paraId="6BD9D187" w14:textId="0F5A3B70" w:rsidR="00AF6948" w:rsidRDefault="00AF6948" w:rsidP="00AF6948">
      <w:pPr>
        <w:pStyle w:val="ListParagraph"/>
        <w:numPr>
          <w:ilvl w:val="0"/>
          <w:numId w:val="11"/>
        </w:numPr>
      </w:pPr>
      <w:r>
        <w:t xml:space="preserve">In this exercise we will solve the same log processing application as in Lab 10, but instead of using the IP address as the key, we'll use the country. This requires us to lookup the country for every IP address. We'll be using the free GeoIP database for this purpose. The GeoIP database may be downloaded from </w:t>
      </w:r>
      <w:hyperlink r:id="rId11" w:history="1">
        <w:r w:rsidR="00CB484A" w:rsidRPr="00213685">
          <w:rPr>
            <w:rStyle w:val="Hyperlink"/>
          </w:rPr>
          <w:t>http://dev.maxmind.com/geoip</w:t>
        </w:r>
      </w:hyperlink>
      <w:r w:rsidR="00CB484A">
        <w:t>.</w:t>
      </w:r>
      <w:r>
        <w:t xml:space="preserve"> The database itself is a data file that needs to be referenced by the mapper. We'll be using the distributed cache to copy the data file over to every machine so that it is available locally for reference.</w:t>
      </w:r>
    </w:p>
    <w:p w14:paraId="74F05B59" w14:textId="43ED5C3E" w:rsidR="006574ED" w:rsidRDefault="006574ED" w:rsidP="00AF6948">
      <w:pPr>
        <w:pStyle w:val="ListParagraph"/>
        <w:numPr>
          <w:ilvl w:val="0"/>
          <w:numId w:val="11"/>
        </w:numPr>
      </w:pPr>
      <w:r>
        <w:t>When the job completes successfully, you should be able to see the number of bytes downloaded listed by country.</w:t>
      </w:r>
    </w:p>
    <w:p w14:paraId="553441BD" w14:textId="5F8C7E93" w:rsidR="007037F2" w:rsidRDefault="007037F2" w:rsidP="00AF6948">
      <w:pPr>
        <w:pStyle w:val="ListParagraph"/>
        <w:ind w:left="720" w:firstLine="0"/>
      </w:pPr>
    </w:p>
    <w:p w14:paraId="50FE5347" w14:textId="77777777" w:rsidR="00AF6948" w:rsidRDefault="00AF6948" w:rsidP="00AF6948">
      <w:pPr>
        <w:pStyle w:val="Heading2"/>
      </w:pPr>
      <w:r>
        <w:t>Task 1: Open the sample input data and copy it to HDFS</w:t>
      </w:r>
    </w:p>
    <w:p w14:paraId="47CDB784" w14:textId="77777777" w:rsidR="00AF6948" w:rsidRDefault="00AF6948" w:rsidP="00AF6948">
      <w:pPr>
        <w:pStyle w:val="Heading3"/>
      </w:pPr>
      <w:r>
        <w:t>Activity Procedure</w:t>
      </w:r>
    </w:p>
    <w:p w14:paraId="3A060BEF" w14:textId="77777777" w:rsidR="00AF6948" w:rsidRDefault="00AF6948" w:rsidP="00AF6948"/>
    <w:p w14:paraId="1504A685" w14:textId="77777777" w:rsidR="00AF6948" w:rsidRDefault="00AF6948" w:rsidP="00AF6948">
      <w:pPr>
        <w:pStyle w:val="ListParagraph"/>
      </w:pPr>
      <w:r>
        <w:rPr>
          <w:b/>
        </w:rPr>
        <w:t>Step 1</w:t>
      </w:r>
      <w:r w:rsidRPr="00743644">
        <w:rPr>
          <w:b/>
        </w:rPr>
        <w:t>:</w:t>
      </w:r>
      <w:r>
        <w:t xml:space="preserve"> Clean up the input directory in HDFS and copy the data file to HDFS.</w:t>
      </w:r>
    </w:p>
    <w:p w14:paraId="6E74F5DC" w14:textId="77777777" w:rsidR="00AF6948" w:rsidRDefault="00AF6948" w:rsidP="00AF6948">
      <w:pPr>
        <w:pStyle w:val="ListParagraph"/>
      </w:pPr>
    </w:p>
    <w:p w14:paraId="1808E5F2" w14:textId="77777777" w:rsidR="00AF6948" w:rsidRDefault="00AF6948" w:rsidP="00AF6948">
      <w:pPr>
        <w:pStyle w:val="PlainText"/>
        <w:ind w:left="1440"/>
      </w:pPr>
      <w:r>
        <w:t>$</w:t>
      </w:r>
      <w:r w:rsidRPr="00BA4FFB">
        <w:t xml:space="preserve"> </w:t>
      </w:r>
      <w:r>
        <w:t>hadoop fs -rm -r input</w:t>
      </w:r>
    </w:p>
    <w:p w14:paraId="286A337B" w14:textId="77777777" w:rsidR="00AF6948" w:rsidRDefault="00AF6948" w:rsidP="00AF6948">
      <w:pPr>
        <w:pStyle w:val="PlainText"/>
        <w:ind w:left="1440"/>
      </w:pPr>
      <w:r>
        <w:t>$ hadoop fs -mkdir input</w:t>
      </w:r>
    </w:p>
    <w:p w14:paraId="0D45C2DD" w14:textId="77777777" w:rsidR="00AF6948" w:rsidRDefault="00AF6948" w:rsidP="00AF6948">
      <w:pPr>
        <w:pStyle w:val="PlainText"/>
        <w:ind w:left="1440"/>
      </w:pPr>
      <w:r>
        <w:t>$ hadoop fs -copyFromLocal -f data/access.log input</w:t>
      </w:r>
    </w:p>
    <w:p w14:paraId="48514F35" w14:textId="77777777" w:rsidR="00AF6948" w:rsidRDefault="00AF6948" w:rsidP="00AF6948">
      <w:pPr>
        <w:pStyle w:val="PlainText"/>
        <w:ind w:left="1440"/>
      </w:pPr>
      <w:r>
        <w:t>$ hadoop fs -ls input</w:t>
      </w:r>
    </w:p>
    <w:p w14:paraId="7258838F" w14:textId="77777777" w:rsidR="00AF6948" w:rsidRDefault="00AF6948" w:rsidP="00AF6948">
      <w:pPr>
        <w:pStyle w:val="PlainText"/>
        <w:ind w:left="1440"/>
      </w:pPr>
      <w:r>
        <w:t>Found 1 items</w:t>
      </w:r>
    </w:p>
    <w:p w14:paraId="48BC06F3" w14:textId="77777777" w:rsidR="00AF6948" w:rsidRPr="00BA4FFB" w:rsidRDefault="00AF6948" w:rsidP="00AF6948">
      <w:pPr>
        <w:pStyle w:val="PlainText"/>
        <w:ind w:left="1440"/>
        <w:rPr>
          <w:sz w:val="20"/>
        </w:rPr>
      </w:pPr>
      <w:r>
        <w:t>-rw-r--r--   1 shrek supergroup    2907856 2013-06-11 23:41 input/access.log</w:t>
      </w:r>
    </w:p>
    <w:p w14:paraId="3783A92F" w14:textId="77777777" w:rsidR="00AF6948" w:rsidRDefault="00AF6948" w:rsidP="00AF6948">
      <w:pPr>
        <w:pStyle w:val="ListParagraph"/>
        <w:ind w:left="720" w:firstLine="0"/>
      </w:pPr>
    </w:p>
    <w:p w14:paraId="58B42B62" w14:textId="7B54337D" w:rsidR="00AF6948" w:rsidRDefault="00AF6948" w:rsidP="00AF6948">
      <w:pPr>
        <w:pStyle w:val="ListParagraph"/>
      </w:pPr>
      <w:r>
        <w:rPr>
          <w:b/>
        </w:rPr>
        <w:t>Step 2</w:t>
      </w:r>
      <w:r w:rsidRPr="00743644">
        <w:rPr>
          <w:b/>
        </w:rPr>
        <w:t>:</w:t>
      </w:r>
      <w:r>
        <w:t xml:space="preserve"> Copy the IP lookup data file to HDFS.</w:t>
      </w:r>
    </w:p>
    <w:p w14:paraId="12F12C7D" w14:textId="77777777" w:rsidR="00AF6948" w:rsidRDefault="00AF6948" w:rsidP="00AF6948">
      <w:pPr>
        <w:pStyle w:val="ListParagraph"/>
      </w:pPr>
    </w:p>
    <w:p w14:paraId="494481BD" w14:textId="2D7780B6" w:rsidR="00AF6948" w:rsidRDefault="00AF6948" w:rsidP="00AF6948">
      <w:pPr>
        <w:pStyle w:val="PlainText"/>
        <w:ind w:left="1440"/>
      </w:pPr>
      <w:r>
        <w:t>$</w:t>
      </w:r>
      <w:r w:rsidRPr="00BA4FFB">
        <w:t xml:space="preserve"> </w:t>
      </w:r>
      <w:r w:rsidR="00473701" w:rsidRPr="00473701">
        <w:t>hadoop fs -copyFromLocal -f data/GeoIP.dat</w:t>
      </w:r>
    </w:p>
    <w:p w14:paraId="643210B1" w14:textId="55C438F0" w:rsidR="00AF6948" w:rsidRDefault="00473701" w:rsidP="00AF6948">
      <w:pPr>
        <w:pStyle w:val="PlainText"/>
        <w:ind w:left="1440"/>
      </w:pPr>
      <w:r>
        <w:t xml:space="preserve">$ hadoop fs -ls </w:t>
      </w:r>
    </w:p>
    <w:p w14:paraId="2828D673" w14:textId="77777777" w:rsidR="00473701" w:rsidRDefault="00473701" w:rsidP="00473701">
      <w:pPr>
        <w:pStyle w:val="PlainText"/>
        <w:ind w:left="1440"/>
      </w:pPr>
      <w:r>
        <w:t>Found 4 items</w:t>
      </w:r>
    </w:p>
    <w:p w14:paraId="41B7B293" w14:textId="77777777" w:rsidR="00473701" w:rsidRDefault="00473701" w:rsidP="00473701">
      <w:pPr>
        <w:pStyle w:val="PlainText"/>
        <w:pBdr>
          <w:top w:val="single" w:sz="4" w:space="1" w:color="auto"/>
          <w:left w:val="single" w:sz="4" w:space="4" w:color="auto"/>
          <w:bottom w:val="single" w:sz="4" w:space="1" w:color="auto"/>
          <w:right w:val="single" w:sz="4" w:space="4" w:color="auto"/>
        </w:pBdr>
        <w:ind w:left="1440"/>
      </w:pPr>
      <w:r>
        <w:t>-rw-r--r--   1 shrek supergroup    1301452 2013-06-15 15:58 GeoIP.dat</w:t>
      </w:r>
    </w:p>
    <w:p w14:paraId="3F4A7F1A" w14:textId="77777777" w:rsidR="00473701" w:rsidRDefault="00473701" w:rsidP="00473701">
      <w:pPr>
        <w:pStyle w:val="PlainText"/>
        <w:ind w:left="1440"/>
      </w:pPr>
      <w:r>
        <w:t>drwxr-xr-x   - shrek supergroup          0 2013-06-15 15:58 input</w:t>
      </w:r>
    </w:p>
    <w:p w14:paraId="27FAF026" w14:textId="77777777" w:rsidR="00473701" w:rsidRDefault="00473701" w:rsidP="00473701">
      <w:pPr>
        <w:pStyle w:val="PlainText"/>
        <w:ind w:left="1440"/>
      </w:pPr>
      <w:r>
        <w:t>drwxr-xr-x   - shrek supergroup          0 2013-06-04 00:09 merge</w:t>
      </w:r>
    </w:p>
    <w:p w14:paraId="3A28982D" w14:textId="60DBA444" w:rsidR="00473701" w:rsidRDefault="00473701" w:rsidP="00473701">
      <w:pPr>
        <w:pStyle w:val="PlainText"/>
        <w:ind w:left="1440"/>
      </w:pPr>
      <w:r>
        <w:t>drwxr-xr-x   - shrek supergroup          0 2013-06-15 15:58 output</w:t>
      </w:r>
    </w:p>
    <w:p w14:paraId="6F2DA489" w14:textId="77777777" w:rsidR="00473701" w:rsidRDefault="00473701" w:rsidP="00473701">
      <w:pPr>
        <w:pStyle w:val="PlainText"/>
        <w:ind w:left="1440"/>
      </w:pPr>
    </w:p>
    <w:p w14:paraId="450E0E8F" w14:textId="191A4DF4" w:rsidR="00473701" w:rsidRDefault="00473701" w:rsidP="00473701">
      <w:pPr>
        <w:ind w:left="1440"/>
      </w:pPr>
      <w:r>
        <w:t>Make sure that you see the data file at the top of your HDFS home directory.</w:t>
      </w:r>
    </w:p>
    <w:p w14:paraId="45EAE2DE" w14:textId="7E18C3E2" w:rsidR="00473701" w:rsidRDefault="00473701" w:rsidP="00473701">
      <w:pPr>
        <w:pStyle w:val="Heading2"/>
      </w:pPr>
      <w:r>
        <w:t>Task 2: Create a Mapper using Distributed Cache</w:t>
      </w:r>
    </w:p>
    <w:p w14:paraId="5F0E2D8C" w14:textId="77777777" w:rsidR="00473701" w:rsidRDefault="00473701" w:rsidP="00473701"/>
    <w:p w14:paraId="3DF637F7" w14:textId="13EC20EB" w:rsidR="00473701" w:rsidRDefault="00473701" w:rsidP="00473701">
      <w:r>
        <w:rPr>
          <w:rStyle w:val="PlainTextChar"/>
        </w:rPr>
        <w:t>LogProcessorMapDistributed</w:t>
      </w:r>
      <w:r>
        <w:t xml:space="preserve"> is an enhancement to the </w:t>
      </w:r>
      <w:r w:rsidRPr="00473701">
        <w:rPr>
          <w:rStyle w:val="PlainTextChar"/>
        </w:rPr>
        <w:t>LogProcessorMap</w:t>
      </w:r>
      <w:r>
        <w:t xml:space="preserve"> that you wrote in Lab 8. In this distributed version, we have a </w:t>
      </w:r>
      <w:r w:rsidRPr="00473701">
        <w:rPr>
          <w:rStyle w:val="PlainTextChar"/>
        </w:rPr>
        <w:t>setup()</w:t>
      </w:r>
      <w:r>
        <w:t xml:space="preserve"> and </w:t>
      </w:r>
      <w:r w:rsidRPr="00473701">
        <w:rPr>
          <w:rStyle w:val="PlainTextChar"/>
        </w:rPr>
        <w:t>cleanup()</w:t>
      </w:r>
      <w:r>
        <w:t xml:space="preserve"> method to set up and close our country-from-IP lookup object. Secondly, in the </w:t>
      </w:r>
      <w:r w:rsidRPr="00473701">
        <w:rPr>
          <w:rStyle w:val="PlainTextChar"/>
        </w:rPr>
        <w:t>map()</w:t>
      </w:r>
      <w:r>
        <w:t xml:space="preserve"> method we use the country as the key instead of the IP address.</w:t>
      </w:r>
    </w:p>
    <w:p w14:paraId="29CDCBFC" w14:textId="77777777" w:rsidR="00473701" w:rsidRDefault="00473701" w:rsidP="00473701">
      <w:pPr>
        <w:pStyle w:val="Heading3"/>
      </w:pPr>
      <w:r>
        <w:t>Activity Procedure</w:t>
      </w:r>
    </w:p>
    <w:p w14:paraId="57174070" w14:textId="77777777" w:rsidR="00473701" w:rsidRDefault="00473701" w:rsidP="00473701"/>
    <w:p w14:paraId="320FE3E0" w14:textId="39B6B78E" w:rsidR="00473701" w:rsidRDefault="00473701" w:rsidP="00473701">
      <w:pPr>
        <w:pStyle w:val="ListParagraph"/>
      </w:pPr>
      <w:r w:rsidRPr="00743644">
        <w:rPr>
          <w:b/>
        </w:rPr>
        <w:t>Step 1:</w:t>
      </w:r>
      <w:r>
        <w:t xml:space="preserve"> Edit the file containing the mapper </w:t>
      </w:r>
      <w:r>
        <w:rPr>
          <w:rStyle w:val="PlainTextChar"/>
        </w:rPr>
        <w:t>LogProcessorMapDistributed</w:t>
      </w:r>
      <w:r>
        <w:t>.</w:t>
      </w:r>
    </w:p>
    <w:p w14:paraId="4C9897A1" w14:textId="77777777" w:rsidR="00473701" w:rsidRDefault="00473701" w:rsidP="00473701"/>
    <w:p w14:paraId="14FDE5F7" w14:textId="77777777" w:rsidR="00473701" w:rsidRDefault="00473701" w:rsidP="00473701">
      <w:pPr>
        <w:pStyle w:val="PlainText"/>
        <w:ind w:left="1440"/>
      </w:pPr>
      <w:r>
        <w:t>$ cd ~/Developer/heffalump</w:t>
      </w:r>
    </w:p>
    <w:p w14:paraId="6B6BEC7A" w14:textId="3F1092E4" w:rsidR="00473701" w:rsidRDefault="00473701" w:rsidP="00473701">
      <w:pPr>
        <w:pStyle w:val="PlainText"/>
        <w:ind w:left="1440"/>
      </w:pPr>
      <w:r>
        <w:t xml:space="preserve">$ vi </w:t>
      </w:r>
      <w:r w:rsidRPr="009D457C">
        <w:t>src/m</w:t>
      </w:r>
      <w:r>
        <w:t>ain/java/com/hadooptraining/lab12</w:t>
      </w:r>
      <w:r w:rsidRPr="009D457C">
        <w:t>/</w:t>
      </w:r>
      <w:r>
        <w:t>LogProcessorMapDistributed</w:t>
      </w:r>
      <w:r w:rsidRPr="009D457C">
        <w:t>.java</w:t>
      </w:r>
    </w:p>
    <w:p w14:paraId="65C85457" w14:textId="77777777" w:rsidR="00473701" w:rsidRDefault="00473701" w:rsidP="00473701">
      <w:pPr>
        <w:pStyle w:val="ListParagraph"/>
      </w:pPr>
    </w:p>
    <w:p w14:paraId="0166A01B" w14:textId="03F89A8F" w:rsidR="00777AC7" w:rsidRDefault="00777AC7" w:rsidP="00777AC7">
      <w:pPr>
        <w:pStyle w:val="ListParagraph"/>
      </w:pPr>
      <w:r w:rsidRPr="009D457C">
        <w:rPr>
          <w:b/>
        </w:rPr>
        <w:t>Step 2:</w:t>
      </w:r>
      <w:r>
        <w:t xml:space="preserve"> Fill in the missing pieces of the file by looking below. Notice that we have a </w:t>
      </w:r>
      <w:r w:rsidRPr="00777AC7">
        <w:rPr>
          <w:rStyle w:val="PlainTextChar"/>
        </w:rPr>
        <w:t>setup()</w:t>
      </w:r>
      <w:r>
        <w:t xml:space="preserve"> method that initializes the IP lookup object </w:t>
      </w:r>
      <w:r w:rsidRPr="00777AC7">
        <w:rPr>
          <w:rStyle w:val="PlainTextChar"/>
        </w:rPr>
        <w:t>LookupService</w:t>
      </w:r>
      <w:r>
        <w:t xml:space="preserve">. This object is defined in the Java library found at </w:t>
      </w:r>
      <w:hyperlink r:id="rId12" w:history="1">
        <w:r w:rsidRPr="00213685">
          <w:rPr>
            <w:rStyle w:val="Hyperlink"/>
          </w:rPr>
          <w:t>https://github.com/maxmind/</w:t>
        </w:r>
      </w:hyperlink>
      <w:r>
        <w:t xml:space="preserve">. The cleanup() method closes any file connections after the map() task finishes. The </w:t>
      </w:r>
      <w:r w:rsidRPr="00777AC7">
        <w:rPr>
          <w:rStyle w:val="PlainTextChar"/>
        </w:rPr>
        <w:t>map()</w:t>
      </w:r>
      <w:r>
        <w:t xml:space="preserve"> method itself first looks up the </w:t>
      </w:r>
      <w:r w:rsidRPr="00777AC7">
        <w:rPr>
          <w:rStyle w:val="PlainTextChar"/>
        </w:rPr>
        <w:t>Country</w:t>
      </w:r>
      <w:r>
        <w:t xml:space="preserve"> for the IP address, and then uses that as the key when it writes the key-value pair to the context object.</w:t>
      </w:r>
      <w:r w:rsidR="006574ED">
        <w:t xml:space="preserve"> The reducer remains the same as before - which adds the bytes for each key (country in this case).</w:t>
      </w:r>
    </w:p>
    <w:p w14:paraId="22E7D915" w14:textId="77777777" w:rsidR="00777AC7" w:rsidRDefault="00777AC7" w:rsidP="00777AC7">
      <w:pPr>
        <w:pStyle w:val="ListParagraph"/>
      </w:pPr>
    </w:p>
    <w:p w14:paraId="3C9172BD" w14:textId="77777777" w:rsidR="00777AC7" w:rsidRDefault="00777AC7" w:rsidP="00777AC7">
      <w:pPr>
        <w:pStyle w:val="PlainText"/>
        <w:ind w:left="1440"/>
      </w:pPr>
      <w:r>
        <w:t>import com.maxmind.geoip.Country;</w:t>
      </w:r>
    </w:p>
    <w:p w14:paraId="10A0B934" w14:textId="77777777" w:rsidR="00777AC7" w:rsidRDefault="00777AC7" w:rsidP="00777AC7">
      <w:pPr>
        <w:pStyle w:val="PlainText"/>
        <w:ind w:left="1440"/>
      </w:pPr>
      <w:r>
        <w:t>import com.maxmind.geoip.LookupService;</w:t>
      </w:r>
    </w:p>
    <w:p w14:paraId="3C8DB1B9" w14:textId="77777777" w:rsidR="00777AC7" w:rsidRDefault="00777AC7" w:rsidP="00777AC7">
      <w:pPr>
        <w:pStyle w:val="PlainText"/>
        <w:ind w:left="1440"/>
      </w:pPr>
    </w:p>
    <w:p w14:paraId="728A11CB" w14:textId="00EDC43B" w:rsidR="00777AC7" w:rsidRDefault="00777AC7" w:rsidP="00777AC7">
      <w:pPr>
        <w:pStyle w:val="PlainText"/>
        <w:ind w:left="1440"/>
      </w:pPr>
      <w:r>
        <w:t>public class LogProcessorMapDistributed</w:t>
      </w:r>
    </w:p>
    <w:p w14:paraId="35D99A26" w14:textId="77777777" w:rsidR="00777AC7" w:rsidRDefault="00777AC7" w:rsidP="00777AC7">
      <w:pPr>
        <w:pStyle w:val="PlainText"/>
        <w:ind w:left="1440"/>
      </w:pPr>
      <w:r>
        <w:t xml:space="preserve">        extends Mapper&lt;Object, LogWritable, Text, IntWritable&gt; {</w:t>
      </w:r>
    </w:p>
    <w:p w14:paraId="77FB71F4" w14:textId="77777777" w:rsidR="00777AC7" w:rsidRDefault="00777AC7" w:rsidP="00777AC7">
      <w:pPr>
        <w:pStyle w:val="PlainText"/>
        <w:ind w:left="1440"/>
      </w:pPr>
    </w:p>
    <w:p w14:paraId="044F88CB" w14:textId="77777777" w:rsidR="00777AC7" w:rsidRDefault="00777AC7" w:rsidP="00777AC7">
      <w:pPr>
        <w:pStyle w:val="PlainText"/>
        <w:ind w:left="1440"/>
      </w:pPr>
      <w:r>
        <w:t xml:space="preserve">    // Store the cache file locally in a Path[] variable</w:t>
      </w:r>
    </w:p>
    <w:p w14:paraId="7A3F7DA1" w14:textId="77777777" w:rsidR="00777AC7" w:rsidRDefault="00777AC7" w:rsidP="00777AC7">
      <w:pPr>
        <w:pStyle w:val="PlainText"/>
        <w:ind w:left="1440"/>
      </w:pPr>
      <w:r>
        <w:t xml:space="preserve">    Path[] localCachePath;</w:t>
      </w:r>
    </w:p>
    <w:p w14:paraId="70C377EE" w14:textId="77777777" w:rsidR="00777AC7" w:rsidRDefault="00777AC7" w:rsidP="00777AC7">
      <w:pPr>
        <w:pStyle w:val="PlainText"/>
        <w:ind w:left="1440"/>
      </w:pPr>
    </w:p>
    <w:p w14:paraId="15DCDBC7" w14:textId="77777777" w:rsidR="00777AC7" w:rsidRDefault="00777AC7" w:rsidP="00777AC7">
      <w:pPr>
        <w:pStyle w:val="PlainText"/>
        <w:ind w:left="1440"/>
      </w:pPr>
      <w:r>
        <w:t xml:space="preserve">    // Create and keep a lookup object for querying country from IP</w:t>
      </w:r>
    </w:p>
    <w:p w14:paraId="54E80D93" w14:textId="77777777" w:rsidR="00777AC7" w:rsidRDefault="00777AC7" w:rsidP="00777AC7">
      <w:pPr>
        <w:pStyle w:val="PlainText"/>
        <w:ind w:left="1440"/>
      </w:pPr>
      <w:r>
        <w:t xml:space="preserve">    private LookupService lookupService;</w:t>
      </w:r>
    </w:p>
    <w:p w14:paraId="655DA7A7" w14:textId="77777777" w:rsidR="00777AC7" w:rsidRDefault="00777AC7" w:rsidP="00777AC7">
      <w:pPr>
        <w:pStyle w:val="PlainText"/>
        <w:ind w:left="1440"/>
      </w:pPr>
    </w:p>
    <w:p w14:paraId="19792FEF" w14:textId="018149DA" w:rsidR="00777AC7" w:rsidRDefault="00777AC7" w:rsidP="00777AC7">
      <w:pPr>
        <w:pStyle w:val="PlainText"/>
        <w:ind w:left="1440"/>
      </w:pPr>
      <w:r>
        <w:t>public void setup(Context context) throws IOException{</w:t>
      </w:r>
    </w:p>
    <w:p w14:paraId="59309A98" w14:textId="77777777" w:rsidR="00777AC7" w:rsidRDefault="00777AC7" w:rsidP="00777AC7">
      <w:pPr>
        <w:pStyle w:val="PlainText"/>
        <w:ind w:left="1440"/>
      </w:pPr>
      <w:r>
        <w:t xml:space="preserve">        Configuration conf = context.getConfiguration();</w:t>
      </w:r>
    </w:p>
    <w:p w14:paraId="38A7B0F4" w14:textId="77777777" w:rsidR="00777AC7" w:rsidRDefault="00777AC7" w:rsidP="00777AC7">
      <w:pPr>
        <w:pStyle w:val="PlainText"/>
        <w:ind w:left="1440"/>
      </w:pPr>
    </w:p>
    <w:p w14:paraId="143C6486" w14:textId="77777777" w:rsidR="00777AC7" w:rsidRDefault="00777AC7" w:rsidP="00777AC7">
      <w:pPr>
        <w:pStyle w:val="PlainText"/>
        <w:ind w:left="1440"/>
      </w:pPr>
      <w:r>
        <w:t xml:space="preserve">        // Get the local cache file path from the distributed cache</w:t>
      </w:r>
    </w:p>
    <w:p w14:paraId="6BE92106" w14:textId="77777777" w:rsidR="00777AC7" w:rsidRDefault="00777AC7" w:rsidP="00777AC7">
      <w:pPr>
        <w:pStyle w:val="PlainText"/>
        <w:ind w:left="1440"/>
      </w:pPr>
      <w:r>
        <w:t xml:space="preserve">        localCachePath = DistributedCache.getLocalCacheFiles(conf);</w:t>
      </w:r>
    </w:p>
    <w:p w14:paraId="69A4D3CB" w14:textId="77777777" w:rsidR="00777AC7" w:rsidRDefault="00777AC7" w:rsidP="00777AC7">
      <w:pPr>
        <w:pStyle w:val="PlainText"/>
        <w:ind w:left="1440"/>
      </w:pPr>
    </w:p>
    <w:p w14:paraId="735E133F" w14:textId="77777777" w:rsidR="00777AC7" w:rsidRDefault="00777AC7" w:rsidP="00777AC7">
      <w:pPr>
        <w:pStyle w:val="PlainText"/>
        <w:ind w:left="1440"/>
      </w:pPr>
      <w:r>
        <w:t xml:space="preserve">        // Create a lookup object to use when resolving IP addresses</w:t>
      </w:r>
    </w:p>
    <w:p w14:paraId="7B15456E" w14:textId="77777777" w:rsidR="00777AC7" w:rsidRDefault="00777AC7" w:rsidP="00777AC7">
      <w:pPr>
        <w:pStyle w:val="PlainText"/>
        <w:ind w:left="1440"/>
      </w:pPr>
      <w:r>
        <w:t xml:space="preserve">        File lookupDbDir = new File(localCachePath[0].toString());</w:t>
      </w:r>
    </w:p>
    <w:p w14:paraId="7A157C60" w14:textId="77777777" w:rsidR="00777AC7" w:rsidRDefault="00777AC7" w:rsidP="00777AC7">
      <w:pPr>
        <w:pStyle w:val="PlainText"/>
        <w:ind w:left="1440"/>
      </w:pPr>
    </w:p>
    <w:p w14:paraId="255172FA" w14:textId="77777777" w:rsidR="00777AC7" w:rsidRDefault="00777AC7" w:rsidP="00777AC7">
      <w:pPr>
        <w:pStyle w:val="PlainText"/>
        <w:ind w:left="1440"/>
      </w:pPr>
      <w:r>
        <w:t xml:space="preserve">        // Create a lookup object</w:t>
      </w:r>
    </w:p>
    <w:p w14:paraId="40B49D4A" w14:textId="77777777" w:rsidR="00777AC7" w:rsidRDefault="00777AC7" w:rsidP="00777AC7">
      <w:pPr>
        <w:pStyle w:val="PlainText"/>
        <w:ind w:left="1440"/>
      </w:pPr>
      <w:r>
        <w:t xml:space="preserve">        lookupService = new LookupService(lookupDbDir, LookupService.GEOIP_MEMORY_CACHE);</w:t>
      </w:r>
    </w:p>
    <w:p w14:paraId="6C02E9C2" w14:textId="77777777" w:rsidR="00777AC7" w:rsidRDefault="00777AC7" w:rsidP="00777AC7">
      <w:pPr>
        <w:pStyle w:val="PlainText"/>
        <w:ind w:left="1440"/>
      </w:pPr>
      <w:r>
        <w:t xml:space="preserve">    }</w:t>
      </w:r>
    </w:p>
    <w:p w14:paraId="46CEBB6D" w14:textId="77777777" w:rsidR="00777AC7" w:rsidRDefault="00777AC7" w:rsidP="00777AC7">
      <w:pPr>
        <w:pStyle w:val="PlainText"/>
        <w:ind w:left="1440"/>
      </w:pPr>
    </w:p>
    <w:p w14:paraId="731A22DD" w14:textId="57FAE82A" w:rsidR="00777AC7" w:rsidRDefault="00777AC7" w:rsidP="00777AC7">
      <w:pPr>
        <w:pStyle w:val="PlainText"/>
        <w:ind w:left="1440"/>
      </w:pPr>
      <w:r>
        <w:t>public void cleanup(Context context) throws IOException{</w:t>
      </w:r>
    </w:p>
    <w:p w14:paraId="4CB876FD" w14:textId="77777777" w:rsidR="00777AC7" w:rsidRDefault="00777AC7" w:rsidP="00777AC7">
      <w:pPr>
        <w:pStyle w:val="PlainText"/>
        <w:ind w:left="1440"/>
      </w:pPr>
      <w:r>
        <w:t xml:space="preserve">        // Close the database connection for the lookup service</w:t>
      </w:r>
    </w:p>
    <w:p w14:paraId="5BB9A7BE" w14:textId="77777777" w:rsidR="00777AC7" w:rsidRDefault="00777AC7" w:rsidP="00777AC7">
      <w:pPr>
        <w:pStyle w:val="PlainText"/>
        <w:ind w:left="1440"/>
      </w:pPr>
      <w:r>
        <w:t xml:space="preserve">        lookupService.close();</w:t>
      </w:r>
    </w:p>
    <w:p w14:paraId="7C650A13" w14:textId="77777777" w:rsidR="00777AC7" w:rsidRDefault="00777AC7" w:rsidP="00777AC7">
      <w:pPr>
        <w:pStyle w:val="PlainText"/>
        <w:ind w:left="1440"/>
      </w:pPr>
      <w:r>
        <w:t xml:space="preserve">    }</w:t>
      </w:r>
    </w:p>
    <w:p w14:paraId="4B4063E0" w14:textId="77777777" w:rsidR="00777AC7" w:rsidRDefault="00777AC7" w:rsidP="00777AC7">
      <w:pPr>
        <w:pStyle w:val="PlainText"/>
        <w:ind w:left="1440"/>
      </w:pPr>
    </w:p>
    <w:p w14:paraId="431703CA" w14:textId="4FA98766" w:rsidR="00777AC7" w:rsidRDefault="00777AC7" w:rsidP="00777AC7">
      <w:pPr>
        <w:pStyle w:val="PlainText"/>
        <w:ind w:left="1440"/>
      </w:pPr>
      <w:r>
        <w:t>public void map(Object key, LogWritable value, Context context)</w:t>
      </w:r>
    </w:p>
    <w:p w14:paraId="64F93B77" w14:textId="77777777" w:rsidR="00777AC7" w:rsidRDefault="00777AC7" w:rsidP="00777AC7">
      <w:pPr>
        <w:pStyle w:val="PlainText"/>
        <w:ind w:left="1440"/>
      </w:pPr>
      <w:r>
        <w:t xml:space="preserve">            throws IOException, InterruptedException {</w:t>
      </w:r>
    </w:p>
    <w:p w14:paraId="486B3153" w14:textId="77777777" w:rsidR="00777AC7" w:rsidRDefault="00777AC7" w:rsidP="00777AC7">
      <w:pPr>
        <w:pStyle w:val="PlainText"/>
        <w:ind w:left="1440"/>
      </w:pPr>
    </w:p>
    <w:p w14:paraId="535028F9" w14:textId="77777777" w:rsidR="00777AC7" w:rsidRDefault="00777AC7" w:rsidP="00777AC7">
      <w:pPr>
        <w:pStyle w:val="PlainText"/>
        <w:ind w:left="1440"/>
      </w:pPr>
      <w:r>
        <w:t xml:space="preserve">        // Lookup the country from the user's IP address</w:t>
      </w:r>
    </w:p>
    <w:p w14:paraId="4540C0E8" w14:textId="77777777" w:rsidR="00777AC7" w:rsidRDefault="00777AC7" w:rsidP="00777AC7">
      <w:pPr>
        <w:pStyle w:val="PlainText"/>
        <w:ind w:left="1440"/>
      </w:pPr>
      <w:r>
        <w:t xml:space="preserve">        Country country = lookupService.getCountry(value.getUserIP().toString());</w:t>
      </w:r>
    </w:p>
    <w:p w14:paraId="60356610" w14:textId="77777777" w:rsidR="00777AC7" w:rsidRDefault="00777AC7" w:rsidP="00777AC7">
      <w:pPr>
        <w:pStyle w:val="PlainText"/>
        <w:ind w:left="1440"/>
      </w:pPr>
    </w:p>
    <w:p w14:paraId="7B994F39" w14:textId="77777777" w:rsidR="00777AC7" w:rsidRDefault="00777AC7" w:rsidP="00777AC7">
      <w:pPr>
        <w:pStyle w:val="PlainText"/>
        <w:ind w:left="1440"/>
      </w:pPr>
      <w:r>
        <w:t xml:space="preserve">        // Write the key-value pair to the context object</w:t>
      </w:r>
    </w:p>
    <w:p w14:paraId="43812EA0" w14:textId="77777777" w:rsidR="00777AC7" w:rsidRDefault="00777AC7" w:rsidP="00777AC7">
      <w:pPr>
        <w:pStyle w:val="PlainText"/>
        <w:ind w:left="1440"/>
      </w:pPr>
      <w:r>
        <w:t xml:space="preserve">        context.write(new Text(country.getName()), value.getResponseSize());</w:t>
      </w:r>
    </w:p>
    <w:p w14:paraId="4DE67FC6" w14:textId="77777777" w:rsidR="00777AC7" w:rsidRDefault="00777AC7" w:rsidP="00777AC7">
      <w:pPr>
        <w:pStyle w:val="PlainText"/>
        <w:ind w:left="1440"/>
      </w:pPr>
      <w:r>
        <w:t xml:space="preserve">    }</w:t>
      </w:r>
    </w:p>
    <w:p w14:paraId="5918D4CB" w14:textId="1EC0ABFE" w:rsidR="00777AC7" w:rsidRDefault="00777AC7" w:rsidP="00777AC7">
      <w:pPr>
        <w:pStyle w:val="PlainText"/>
        <w:ind w:left="1440"/>
      </w:pPr>
      <w:r>
        <w:t>}</w:t>
      </w:r>
    </w:p>
    <w:p w14:paraId="6591D4FC" w14:textId="1750D7DD" w:rsidR="00777AC7" w:rsidRDefault="00777AC7" w:rsidP="00777AC7">
      <w:pPr>
        <w:pStyle w:val="PlainText"/>
        <w:ind w:left="1440"/>
      </w:pPr>
    </w:p>
    <w:p w14:paraId="1348341D" w14:textId="2F502AA3" w:rsidR="008A3C67" w:rsidRDefault="008A3C67" w:rsidP="008A3C67">
      <w:pPr>
        <w:pStyle w:val="Heading2"/>
      </w:pPr>
      <w:r>
        <w:t>Task 3: Create the LogProcessor class using distributed cache</w:t>
      </w:r>
    </w:p>
    <w:p w14:paraId="5403FDB9" w14:textId="77777777" w:rsidR="008A3C67" w:rsidRDefault="008A3C67" w:rsidP="008A3C67"/>
    <w:p w14:paraId="38297D19" w14:textId="424CCA81" w:rsidR="008A3C67" w:rsidRDefault="008A3C67" w:rsidP="008A3C67">
      <w:r>
        <w:t>You have already written this class before in Lab 10. Here you’ll inspect the code below and insert .</w:t>
      </w:r>
    </w:p>
    <w:p w14:paraId="2AB0E839" w14:textId="77777777" w:rsidR="008A3C67" w:rsidRDefault="008A3C67" w:rsidP="008A3C67">
      <w:pPr>
        <w:pStyle w:val="Heading3"/>
      </w:pPr>
      <w:r>
        <w:t>Activity Procedure</w:t>
      </w:r>
    </w:p>
    <w:p w14:paraId="5FC998C3" w14:textId="77777777" w:rsidR="008A3C67" w:rsidRDefault="008A3C67" w:rsidP="008A3C67"/>
    <w:p w14:paraId="53F66AAC" w14:textId="320ABBB6" w:rsidR="008A3C67" w:rsidRDefault="008A3C67" w:rsidP="008A3C67">
      <w:pPr>
        <w:pStyle w:val="ListParagraph"/>
      </w:pPr>
      <w:r w:rsidRPr="00743644">
        <w:rPr>
          <w:b/>
        </w:rPr>
        <w:t>Step 1:</w:t>
      </w:r>
      <w:r>
        <w:t xml:space="preserve"> Edit the file containing the </w:t>
      </w:r>
      <w:r w:rsidRPr="008A3C67">
        <w:rPr>
          <w:rStyle w:val="PlainTextChar"/>
        </w:rPr>
        <w:t>main()</w:t>
      </w:r>
      <w:r>
        <w:t xml:space="preserve"> and </w:t>
      </w:r>
      <w:r w:rsidRPr="008A3C67">
        <w:rPr>
          <w:rStyle w:val="PlainTextChar"/>
        </w:rPr>
        <w:t>run()</w:t>
      </w:r>
      <w:r>
        <w:t xml:space="preserve"> functions </w:t>
      </w:r>
      <w:r>
        <w:rPr>
          <w:rStyle w:val="PlainTextChar"/>
        </w:rPr>
        <w:t>LogProcessorDistributed</w:t>
      </w:r>
      <w:r>
        <w:t>.</w:t>
      </w:r>
    </w:p>
    <w:p w14:paraId="2F672FA9" w14:textId="77777777" w:rsidR="008A3C67" w:rsidRDefault="008A3C67" w:rsidP="008A3C67">
      <w:pPr>
        <w:pStyle w:val="ListParagraph"/>
      </w:pPr>
    </w:p>
    <w:p w14:paraId="249C44CE" w14:textId="746BCD1C" w:rsidR="008A3C67" w:rsidRDefault="008A3C67" w:rsidP="008A3C67">
      <w:pPr>
        <w:pStyle w:val="PlainText"/>
        <w:ind w:left="1440"/>
      </w:pPr>
      <w:r>
        <w:t xml:space="preserve">$ </w:t>
      </w:r>
      <w:r w:rsidRPr="006537F2">
        <w:t>vi src/main/java/com/hadoopt</w:t>
      </w:r>
      <w:r>
        <w:t>raining/lab12/LogProcessorDostributed</w:t>
      </w:r>
      <w:r w:rsidRPr="006537F2">
        <w:t>.java</w:t>
      </w:r>
    </w:p>
    <w:p w14:paraId="1A086795" w14:textId="77777777" w:rsidR="008A3C67" w:rsidRDefault="008A3C67" w:rsidP="008A3C67">
      <w:pPr>
        <w:pStyle w:val="ListParagraph"/>
      </w:pPr>
    </w:p>
    <w:p w14:paraId="4F7A8350" w14:textId="77777777" w:rsidR="008A3C67" w:rsidRDefault="008A3C67" w:rsidP="008A3C67">
      <w:pPr>
        <w:pStyle w:val="ListParagraph"/>
      </w:pPr>
      <w:r>
        <w:rPr>
          <w:b/>
        </w:rPr>
        <w:t>Step 2</w:t>
      </w:r>
      <w:r w:rsidRPr="006537F2">
        <w:rPr>
          <w:b/>
        </w:rPr>
        <w:t>:</w:t>
      </w:r>
      <w:r>
        <w:t xml:space="preserve"> Fill in the missing parts of the </w:t>
      </w:r>
      <w:r>
        <w:rPr>
          <w:rStyle w:val="PlainTextChar"/>
        </w:rPr>
        <w:t>run</w:t>
      </w:r>
      <w:r w:rsidRPr="00CB0D60">
        <w:rPr>
          <w:rStyle w:val="PlainTextChar"/>
        </w:rPr>
        <w:t>()</w:t>
      </w:r>
      <w:r>
        <w:t xml:space="preserve"> method</w:t>
      </w:r>
      <w:r w:rsidRPr="00AE2F35">
        <w:t>.</w:t>
      </w:r>
    </w:p>
    <w:p w14:paraId="2A0C7924" w14:textId="77777777" w:rsidR="008A3C67" w:rsidRDefault="008A3C67" w:rsidP="008A3C67">
      <w:pPr>
        <w:pStyle w:val="ListParagraph"/>
      </w:pPr>
    </w:p>
    <w:p w14:paraId="4DC27A4C" w14:textId="2C36E27F" w:rsidR="008A3C67" w:rsidRPr="008A3C67" w:rsidRDefault="008A3C67" w:rsidP="008A3C67">
      <w:pPr>
        <w:ind w:left="1440"/>
        <w:rPr>
          <w:rFonts w:ascii="Consolas" w:hAnsi="Consolas"/>
          <w:b/>
          <w:sz w:val="21"/>
          <w:szCs w:val="21"/>
        </w:rPr>
      </w:pPr>
      <w:r w:rsidRPr="00242045">
        <w:rPr>
          <w:rFonts w:ascii="Consolas" w:hAnsi="Consolas"/>
          <w:b/>
          <w:sz w:val="21"/>
          <w:szCs w:val="21"/>
        </w:rPr>
        <w:t xml:space="preserve">    </w:t>
      </w:r>
      <w:r w:rsidRPr="008A3C67">
        <w:rPr>
          <w:rFonts w:ascii="Consolas" w:hAnsi="Consolas"/>
          <w:b/>
          <w:sz w:val="21"/>
          <w:szCs w:val="21"/>
        </w:rPr>
        <w:t>public int run(String[] args) throws Exception {</w:t>
      </w:r>
    </w:p>
    <w:p w14:paraId="38DA9691" w14:textId="010F93D5"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If the number of argu</w:t>
      </w:r>
      <w:r>
        <w:rPr>
          <w:rFonts w:ascii="Consolas" w:hAnsi="Consolas"/>
          <w:b/>
          <w:sz w:val="21"/>
          <w:szCs w:val="21"/>
        </w:rPr>
        <w:t xml:space="preserve">ments is insufficient, print </w:t>
      </w:r>
      <w:r w:rsidRPr="008A3C67">
        <w:rPr>
          <w:rFonts w:ascii="Consolas" w:hAnsi="Consolas"/>
          <w:b/>
          <w:sz w:val="21"/>
          <w:szCs w:val="21"/>
        </w:rPr>
        <w:t xml:space="preserve">error message </w:t>
      </w:r>
      <w:r>
        <w:rPr>
          <w:rFonts w:ascii="Consolas" w:hAnsi="Consolas"/>
          <w:b/>
          <w:sz w:val="21"/>
          <w:szCs w:val="21"/>
        </w:rPr>
        <w:t xml:space="preserve">&amp; </w:t>
      </w:r>
      <w:r w:rsidRPr="008A3C67">
        <w:rPr>
          <w:rFonts w:ascii="Consolas" w:hAnsi="Consolas"/>
          <w:b/>
          <w:sz w:val="21"/>
          <w:szCs w:val="21"/>
        </w:rPr>
        <w:t>exit</w:t>
      </w:r>
    </w:p>
    <w:p w14:paraId="34CF142A"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if (args.length &lt; 3) {</w:t>
      </w:r>
    </w:p>
    <w:p w14:paraId="074560C9"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System.err.println("Usage: &lt;input_path&gt; &lt;output_path&gt; &lt;num_reduce_tasks&gt;");</w:t>
      </w:r>
    </w:p>
    <w:p w14:paraId="0B9EA41D"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System.exit(-1);</w:t>
      </w:r>
    </w:p>
    <w:p w14:paraId="600A9CA3"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w:t>
      </w:r>
    </w:p>
    <w:p w14:paraId="12280A96" w14:textId="77777777" w:rsidR="008A3C67" w:rsidRPr="008A3C67" w:rsidRDefault="008A3C67" w:rsidP="008A3C67">
      <w:pPr>
        <w:ind w:left="1440"/>
        <w:rPr>
          <w:rFonts w:ascii="Consolas" w:hAnsi="Consolas"/>
          <w:b/>
          <w:sz w:val="21"/>
          <w:szCs w:val="21"/>
        </w:rPr>
      </w:pPr>
    </w:p>
    <w:p w14:paraId="252AC927"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Your job is handled by the Job object - managed by the JobTracker</w:t>
      </w:r>
    </w:p>
    <w:p w14:paraId="75739A88"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Job job = Job.getInstance(getConf(), "log-analysis");</w:t>
      </w:r>
    </w:p>
    <w:p w14:paraId="6EFC4A8A" w14:textId="77777777" w:rsidR="008A3C67" w:rsidRPr="008A3C67" w:rsidRDefault="008A3C67" w:rsidP="008A3C67">
      <w:pPr>
        <w:ind w:left="1440"/>
        <w:rPr>
          <w:rFonts w:ascii="Consolas" w:hAnsi="Consolas"/>
          <w:b/>
          <w:sz w:val="21"/>
          <w:szCs w:val="21"/>
        </w:rPr>
      </w:pPr>
    </w:p>
    <w:p w14:paraId="4DA6FF69" w14:textId="04D6531A" w:rsidR="008A3C67" w:rsidRDefault="008A3C67" w:rsidP="008A3C67">
      <w:pPr>
        <w:pBdr>
          <w:top w:val="single" w:sz="4" w:space="1" w:color="auto"/>
          <w:left w:val="single" w:sz="4" w:space="4" w:color="auto"/>
          <w:bottom w:val="single" w:sz="4" w:space="1" w:color="auto"/>
          <w:right w:val="single" w:sz="4" w:space="4" w:color="auto"/>
        </w:pBdr>
        <w:ind w:left="1440"/>
        <w:rPr>
          <w:rFonts w:ascii="Consolas" w:hAnsi="Consolas"/>
          <w:b/>
          <w:sz w:val="21"/>
          <w:szCs w:val="21"/>
        </w:rPr>
      </w:pPr>
      <w:r>
        <w:rPr>
          <w:rFonts w:ascii="Consolas" w:hAnsi="Consolas"/>
          <w:b/>
          <w:sz w:val="21"/>
          <w:szCs w:val="21"/>
        </w:rPr>
        <w:t xml:space="preserve">        // Add the GeoIP</w:t>
      </w:r>
      <w:r w:rsidRPr="008A3C67">
        <w:rPr>
          <w:rFonts w:ascii="Consolas" w:hAnsi="Consolas"/>
          <w:b/>
          <w:sz w:val="21"/>
          <w:szCs w:val="21"/>
        </w:rPr>
        <w:t xml:space="preserve"> database in job's cache. The data</w:t>
      </w:r>
      <w:r>
        <w:rPr>
          <w:rFonts w:ascii="Consolas" w:hAnsi="Consolas"/>
          <w:b/>
          <w:sz w:val="21"/>
          <w:szCs w:val="21"/>
        </w:rPr>
        <w:t xml:space="preserve"> </w:t>
      </w:r>
      <w:r w:rsidRPr="008A3C67">
        <w:rPr>
          <w:rFonts w:ascii="Consolas" w:hAnsi="Consolas"/>
          <w:b/>
          <w:sz w:val="21"/>
          <w:szCs w:val="21"/>
        </w:rPr>
        <w:t xml:space="preserve">file must be </w:t>
      </w:r>
    </w:p>
    <w:p w14:paraId="5FC48924" w14:textId="37084DB1" w:rsidR="008A3C67" w:rsidRPr="008A3C67" w:rsidRDefault="008A3C67" w:rsidP="008A3C67">
      <w:pPr>
        <w:pBdr>
          <w:top w:val="single" w:sz="4" w:space="1" w:color="auto"/>
          <w:left w:val="single" w:sz="4" w:space="4" w:color="auto"/>
          <w:bottom w:val="single" w:sz="4" w:space="1" w:color="auto"/>
          <w:right w:val="single" w:sz="4" w:space="4" w:color="auto"/>
        </w:pBdr>
        <w:ind w:left="1440"/>
        <w:rPr>
          <w:rFonts w:ascii="Consolas" w:hAnsi="Consolas"/>
          <w:b/>
          <w:sz w:val="21"/>
          <w:szCs w:val="21"/>
        </w:rPr>
      </w:pPr>
      <w:r>
        <w:rPr>
          <w:rFonts w:ascii="Consolas" w:hAnsi="Consolas"/>
          <w:b/>
          <w:sz w:val="21"/>
          <w:szCs w:val="21"/>
        </w:rPr>
        <w:t xml:space="preserve">        // </w:t>
      </w:r>
      <w:r w:rsidRPr="008A3C67">
        <w:rPr>
          <w:rFonts w:ascii="Consolas" w:hAnsi="Consolas"/>
          <w:b/>
          <w:sz w:val="21"/>
          <w:szCs w:val="21"/>
        </w:rPr>
        <w:t>available on HDFS.</w:t>
      </w:r>
    </w:p>
    <w:p w14:paraId="297E88C4" w14:textId="06EC75AF" w:rsidR="008A3C67" w:rsidRPr="008A3C67" w:rsidRDefault="008A3C67" w:rsidP="008A3C67">
      <w:pPr>
        <w:pBdr>
          <w:top w:val="single" w:sz="4" w:space="1" w:color="auto"/>
          <w:left w:val="single" w:sz="4" w:space="4" w:color="auto"/>
          <w:bottom w:val="single" w:sz="4" w:space="1" w:color="auto"/>
          <w:right w:val="single" w:sz="4" w:space="4" w:color="auto"/>
        </w:pBdr>
        <w:ind w:left="1440"/>
        <w:rPr>
          <w:rFonts w:ascii="Consolas" w:hAnsi="Consolas"/>
          <w:b/>
          <w:sz w:val="21"/>
          <w:szCs w:val="21"/>
        </w:rPr>
      </w:pPr>
      <w:r w:rsidRPr="008A3C67">
        <w:rPr>
          <w:rFonts w:ascii="Consolas" w:hAnsi="Consolas"/>
          <w:b/>
          <w:sz w:val="21"/>
          <w:szCs w:val="21"/>
        </w:rPr>
        <w:t xml:space="preserve">        DistributedCache.addCacheFile(new URI("/user/shrek/GeoIP.dat"), job.getConfiguration());</w:t>
      </w:r>
    </w:p>
    <w:p w14:paraId="765193B4" w14:textId="77777777" w:rsidR="008A3C67" w:rsidRPr="008A3C67" w:rsidRDefault="008A3C67" w:rsidP="008A3C67">
      <w:pPr>
        <w:ind w:left="1440"/>
        <w:rPr>
          <w:rFonts w:ascii="Consolas" w:hAnsi="Consolas"/>
          <w:b/>
          <w:sz w:val="21"/>
          <w:szCs w:val="21"/>
        </w:rPr>
      </w:pPr>
    </w:p>
    <w:p w14:paraId="329C4BB0"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This locates the jar file that needs to be run by using a class name</w:t>
      </w:r>
    </w:p>
    <w:p w14:paraId="31107CF9"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job.setJarByClass(LogProcessorDistributed.class);</w:t>
      </w:r>
    </w:p>
    <w:p w14:paraId="609734B9" w14:textId="77777777" w:rsidR="008A3C67" w:rsidRPr="008A3C67" w:rsidRDefault="008A3C67" w:rsidP="008A3C67">
      <w:pPr>
        <w:ind w:left="1440"/>
        <w:rPr>
          <w:rFonts w:ascii="Consolas" w:hAnsi="Consolas"/>
          <w:b/>
          <w:sz w:val="21"/>
          <w:szCs w:val="21"/>
        </w:rPr>
      </w:pPr>
    </w:p>
    <w:p w14:paraId="23CE7600"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Set the mapper and reducer classes</w:t>
      </w:r>
    </w:p>
    <w:p w14:paraId="42919AD8"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job.setMapperClass(LogProcessorMapDistributed.class);</w:t>
      </w:r>
    </w:p>
    <w:p w14:paraId="66EE16D3"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job.setReducerClass(LogProcessorReduce.class);</w:t>
      </w:r>
    </w:p>
    <w:p w14:paraId="56EE8BFF" w14:textId="77777777" w:rsidR="008A3C67" w:rsidRPr="008A3C67" w:rsidRDefault="008A3C67" w:rsidP="008A3C67">
      <w:pPr>
        <w:ind w:left="1440"/>
        <w:rPr>
          <w:rFonts w:ascii="Consolas" w:hAnsi="Consolas"/>
          <w:b/>
          <w:sz w:val="21"/>
          <w:szCs w:val="21"/>
        </w:rPr>
      </w:pPr>
    </w:p>
    <w:p w14:paraId="187D8C55"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Set reducer output key and value classes</w:t>
      </w:r>
    </w:p>
    <w:p w14:paraId="237D526D"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job.setOutputKeyClass(Text.class);</w:t>
      </w:r>
    </w:p>
    <w:p w14:paraId="19CFE642"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job.setOutputValueClass(IntWritable.class);</w:t>
      </w:r>
    </w:p>
    <w:p w14:paraId="57C13077" w14:textId="77777777" w:rsidR="008A3C67" w:rsidRPr="008A3C67" w:rsidRDefault="008A3C67" w:rsidP="008A3C67">
      <w:pPr>
        <w:ind w:left="1440"/>
        <w:rPr>
          <w:rFonts w:ascii="Consolas" w:hAnsi="Consolas"/>
          <w:b/>
          <w:sz w:val="21"/>
          <w:szCs w:val="21"/>
        </w:rPr>
      </w:pPr>
    </w:p>
    <w:p w14:paraId="296D31CE"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Set the InputFormat class</w:t>
      </w:r>
    </w:p>
    <w:p w14:paraId="5D1C66E1"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job.setInputFormatClass(LogFileInputFormat.class);</w:t>
      </w:r>
    </w:p>
    <w:p w14:paraId="25A3A4AD" w14:textId="77777777" w:rsidR="008A3C67" w:rsidRPr="008A3C67" w:rsidRDefault="008A3C67" w:rsidP="008A3C67">
      <w:pPr>
        <w:ind w:left="1440"/>
        <w:rPr>
          <w:rFonts w:ascii="Consolas" w:hAnsi="Consolas"/>
          <w:b/>
          <w:sz w:val="21"/>
          <w:szCs w:val="21"/>
        </w:rPr>
      </w:pPr>
    </w:p>
    <w:p w14:paraId="11F139A5"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Configure the partitioner</w:t>
      </w:r>
    </w:p>
    <w:p w14:paraId="6E3D3CA4"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job.setPartitionerClass(IPBasedPartitioner.class);</w:t>
      </w:r>
    </w:p>
    <w:p w14:paraId="3E4C4748" w14:textId="77777777" w:rsidR="008A3C67" w:rsidRPr="008A3C67" w:rsidRDefault="008A3C67" w:rsidP="008A3C67">
      <w:pPr>
        <w:ind w:left="1440"/>
        <w:rPr>
          <w:rFonts w:ascii="Consolas" w:hAnsi="Consolas"/>
          <w:b/>
          <w:sz w:val="21"/>
          <w:szCs w:val="21"/>
        </w:rPr>
      </w:pPr>
    </w:p>
    <w:p w14:paraId="0F57579F"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Add the input and output paths from program arguments</w:t>
      </w:r>
    </w:p>
    <w:p w14:paraId="24C926A9"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FileInputFormat.setInputPaths(job, new Path(args[0]));</w:t>
      </w:r>
    </w:p>
    <w:p w14:paraId="53DCE833"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FileOutputFormat.setOutputPath(job, new Path(args[1]));</w:t>
      </w:r>
    </w:p>
    <w:p w14:paraId="5CC4DF51" w14:textId="77777777" w:rsidR="008A3C67" w:rsidRPr="008A3C67" w:rsidRDefault="008A3C67" w:rsidP="008A3C67">
      <w:pPr>
        <w:ind w:left="1440"/>
        <w:rPr>
          <w:rFonts w:ascii="Consolas" w:hAnsi="Consolas"/>
          <w:b/>
          <w:sz w:val="21"/>
          <w:szCs w:val="21"/>
        </w:rPr>
      </w:pPr>
    </w:p>
    <w:p w14:paraId="07B80AC2"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Extract the number of reduce tasks from one of the arguments</w:t>
      </w:r>
    </w:p>
    <w:p w14:paraId="3A817045"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int numReduce = Integer.parseInt(args[2]);</w:t>
      </w:r>
    </w:p>
    <w:p w14:paraId="12BCDEF6" w14:textId="77777777" w:rsidR="008A3C67" w:rsidRPr="008A3C67" w:rsidRDefault="008A3C67" w:rsidP="008A3C67">
      <w:pPr>
        <w:ind w:left="1440"/>
        <w:rPr>
          <w:rFonts w:ascii="Consolas" w:hAnsi="Consolas"/>
          <w:b/>
          <w:sz w:val="21"/>
          <w:szCs w:val="21"/>
        </w:rPr>
      </w:pPr>
    </w:p>
    <w:p w14:paraId="72C23950"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Set the number of reduce tasks</w:t>
      </w:r>
    </w:p>
    <w:p w14:paraId="201DA9E0"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job.setNumReduceTasks(numReduce);</w:t>
      </w:r>
    </w:p>
    <w:p w14:paraId="2D0ABAF0"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job.setOutputFormatClass(SequenceFileOutputFormat.class);</w:t>
      </w:r>
    </w:p>
    <w:p w14:paraId="0FB24462" w14:textId="77777777" w:rsidR="008A3C67" w:rsidRPr="008A3C67" w:rsidRDefault="008A3C67" w:rsidP="008A3C67">
      <w:pPr>
        <w:ind w:left="1440"/>
        <w:rPr>
          <w:rFonts w:ascii="Consolas" w:hAnsi="Consolas"/>
          <w:b/>
          <w:sz w:val="21"/>
          <w:szCs w:val="21"/>
        </w:rPr>
      </w:pPr>
    </w:p>
    <w:p w14:paraId="44F62A1C"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 Fire the job and return job status based on success of job</w:t>
      </w:r>
    </w:p>
    <w:p w14:paraId="32BA4B17" w14:textId="77777777" w:rsidR="008A3C67" w:rsidRPr="008A3C67" w:rsidRDefault="008A3C67" w:rsidP="008A3C67">
      <w:pPr>
        <w:ind w:left="1440"/>
        <w:rPr>
          <w:rFonts w:ascii="Consolas" w:hAnsi="Consolas"/>
          <w:b/>
          <w:sz w:val="21"/>
          <w:szCs w:val="21"/>
        </w:rPr>
      </w:pPr>
      <w:r w:rsidRPr="008A3C67">
        <w:rPr>
          <w:rFonts w:ascii="Consolas" w:hAnsi="Consolas"/>
          <w:b/>
          <w:sz w:val="21"/>
          <w:szCs w:val="21"/>
        </w:rPr>
        <w:t xml:space="preserve">        return job.waitForCompletion(true) ? 0 : 1;</w:t>
      </w:r>
    </w:p>
    <w:p w14:paraId="212D3B2C" w14:textId="2FDF7FCF" w:rsidR="00473701" w:rsidRDefault="008A3C67" w:rsidP="008A3C67">
      <w:pPr>
        <w:ind w:left="1440"/>
        <w:rPr>
          <w:rFonts w:ascii="Consolas" w:hAnsi="Consolas"/>
          <w:b/>
          <w:sz w:val="21"/>
          <w:szCs w:val="21"/>
        </w:rPr>
      </w:pPr>
      <w:r w:rsidRPr="008A3C67">
        <w:rPr>
          <w:rFonts w:ascii="Consolas" w:hAnsi="Consolas"/>
          <w:b/>
          <w:sz w:val="21"/>
          <w:szCs w:val="21"/>
        </w:rPr>
        <w:t xml:space="preserve">    }</w:t>
      </w:r>
    </w:p>
    <w:p w14:paraId="740268F8" w14:textId="77777777" w:rsidR="008A3C67" w:rsidRDefault="008A3C67" w:rsidP="008A3C67">
      <w:pPr>
        <w:pStyle w:val="Heading2"/>
      </w:pPr>
      <w:r>
        <w:t>Task 4: Compile and run the MapReduce job</w:t>
      </w:r>
    </w:p>
    <w:p w14:paraId="1B81F7D8" w14:textId="77777777" w:rsidR="008A3C67" w:rsidRDefault="008A3C67" w:rsidP="008A3C67"/>
    <w:p w14:paraId="640DD5C9" w14:textId="77777777" w:rsidR="008A3C67" w:rsidRDefault="008A3C67" w:rsidP="008A3C67">
      <w:pPr>
        <w:pStyle w:val="Heading3"/>
      </w:pPr>
      <w:r>
        <w:t>Activity Procedure</w:t>
      </w:r>
    </w:p>
    <w:p w14:paraId="01CF6254" w14:textId="77777777" w:rsidR="008A3C67" w:rsidRDefault="008A3C67" w:rsidP="008A3C67"/>
    <w:p w14:paraId="0BFBEFFC" w14:textId="77777777" w:rsidR="008A3C67" w:rsidRDefault="008A3C67" w:rsidP="008A3C67">
      <w:pPr>
        <w:pStyle w:val="ListParagraph"/>
      </w:pPr>
      <w:r w:rsidRPr="00F11BCC">
        <w:rPr>
          <w:b/>
        </w:rPr>
        <w:t>Step 1:</w:t>
      </w:r>
      <w:r>
        <w:t xml:space="preserve"> Compile the program through Maven and create a package.</w:t>
      </w:r>
    </w:p>
    <w:p w14:paraId="5B324441" w14:textId="77777777" w:rsidR="008A3C67" w:rsidRDefault="008A3C67" w:rsidP="008A3C67">
      <w:pPr>
        <w:pStyle w:val="ListParagraph"/>
      </w:pPr>
    </w:p>
    <w:p w14:paraId="32715ACE" w14:textId="77777777" w:rsidR="008A3C67" w:rsidRDefault="008A3C67" w:rsidP="008A3C67">
      <w:pPr>
        <w:pStyle w:val="PlainText"/>
        <w:ind w:left="1440"/>
      </w:pPr>
      <w:r>
        <w:t>$ cd ~/Developer/heffalump</w:t>
      </w:r>
    </w:p>
    <w:p w14:paraId="41B55C4A" w14:textId="77777777" w:rsidR="008A3C67" w:rsidRDefault="008A3C67" w:rsidP="008A3C67">
      <w:pPr>
        <w:pStyle w:val="PlainText"/>
        <w:ind w:left="1440"/>
      </w:pPr>
      <w:r>
        <w:t>$ mvn package</w:t>
      </w:r>
    </w:p>
    <w:p w14:paraId="7587E57B" w14:textId="34E71358" w:rsidR="008A3C67" w:rsidRDefault="008A3C67" w:rsidP="008A3C67">
      <w:pPr>
        <w:pStyle w:val="ListParagraph"/>
      </w:pPr>
      <w:r w:rsidRPr="00F11BCC">
        <w:rPr>
          <w:b/>
        </w:rPr>
        <w:t>Step 2:</w:t>
      </w:r>
      <w:r>
        <w:t xml:space="preserve"> Create a fat jar file containing the GeoIP library. Execute the following set of commands carefully to create a jar file with all dependencies.</w:t>
      </w:r>
    </w:p>
    <w:p w14:paraId="797B9F5C" w14:textId="77777777" w:rsidR="008A3C67" w:rsidRDefault="008A3C67" w:rsidP="008A3C67">
      <w:pPr>
        <w:pStyle w:val="ListParagraph"/>
      </w:pPr>
    </w:p>
    <w:p w14:paraId="2991DF1A" w14:textId="549E843E" w:rsidR="008A3C67" w:rsidRDefault="008A3C67" w:rsidP="008A3C67">
      <w:pPr>
        <w:pStyle w:val="PlainText"/>
        <w:ind w:left="1440"/>
      </w:pPr>
      <w:r>
        <w:t>$ export $DEV_HOME=$HOME/Developer/heffalump</w:t>
      </w:r>
    </w:p>
    <w:p w14:paraId="2D8E2F50" w14:textId="1F81E0EC" w:rsidR="008A3C67" w:rsidRDefault="008A3C67" w:rsidP="008A3C67">
      <w:pPr>
        <w:pStyle w:val="PlainText"/>
        <w:ind w:left="1440"/>
      </w:pPr>
      <w:r>
        <w:t>$ pushd /tmp</w:t>
      </w:r>
    </w:p>
    <w:p w14:paraId="42B9C8EF" w14:textId="7BFCE9EE" w:rsidR="008A3C67" w:rsidRDefault="008A3C67" w:rsidP="008A3C67">
      <w:pPr>
        <w:pStyle w:val="PlainText"/>
        <w:ind w:left="1440"/>
      </w:pPr>
      <w:r>
        <w:t>$ mkdir fatjar</w:t>
      </w:r>
    </w:p>
    <w:p w14:paraId="6C5E4D7E" w14:textId="455025DC" w:rsidR="008A3C67" w:rsidRDefault="008A3C67" w:rsidP="008A3C67">
      <w:pPr>
        <w:pStyle w:val="PlainText"/>
        <w:ind w:left="1440"/>
      </w:pPr>
      <w:r>
        <w:t>$ cd fatjar</w:t>
      </w:r>
    </w:p>
    <w:p w14:paraId="78CFBE5A" w14:textId="2EC94B4E" w:rsidR="008A3C67" w:rsidRDefault="008A3C67" w:rsidP="008A3C67">
      <w:pPr>
        <w:pStyle w:val="PlainText"/>
        <w:ind w:left="1440"/>
      </w:pPr>
      <w:r>
        <w:t>$ jar -xf $DEV_HOME/lib/com/maxmind/geoip-api/1.2.11/*.jar</w:t>
      </w:r>
    </w:p>
    <w:p w14:paraId="54C66BF8" w14:textId="7B5AB5C4" w:rsidR="008A3C67" w:rsidRDefault="008A3C67" w:rsidP="008A3C67">
      <w:pPr>
        <w:pStyle w:val="PlainText"/>
        <w:ind w:left="1440"/>
      </w:pPr>
      <w:r>
        <w:t>$ jar -xf $DEV_HOME/target/heffalump-1.0.jar</w:t>
      </w:r>
    </w:p>
    <w:p w14:paraId="5B28EAE0" w14:textId="61FC1683" w:rsidR="008A3C67" w:rsidRDefault="008A3C67" w:rsidP="008A3C67">
      <w:pPr>
        <w:pStyle w:val="PlainText"/>
        <w:ind w:left="1440"/>
      </w:pPr>
      <w:r>
        <w:t>$ rm $DEV_HOME/target/heffalump-1.0.jar</w:t>
      </w:r>
    </w:p>
    <w:p w14:paraId="4BC76ECA" w14:textId="1EF8989A" w:rsidR="008A3C67" w:rsidRDefault="008A3C67" w:rsidP="008A3C67">
      <w:pPr>
        <w:pStyle w:val="PlainText"/>
        <w:ind w:left="1440"/>
      </w:pPr>
      <w:r>
        <w:t>$ jar -cf $DEV_HOME/target/heffalump-1.0.jar *</w:t>
      </w:r>
    </w:p>
    <w:p w14:paraId="3CF205F0" w14:textId="42030CD5" w:rsidR="008A3C67" w:rsidRDefault="008A3C67" w:rsidP="008A3C67">
      <w:pPr>
        <w:pStyle w:val="PlainText"/>
        <w:ind w:left="1440"/>
      </w:pPr>
      <w:r>
        <w:t>$ popd</w:t>
      </w:r>
    </w:p>
    <w:p w14:paraId="169D7A0B" w14:textId="0A102CC3" w:rsidR="008A3C67" w:rsidRDefault="008A3C67" w:rsidP="008A3C67">
      <w:pPr>
        <w:pStyle w:val="PlainText"/>
        <w:ind w:left="1440"/>
      </w:pPr>
      <w:r>
        <w:t>$ rm -rf /tmp/fatjar</w:t>
      </w:r>
    </w:p>
    <w:p w14:paraId="325FC7F2" w14:textId="77777777" w:rsidR="008A3C67" w:rsidRDefault="008A3C67" w:rsidP="008A3C67">
      <w:pPr>
        <w:pStyle w:val="PlainText"/>
        <w:ind w:left="1440"/>
      </w:pPr>
    </w:p>
    <w:p w14:paraId="0156B255" w14:textId="420E5E20" w:rsidR="008A3C67" w:rsidRDefault="008A3C67" w:rsidP="008A3C67">
      <w:pPr>
        <w:pStyle w:val="ListParagraph"/>
      </w:pPr>
      <w:r>
        <w:rPr>
          <w:b/>
        </w:rPr>
        <w:t>Step 3</w:t>
      </w:r>
      <w:r w:rsidRPr="00F11BCC">
        <w:rPr>
          <w:b/>
        </w:rPr>
        <w:t>:</w:t>
      </w:r>
      <w:r>
        <w:t xml:space="preserve"> Run the MapReduce job.</w:t>
      </w:r>
    </w:p>
    <w:p w14:paraId="76042A03" w14:textId="77777777" w:rsidR="008A3C67" w:rsidRDefault="008A3C67" w:rsidP="008A3C67">
      <w:pPr>
        <w:pStyle w:val="ListParagraph"/>
      </w:pPr>
    </w:p>
    <w:p w14:paraId="18CCABB5" w14:textId="087442BF" w:rsidR="008A3C67" w:rsidRDefault="008A3C67" w:rsidP="008A3C67">
      <w:pPr>
        <w:pStyle w:val="PlainText"/>
        <w:ind w:left="1440"/>
      </w:pPr>
      <w:r>
        <w:t xml:space="preserve">$ </w:t>
      </w:r>
      <w:r w:rsidRPr="00681C46">
        <w:t xml:space="preserve">hadoop jar </w:t>
      </w:r>
      <w:r>
        <w:t>$HOME</w:t>
      </w:r>
      <w:r w:rsidRPr="00681C46">
        <w:t>/Developer/heffalump/target/heffalump-1.0.jar com.hado</w:t>
      </w:r>
      <w:r w:rsidR="006B6726">
        <w:t>optraining.lab12</w:t>
      </w:r>
      <w:r w:rsidRPr="00681C46">
        <w:t>.LogProcessor</w:t>
      </w:r>
      <w:r w:rsidR="006B6726">
        <w:t>Distributed</w:t>
      </w:r>
      <w:r w:rsidRPr="00681C46">
        <w:t xml:space="preserve"> input output</w:t>
      </w:r>
      <w:r w:rsidR="006B6726">
        <w:t xml:space="preserve"> 2</w:t>
      </w:r>
    </w:p>
    <w:p w14:paraId="7EE3EC15" w14:textId="77777777" w:rsidR="008A3C67" w:rsidRDefault="008A3C67" w:rsidP="008A3C67">
      <w:pPr>
        <w:pStyle w:val="PlainText"/>
        <w:ind w:left="1440"/>
      </w:pPr>
    </w:p>
    <w:p w14:paraId="08E4DDB7" w14:textId="6F313BC7" w:rsidR="008A3C67" w:rsidRDefault="008A3C67" w:rsidP="008A3C67">
      <w:pPr>
        <w:ind w:left="1440"/>
      </w:pPr>
      <w:r>
        <w:t xml:space="preserve">Note that </w:t>
      </w:r>
      <w:r w:rsidR="006B6726">
        <w:t xml:space="preserve">again </w:t>
      </w:r>
      <w:r>
        <w:t>we are passing three arguments to this program. The third parameter is the number of reduce tasks.</w:t>
      </w:r>
    </w:p>
    <w:p w14:paraId="063A3D86" w14:textId="77777777" w:rsidR="006574ED" w:rsidRDefault="006574ED" w:rsidP="006574ED">
      <w:pPr>
        <w:pStyle w:val="Heading3"/>
      </w:pPr>
      <w:r>
        <w:t>Activity Verification</w:t>
      </w:r>
    </w:p>
    <w:p w14:paraId="0356E09A" w14:textId="77777777" w:rsidR="006574ED" w:rsidRDefault="006574ED" w:rsidP="006574ED">
      <w:pPr>
        <w:ind w:firstLine="720"/>
      </w:pPr>
    </w:p>
    <w:p w14:paraId="36F319C9" w14:textId="77777777" w:rsidR="006574ED" w:rsidRDefault="006574ED" w:rsidP="006574ED">
      <w:pPr>
        <w:ind w:firstLine="720"/>
      </w:pPr>
      <w:r>
        <w:t>As the job runs, you’ll see output on the screen that looks similar to the following:</w:t>
      </w:r>
    </w:p>
    <w:p w14:paraId="27310372" w14:textId="77777777" w:rsidR="006574ED" w:rsidRDefault="006574ED" w:rsidP="006574ED">
      <w:pPr>
        <w:ind w:firstLine="720"/>
      </w:pPr>
    </w:p>
    <w:p w14:paraId="0DC3FA2C" w14:textId="77777777" w:rsidR="006574ED" w:rsidRPr="006574ED" w:rsidRDefault="006574ED" w:rsidP="006574ED">
      <w:pPr>
        <w:pStyle w:val="PlainText"/>
        <w:rPr>
          <w:sz w:val="18"/>
        </w:rPr>
      </w:pPr>
      <w:r w:rsidRPr="006574ED">
        <w:rPr>
          <w:sz w:val="18"/>
        </w:rPr>
        <w:t>13/06/15 15:58:26 WARN mapred.JobClient: Use GenericOptionsParser for parsing the arguments. Applications should implement Tool for the same.</w:t>
      </w:r>
    </w:p>
    <w:p w14:paraId="32612268" w14:textId="77777777" w:rsidR="006574ED" w:rsidRPr="006574ED" w:rsidRDefault="006574ED" w:rsidP="006574ED">
      <w:pPr>
        <w:pStyle w:val="PlainText"/>
        <w:rPr>
          <w:sz w:val="18"/>
        </w:rPr>
      </w:pPr>
      <w:r w:rsidRPr="006574ED">
        <w:rPr>
          <w:sz w:val="18"/>
        </w:rPr>
        <w:t>13/06/15 15:58:26 INFO input.FileInputFormat: Total input paths to process : 1</w:t>
      </w:r>
    </w:p>
    <w:p w14:paraId="5371C101" w14:textId="77777777" w:rsidR="006574ED" w:rsidRPr="006574ED" w:rsidRDefault="006574ED" w:rsidP="006574ED">
      <w:pPr>
        <w:pStyle w:val="PlainText"/>
        <w:rPr>
          <w:sz w:val="18"/>
        </w:rPr>
      </w:pPr>
      <w:r w:rsidRPr="006574ED">
        <w:rPr>
          <w:sz w:val="18"/>
        </w:rPr>
        <w:t>13/06/15 15:58:26 INFO mapred.JobClient: Running job: job_201306092215_0008</w:t>
      </w:r>
    </w:p>
    <w:p w14:paraId="4E06194E" w14:textId="77777777" w:rsidR="006574ED" w:rsidRPr="006574ED" w:rsidRDefault="006574ED" w:rsidP="006574ED">
      <w:pPr>
        <w:pStyle w:val="PlainText"/>
        <w:rPr>
          <w:sz w:val="18"/>
        </w:rPr>
      </w:pPr>
      <w:r w:rsidRPr="006574ED">
        <w:rPr>
          <w:sz w:val="18"/>
        </w:rPr>
        <w:t>13/06/15 15:58:28 INFO mapred.JobClient:  map 0% reduce 0%</w:t>
      </w:r>
    </w:p>
    <w:p w14:paraId="5B05AC49" w14:textId="77777777" w:rsidR="006574ED" w:rsidRPr="006574ED" w:rsidRDefault="006574ED" w:rsidP="006574ED">
      <w:pPr>
        <w:pStyle w:val="PlainText"/>
        <w:rPr>
          <w:sz w:val="18"/>
        </w:rPr>
      </w:pPr>
      <w:r w:rsidRPr="006574ED">
        <w:rPr>
          <w:sz w:val="18"/>
        </w:rPr>
        <w:t>13/06/15 15:58:34 INFO mapred.JobClient:  map 100% reduce 0%</w:t>
      </w:r>
    </w:p>
    <w:p w14:paraId="03AF5C64" w14:textId="77777777" w:rsidR="006574ED" w:rsidRPr="006574ED" w:rsidRDefault="006574ED" w:rsidP="006574ED">
      <w:pPr>
        <w:pStyle w:val="PlainText"/>
        <w:rPr>
          <w:sz w:val="18"/>
        </w:rPr>
      </w:pPr>
      <w:r w:rsidRPr="006574ED">
        <w:rPr>
          <w:sz w:val="18"/>
        </w:rPr>
        <w:t>13/06/15 15:58:38 INFO mapred.JobClient:  map 100% reduce 50%</w:t>
      </w:r>
    </w:p>
    <w:p w14:paraId="79782312" w14:textId="77777777" w:rsidR="006574ED" w:rsidRPr="006574ED" w:rsidRDefault="006574ED" w:rsidP="006574ED">
      <w:pPr>
        <w:pStyle w:val="PlainText"/>
        <w:rPr>
          <w:sz w:val="18"/>
        </w:rPr>
      </w:pPr>
      <w:r w:rsidRPr="006574ED">
        <w:rPr>
          <w:sz w:val="18"/>
        </w:rPr>
        <w:t>13/06/15 15:58:39 INFO mapred.JobClient:  map 100% reduce 100%</w:t>
      </w:r>
    </w:p>
    <w:p w14:paraId="10E652F7" w14:textId="77777777" w:rsidR="006574ED" w:rsidRPr="006574ED" w:rsidRDefault="006574ED" w:rsidP="006574ED">
      <w:pPr>
        <w:pStyle w:val="PlainText"/>
        <w:rPr>
          <w:sz w:val="18"/>
        </w:rPr>
      </w:pPr>
      <w:r w:rsidRPr="006574ED">
        <w:rPr>
          <w:sz w:val="18"/>
        </w:rPr>
        <w:t>13/06/15 15:58:40 INFO mapred.JobClient: Job complete: job_201306092215_0008</w:t>
      </w:r>
    </w:p>
    <w:p w14:paraId="6F099715" w14:textId="77777777" w:rsidR="006574ED" w:rsidRPr="006574ED" w:rsidRDefault="006574ED" w:rsidP="006574ED">
      <w:pPr>
        <w:pStyle w:val="PlainText"/>
        <w:rPr>
          <w:sz w:val="18"/>
        </w:rPr>
      </w:pPr>
      <w:r w:rsidRPr="006574ED">
        <w:rPr>
          <w:sz w:val="18"/>
        </w:rPr>
        <w:t>13/06/15 15:58:40 INFO mapred.JobClient: Counters: 32</w:t>
      </w:r>
    </w:p>
    <w:p w14:paraId="5DF5FA29" w14:textId="77777777" w:rsidR="006574ED" w:rsidRPr="006574ED" w:rsidRDefault="006574ED" w:rsidP="006574ED">
      <w:pPr>
        <w:pStyle w:val="PlainText"/>
        <w:rPr>
          <w:sz w:val="18"/>
        </w:rPr>
      </w:pPr>
      <w:r w:rsidRPr="006574ED">
        <w:rPr>
          <w:sz w:val="18"/>
        </w:rPr>
        <w:t>13/06/15 15:58:40 INFO mapred.JobClient:   File System Counters</w:t>
      </w:r>
    </w:p>
    <w:p w14:paraId="408AE8B6" w14:textId="77777777" w:rsidR="006574ED" w:rsidRPr="006574ED" w:rsidRDefault="006574ED" w:rsidP="006574ED">
      <w:pPr>
        <w:pStyle w:val="PlainText"/>
        <w:rPr>
          <w:sz w:val="18"/>
        </w:rPr>
      </w:pPr>
      <w:r w:rsidRPr="006574ED">
        <w:rPr>
          <w:sz w:val="18"/>
        </w:rPr>
        <w:t>13/06/15 15:58:40 INFO mapred.JobClient:     FILE: Number of bytes read=190479</w:t>
      </w:r>
    </w:p>
    <w:p w14:paraId="2C0E6496" w14:textId="77777777" w:rsidR="006574ED" w:rsidRPr="006574ED" w:rsidRDefault="006574ED" w:rsidP="006574ED">
      <w:pPr>
        <w:pStyle w:val="PlainText"/>
        <w:rPr>
          <w:sz w:val="18"/>
        </w:rPr>
      </w:pPr>
      <w:r w:rsidRPr="006574ED">
        <w:rPr>
          <w:sz w:val="18"/>
        </w:rPr>
        <w:t>13/06/15 15:58:40 INFO mapred.JobClient:     FILE: Number of bytes written=970087</w:t>
      </w:r>
    </w:p>
    <w:p w14:paraId="3F35997F" w14:textId="77777777" w:rsidR="006574ED" w:rsidRPr="006574ED" w:rsidRDefault="006574ED" w:rsidP="006574ED">
      <w:pPr>
        <w:pStyle w:val="PlainText"/>
        <w:rPr>
          <w:sz w:val="18"/>
        </w:rPr>
      </w:pPr>
      <w:r w:rsidRPr="006574ED">
        <w:rPr>
          <w:sz w:val="18"/>
        </w:rPr>
        <w:t>13/06/15 15:58:40 INFO mapred.JobClient:     FILE: Number of read operations=0</w:t>
      </w:r>
    </w:p>
    <w:p w14:paraId="064E7029" w14:textId="77777777" w:rsidR="006574ED" w:rsidRPr="006574ED" w:rsidRDefault="006574ED" w:rsidP="006574ED">
      <w:pPr>
        <w:pStyle w:val="PlainText"/>
        <w:rPr>
          <w:sz w:val="18"/>
        </w:rPr>
      </w:pPr>
      <w:r w:rsidRPr="006574ED">
        <w:rPr>
          <w:sz w:val="18"/>
        </w:rPr>
        <w:t>13/06/15 15:58:40 INFO mapred.JobClient:     FILE: Number of large read operations=0</w:t>
      </w:r>
    </w:p>
    <w:p w14:paraId="0A319244" w14:textId="77777777" w:rsidR="006574ED" w:rsidRPr="006574ED" w:rsidRDefault="006574ED" w:rsidP="006574ED">
      <w:pPr>
        <w:pStyle w:val="PlainText"/>
        <w:rPr>
          <w:sz w:val="18"/>
        </w:rPr>
      </w:pPr>
      <w:r w:rsidRPr="006574ED">
        <w:rPr>
          <w:sz w:val="18"/>
        </w:rPr>
        <w:t>13/06/15 15:58:40 INFO mapred.JobClient:     FILE: Number of write operations=0</w:t>
      </w:r>
    </w:p>
    <w:p w14:paraId="2AC4E51D" w14:textId="77777777" w:rsidR="006574ED" w:rsidRPr="006574ED" w:rsidRDefault="006574ED" w:rsidP="006574ED">
      <w:pPr>
        <w:pStyle w:val="PlainText"/>
        <w:rPr>
          <w:sz w:val="18"/>
        </w:rPr>
      </w:pPr>
      <w:r w:rsidRPr="006574ED">
        <w:rPr>
          <w:sz w:val="18"/>
        </w:rPr>
        <w:t>13/06/15 15:58:40 INFO mapred.JobClient:     HDFS: Number of bytes read=2907970</w:t>
      </w:r>
    </w:p>
    <w:p w14:paraId="5E965C08" w14:textId="77777777" w:rsidR="006574ED" w:rsidRPr="006574ED" w:rsidRDefault="006574ED" w:rsidP="006574ED">
      <w:pPr>
        <w:pStyle w:val="PlainText"/>
        <w:rPr>
          <w:sz w:val="18"/>
        </w:rPr>
      </w:pPr>
      <w:r w:rsidRPr="006574ED">
        <w:rPr>
          <w:sz w:val="18"/>
        </w:rPr>
        <w:t>13/06/15 15:58:40 INFO mapred.JobClient:     HDFS: Number of bytes written=987</w:t>
      </w:r>
    </w:p>
    <w:p w14:paraId="49557838" w14:textId="77777777" w:rsidR="006574ED" w:rsidRPr="006574ED" w:rsidRDefault="006574ED" w:rsidP="006574ED">
      <w:pPr>
        <w:pStyle w:val="PlainText"/>
        <w:rPr>
          <w:sz w:val="18"/>
        </w:rPr>
      </w:pPr>
      <w:r w:rsidRPr="006574ED">
        <w:rPr>
          <w:sz w:val="18"/>
        </w:rPr>
        <w:t>13/06/15 15:58:40 INFO mapred.JobClient:     HDFS: Number of read operations=2</w:t>
      </w:r>
    </w:p>
    <w:p w14:paraId="6EF1E9F6" w14:textId="77777777" w:rsidR="006574ED" w:rsidRPr="006574ED" w:rsidRDefault="006574ED" w:rsidP="006574ED">
      <w:pPr>
        <w:pStyle w:val="PlainText"/>
        <w:rPr>
          <w:sz w:val="18"/>
        </w:rPr>
      </w:pPr>
      <w:r w:rsidRPr="006574ED">
        <w:rPr>
          <w:sz w:val="18"/>
        </w:rPr>
        <w:t>13/06/15 15:58:40 INFO mapred.JobClient:     HDFS: Number of large read operations=0</w:t>
      </w:r>
    </w:p>
    <w:p w14:paraId="51A9789A" w14:textId="77777777" w:rsidR="006574ED" w:rsidRPr="006574ED" w:rsidRDefault="006574ED" w:rsidP="006574ED">
      <w:pPr>
        <w:pStyle w:val="PlainText"/>
        <w:rPr>
          <w:sz w:val="18"/>
        </w:rPr>
      </w:pPr>
      <w:r w:rsidRPr="006574ED">
        <w:rPr>
          <w:sz w:val="18"/>
        </w:rPr>
        <w:t>13/06/15 15:58:40 INFO mapred.JobClient:     HDFS: Number of write operations=2</w:t>
      </w:r>
    </w:p>
    <w:p w14:paraId="6D849E0F" w14:textId="77777777" w:rsidR="006574ED" w:rsidRPr="006574ED" w:rsidRDefault="006574ED" w:rsidP="006574ED">
      <w:pPr>
        <w:pStyle w:val="PlainText"/>
        <w:rPr>
          <w:sz w:val="18"/>
        </w:rPr>
      </w:pPr>
      <w:r w:rsidRPr="006574ED">
        <w:rPr>
          <w:sz w:val="18"/>
        </w:rPr>
        <w:t xml:space="preserve">13/06/15 15:58:40 INFO mapred.JobClient:   Job Counters </w:t>
      </w:r>
    </w:p>
    <w:p w14:paraId="13B097CB" w14:textId="77777777" w:rsidR="006574ED" w:rsidRPr="006574ED" w:rsidRDefault="006574ED" w:rsidP="006574ED">
      <w:pPr>
        <w:pStyle w:val="PlainText"/>
        <w:rPr>
          <w:sz w:val="18"/>
        </w:rPr>
      </w:pPr>
      <w:r w:rsidRPr="006574ED">
        <w:rPr>
          <w:sz w:val="18"/>
        </w:rPr>
        <w:t>13/06/15 15:58:40 INFO mapred.JobClient:     Launched map tasks=1</w:t>
      </w:r>
    </w:p>
    <w:p w14:paraId="78BC0169" w14:textId="77777777" w:rsidR="006574ED" w:rsidRPr="006574ED" w:rsidRDefault="006574ED" w:rsidP="006574ED">
      <w:pPr>
        <w:pStyle w:val="PlainText"/>
        <w:rPr>
          <w:sz w:val="18"/>
        </w:rPr>
      </w:pPr>
      <w:r w:rsidRPr="006574ED">
        <w:rPr>
          <w:sz w:val="18"/>
        </w:rPr>
        <w:t>13/06/15 15:58:40 INFO mapred.JobClient:     Launched reduce tasks=2</w:t>
      </w:r>
    </w:p>
    <w:p w14:paraId="5F8F21F6" w14:textId="77777777" w:rsidR="006574ED" w:rsidRPr="006574ED" w:rsidRDefault="006574ED" w:rsidP="006574ED">
      <w:pPr>
        <w:pStyle w:val="PlainText"/>
        <w:rPr>
          <w:sz w:val="18"/>
        </w:rPr>
      </w:pPr>
      <w:r w:rsidRPr="006574ED">
        <w:rPr>
          <w:sz w:val="18"/>
        </w:rPr>
        <w:t>13/06/15 15:58:40 INFO mapred.JobClient:     Data-local map tasks=1</w:t>
      </w:r>
    </w:p>
    <w:p w14:paraId="1116CE49" w14:textId="77777777" w:rsidR="006574ED" w:rsidRPr="006574ED" w:rsidRDefault="006574ED" w:rsidP="006574ED">
      <w:pPr>
        <w:pStyle w:val="PlainText"/>
        <w:rPr>
          <w:sz w:val="18"/>
        </w:rPr>
      </w:pPr>
      <w:r w:rsidRPr="006574ED">
        <w:rPr>
          <w:sz w:val="18"/>
        </w:rPr>
        <w:t>13/06/15 15:58:40 INFO mapred.JobClient:     Total time spent by all maps in occupied slots (ms)=6953</w:t>
      </w:r>
    </w:p>
    <w:p w14:paraId="32F479EC" w14:textId="77777777" w:rsidR="006574ED" w:rsidRPr="006574ED" w:rsidRDefault="006574ED" w:rsidP="006574ED">
      <w:pPr>
        <w:pStyle w:val="PlainText"/>
        <w:rPr>
          <w:sz w:val="18"/>
        </w:rPr>
      </w:pPr>
      <w:r w:rsidRPr="006574ED">
        <w:rPr>
          <w:sz w:val="18"/>
        </w:rPr>
        <w:t>13/06/15 15:58:40 INFO mapred.JobClient:     Total time spent by all reduces in occupied slots (ms)=7793</w:t>
      </w:r>
    </w:p>
    <w:p w14:paraId="67F61D70" w14:textId="77777777" w:rsidR="006574ED" w:rsidRPr="006574ED" w:rsidRDefault="006574ED" w:rsidP="006574ED">
      <w:pPr>
        <w:pStyle w:val="PlainText"/>
        <w:rPr>
          <w:sz w:val="18"/>
        </w:rPr>
      </w:pPr>
      <w:r w:rsidRPr="006574ED">
        <w:rPr>
          <w:sz w:val="18"/>
        </w:rPr>
        <w:t>13/06/15 15:58:40 INFO mapred.JobClient:     Total time spent by all maps waiting after reserving slots (ms)=0</w:t>
      </w:r>
    </w:p>
    <w:p w14:paraId="67D42F32" w14:textId="77777777" w:rsidR="006574ED" w:rsidRPr="006574ED" w:rsidRDefault="006574ED" w:rsidP="006574ED">
      <w:pPr>
        <w:pStyle w:val="PlainText"/>
        <w:rPr>
          <w:sz w:val="18"/>
        </w:rPr>
      </w:pPr>
      <w:r w:rsidRPr="006574ED">
        <w:rPr>
          <w:sz w:val="18"/>
        </w:rPr>
        <w:t>13/06/15 15:58:40 INFO mapred.JobClient:     Total time spent by all reduces waiting after reserving slots (ms)=0</w:t>
      </w:r>
    </w:p>
    <w:p w14:paraId="52238561" w14:textId="77777777" w:rsidR="006574ED" w:rsidRPr="006574ED" w:rsidRDefault="006574ED" w:rsidP="006574ED">
      <w:pPr>
        <w:pStyle w:val="PlainText"/>
        <w:rPr>
          <w:sz w:val="18"/>
        </w:rPr>
      </w:pPr>
      <w:r w:rsidRPr="006574ED">
        <w:rPr>
          <w:sz w:val="18"/>
        </w:rPr>
        <w:t>13/06/15 15:58:40 INFO mapred.JobClient:   Map-Reduce Framework</w:t>
      </w:r>
    </w:p>
    <w:p w14:paraId="37C0A983" w14:textId="77777777" w:rsidR="006574ED" w:rsidRPr="006574ED" w:rsidRDefault="006574ED" w:rsidP="006574ED">
      <w:pPr>
        <w:pStyle w:val="PlainText"/>
        <w:rPr>
          <w:sz w:val="18"/>
        </w:rPr>
      </w:pPr>
      <w:r w:rsidRPr="006574ED">
        <w:rPr>
          <w:sz w:val="18"/>
        </w:rPr>
        <w:t>13/06/15 15:58:40 INFO mapred.JobClient:     Map input records=11516</w:t>
      </w:r>
    </w:p>
    <w:p w14:paraId="7533E72B" w14:textId="77777777" w:rsidR="006574ED" w:rsidRPr="006574ED" w:rsidRDefault="006574ED" w:rsidP="006574ED">
      <w:pPr>
        <w:pStyle w:val="PlainText"/>
        <w:rPr>
          <w:sz w:val="18"/>
        </w:rPr>
      </w:pPr>
      <w:r w:rsidRPr="006574ED">
        <w:rPr>
          <w:sz w:val="18"/>
        </w:rPr>
        <w:t>13/06/15 15:58:40 INFO mapred.JobClient:     Map output records=11516</w:t>
      </w:r>
    </w:p>
    <w:p w14:paraId="633861FE" w14:textId="77777777" w:rsidR="006574ED" w:rsidRPr="006574ED" w:rsidRDefault="006574ED" w:rsidP="006574ED">
      <w:pPr>
        <w:pStyle w:val="PlainText"/>
        <w:rPr>
          <w:sz w:val="18"/>
        </w:rPr>
      </w:pPr>
      <w:r w:rsidRPr="006574ED">
        <w:rPr>
          <w:sz w:val="18"/>
        </w:rPr>
        <w:t>13/06/15 15:58:40 INFO mapred.JobClient:     Map output bytes=167435</w:t>
      </w:r>
    </w:p>
    <w:p w14:paraId="05143368" w14:textId="77777777" w:rsidR="006574ED" w:rsidRPr="006574ED" w:rsidRDefault="006574ED" w:rsidP="006574ED">
      <w:pPr>
        <w:pStyle w:val="PlainText"/>
        <w:rPr>
          <w:sz w:val="18"/>
        </w:rPr>
      </w:pPr>
      <w:r w:rsidRPr="006574ED">
        <w:rPr>
          <w:sz w:val="18"/>
        </w:rPr>
        <w:t>13/06/15 15:58:40 INFO mapred.JobClient:     Input split bytes=114</w:t>
      </w:r>
    </w:p>
    <w:p w14:paraId="7304BFFF" w14:textId="77777777" w:rsidR="006574ED" w:rsidRPr="006574ED" w:rsidRDefault="006574ED" w:rsidP="006574ED">
      <w:pPr>
        <w:pStyle w:val="PlainText"/>
        <w:rPr>
          <w:sz w:val="18"/>
        </w:rPr>
      </w:pPr>
      <w:r w:rsidRPr="006574ED">
        <w:rPr>
          <w:sz w:val="18"/>
        </w:rPr>
        <w:t>13/06/15 15:58:40 INFO mapred.JobClient:     Combine input records=0</w:t>
      </w:r>
    </w:p>
    <w:p w14:paraId="184681B7" w14:textId="77777777" w:rsidR="006574ED" w:rsidRPr="006574ED" w:rsidRDefault="006574ED" w:rsidP="006574ED">
      <w:pPr>
        <w:pStyle w:val="PlainText"/>
        <w:rPr>
          <w:sz w:val="18"/>
        </w:rPr>
      </w:pPr>
      <w:r w:rsidRPr="006574ED">
        <w:rPr>
          <w:sz w:val="18"/>
        </w:rPr>
        <w:t>13/06/15 15:58:40 INFO mapred.JobClient:     Combine output records=0</w:t>
      </w:r>
    </w:p>
    <w:p w14:paraId="63EB087E" w14:textId="77777777" w:rsidR="006574ED" w:rsidRPr="006574ED" w:rsidRDefault="006574ED" w:rsidP="006574ED">
      <w:pPr>
        <w:pStyle w:val="PlainText"/>
        <w:rPr>
          <w:sz w:val="18"/>
        </w:rPr>
      </w:pPr>
      <w:r w:rsidRPr="006574ED">
        <w:rPr>
          <w:sz w:val="18"/>
        </w:rPr>
        <w:t>13/06/15 15:58:40 INFO mapred.JobClient:     Reduce input groups=61</w:t>
      </w:r>
    </w:p>
    <w:p w14:paraId="4AB1C0C2" w14:textId="77777777" w:rsidR="006574ED" w:rsidRPr="006574ED" w:rsidRDefault="006574ED" w:rsidP="006574ED">
      <w:pPr>
        <w:pStyle w:val="PlainText"/>
        <w:rPr>
          <w:sz w:val="18"/>
        </w:rPr>
      </w:pPr>
      <w:r w:rsidRPr="006574ED">
        <w:rPr>
          <w:sz w:val="18"/>
        </w:rPr>
        <w:t>13/06/15 15:58:40 INFO mapred.JobClient:     Reduce shuffle bytes=190479</w:t>
      </w:r>
    </w:p>
    <w:p w14:paraId="203CBD67" w14:textId="77777777" w:rsidR="006574ED" w:rsidRPr="006574ED" w:rsidRDefault="006574ED" w:rsidP="006574ED">
      <w:pPr>
        <w:pStyle w:val="PlainText"/>
        <w:rPr>
          <w:sz w:val="18"/>
        </w:rPr>
      </w:pPr>
      <w:r w:rsidRPr="006574ED">
        <w:rPr>
          <w:sz w:val="18"/>
        </w:rPr>
        <w:t>13/06/15 15:58:40 INFO mapred.JobClient:     Reduce input records=11516</w:t>
      </w:r>
    </w:p>
    <w:p w14:paraId="553AD39C" w14:textId="77777777" w:rsidR="006574ED" w:rsidRPr="006574ED" w:rsidRDefault="006574ED" w:rsidP="006574ED">
      <w:pPr>
        <w:pStyle w:val="PlainText"/>
        <w:rPr>
          <w:sz w:val="18"/>
        </w:rPr>
      </w:pPr>
      <w:r w:rsidRPr="006574ED">
        <w:rPr>
          <w:sz w:val="18"/>
        </w:rPr>
        <w:t>13/06/15 15:58:40 INFO mapred.JobClient:     Reduce output records=61</w:t>
      </w:r>
    </w:p>
    <w:p w14:paraId="4CD4F48B" w14:textId="77777777" w:rsidR="006574ED" w:rsidRPr="006574ED" w:rsidRDefault="006574ED" w:rsidP="006574ED">
      <w:pPr>
        <w:pStyle w:val="PlainText"/>
        <w:rPr>
          <w:sz w:val="18"/>
        </w:rPr>
      </w:pPr>
      <w:r w:rsidRPr="006574ED">
        <w:rPr>
          <w:sz w:val="18"/>
        </w:rPr>
        <w:t>13/06/15 15:58:40 INFO mapred.JobClient:     Spilled Records=23032</w:t>
      </w:r>
    </w:p>
    <w:p w14:paraId="20B64F6A" w14:textId="77777777" w:rsidR="006574ED" w:rsidRPr="006574ED" w:rsidRDefault="006574ED" w:rsidP="006574ED">
      <w:pPr>
        <w:pStyle w:val="PlainText"/>
        <w:rPr>
          <w:sz w:val="18"/>
        </w:rPr>
      </w:pPr>
      <w:r w:rsidRPr="006574ED">
        <w:rPr>
          <w:sz w:val="18"/>
        </w:rPr>
        <w:t>13/06/15 15:58:40 INFO mapred.JobClient:     CPU time spent (ms)=5280</w:t>
      </w:r>
    </w:p>
    <w:p w14:paraId="0D1163F6" w14:textId="77777777" w:rsidR="006574ED" w:rsidRPr="006574ED" w:rsidRDefault="006574ED" w:rsidP="006574ED">
      <w:pPr>
        <w:pStyle w:val="PlainText"/>
        <w:rPr>
          <w:sz w:val="18"/>
        </w:rPr>
      </w:pPr>
      <w:r w:rsidRPr="006574ED">
        <w:rPr>
          <w:sz w:val="18"/>
        </w:rPr>
        <w:t>13/06/15 15:58:40 INFO mapred.JobClient:     Physical memory (bytes) snapshot=578961408</w:t>
      </w:r>
    </w:p>
    <w:p w14:paraId="6F348EA9" w14:textId="77777777" w:rsidR="006574ED" w:rsidRPr="006574ED" w:rsidRDefault="006574ED" w:rsidP="006574ED">
      <w:pPr>
        <w:pStyle w:val="PlainText"/>
        <w:rPr>
          <w:sz w:val="18"/>
        </w:rPr>
      </w:pPr>
      <w:r w:rsidRPr="006574ED">
        <w:rPr>
          <w:sz w:val="18"/>
        </w:rPr>
        <w:t>13/06/15 15:58:40 INFO mapred.JobClient:     Virtual memory (bytes) snapshot=2352939008</w:t>
      </w:r>
    </w:p>
    <w:p w14:paraId="651232F8" w14:textId="4E51CF5F" w:rsidR="006574ED" w:rsidRDefault="006574ED" w:rsidP="006574ED">
      <w:pPr>
        <w:pStyle w:val="PlainText"/>
      </w:pPr>
      <w:r w:rsidRPr="006574ED">
        <w:rPr>
          <w:sz w:val="18"/>
        </w:rPr>
        <w:t>13/06/15 15:58:40 INFO mapred.JobClient:     Total committed heap usage (bytes)=435552256</w:t>
      </w:r>
      <w:r w:rsidRPr="003518F7">
        <w:t>.</w:t>
      </w:r>
    </w:p>
    <w:p w14:paraId="542ED009" w14:textId="77777777" w:rsidR="006574ED" w:rsidRDefault="006574ED" w:rsidP="006574ED">
      <w:pPr>
        <w:pStyle w:val="Heading2"/>
      </w:pPr>
      <w:r>
        <w:t>Task 5: Viewing the output</w:t>
      </w:r>
    </w:p>
    <w:p w14:paraId="22EFD984" w14:textId="77777777" w:rsidR="006574ED" w:rsidRDefault="006574ED" w:rsidP="006574ED">
      <w:pPr>
        <w:pStyle w:val="Heading3"/>
      </w:pPr>
      <w:r>
        <w:t>Activity Procedure</w:t>
      </w:r>
    </w:p>
    <w:p w14:paraId="6678542C" w14:textId="77777777" w:rsidR="006574ED" w:rsidRDefault="006574ED" w:rsidP="006574ED"/>
    <w:p w14:paraId="3142172B" w14:textId="579FBC5D" w:rsidR="006574ED" w:rsidRDefault="006574ED" w:rsidP="006574ED">
      <w:pPr>
        <w:pStyle w:val="ListParagraph"/>
      </w:pPr>
      <w:r w:rsidRPr="00F11BCC">
        <w:rPr>
          <w:b/>
        </w:rPr>
        <w:t>Step 1:</w:t>
      </w:r>
      <w:r>
        <w:t xml:space="preserve"> List the files in the HDFS output directory. You’ll find </w:t>
      </w:r>
      <w:r w:rsidR="00F511F9">
        <w:t>four files there</w:t>
      </w:r>
      <w:r>
        <w:t>.</w:t>
      </w:r>
    </w:p>
    <w:p w14:paraId="4F7F97C6" w14:textId="77777777" w:rsidR="006574ED" w:rsidRDefault="006574ED" w:rsidP="006574ED">
      <w:pPr>
        <w:pStyle w:val="ListParagraph"/>
      </w:pPr>
    </w:p>
    <w:p w14:paraId="6CEE67E2" w14:textId="77777777" w:rsidR="006574ED" w:rsidRDefault="006574ED" w:rsidP="006574ED">
      <w:pPr>
        <w:pStyle w:val="PlainText"/>
        <w:ind w:left="1440"/>
      </w:pPr>
      <w:r>
        <w:t>$ hadoop fs -ls output</w:t>
      </w:r>
    </w:p>
    <w:p w14:paraId="573B7A61" w14:textId="77777777" w:rsidR="006574ED" w:rsidRDefault="006574ED" w:rsidP="006574ED">
      <w:pPr>
        <w:pStyle w:val="PlainText"/>
        <w:ind w:left="1440"/>
      </w:pPr>
      <w:r>
        <w:t>Found 4 items</w:t>
      </w:r>
    </w:p>
    <w:p w14:paraId="1FD2CDE1" w14:textId="77777777" w:rsidR="006574ED" w:rsidRDefault="006574ED" w:rsidP="006574ED">
      <w:pPr>
        <w:pStyle w:val="PlainText"/>
        <w:ind w:left="1440"/>
      </w:pPr>
      <w:r>
        <w:t>-rw-r--r--   1 shrek supergroup          0 2013-06-15 15:58 output/_SUCCESS</w:t>
      </w:r>
    </w:p>
    <w:p w14:paraId="75310721" w14:textId="77777777" w:rsidR="006574ED" w:rsidRDefault="006574ED" w:rsidP="006574ED">
      <w:pPr>
        <w:pStyle w:val="PlainText"/>
        <w:ind w:left="1440"/>
      </w:pPr>
      <w:r>
        <w:t>drwxr-xr-x   - shrek supergroup          0 2013-06-15 15:58 output/_logs</w:t>
      </w:r>
    </w:p>
    <w:p w14:paraId="74EB6762" w14:textId="77777777" w:rsidR="006574ED" w:rsidRDefault="006574ED" w:rsidP="006574ED">
      <w:pPr>
        <w:pStyle w:val="PlainText"/>
        <w:ind w:left="1440"/>
      </w:pPr>
      <w:r>
        <w:t>-rw-r--r--   1 shrek supergroup        395 2013-06-15 15:58 output/part-r-00000</w:t>
      </w:r>
    </w:p>
    <w:p w14:paraId="2514BBA9" w14:textId="05EA181C" w:rsidR="006574ED" w:rsidRDefault="006574ED" w:rsidP="006574ED">
      <w:pPr>
        <w:pStyle w:val="PlainText"/>
        <w:ind w:left="1440"/>
      </w:pPr>
      <w:r>
        <w:t>-rw-r--r--   1 shrek supergroup        592 2013-06-15 15:58 output/part-r-00001</w:t>
      </w:r>
    </w:p>
    <w:p w14:paraId="27700AED" w14:textId="77777777" w:rsidR="006574ED" w:rsidRDefault="006574ED" w:rsidP="006574ED"/>
    <w:p w14:paraId="105FF959" w14:textId="2B36EB5F" w:rsidR="006574ED" w:rsidRDefault="006574ED" w:rsidP="006574ED">
      <w:pPr>
        <w:pStyle w:val="ListParagraph"/>
      </w:pPr>
      <w:r>
        <w:rPr>
          <w:b/>
        </w:rPr>
        <w:t>Step 2</w:t>
      </w:r>
      <w:r w:rsidRPr="00F11BCC">
        <w:rPr>
          <w:b/>
        </w:rPr>
        <w:t>:</w:t>
      </w:r>
      <w:r>
        <w:t xml:space="preserve"> View the output of your MapReduce job. You’ll see that the number of bytes downloaded are listed by country.</w:t>
      </w:r>
    </w:p>
    <w:p w14:paraId="7466B838" w14:textId="77777777" w:rsidR="006574ED" w:rsidRDefault="006574ED" w:rsidP="006574ED">
      <w:pPr>
        <w:pStyle w:val="ListParagraph"/>
      </w:pPr>
    </w:p>
    <w:p w14:paraId="4CED773D" w14:textId="77777777" w:rsidR="006574ED" w:rsidRDefault="006574ED" w:rsidP="006574ED">
      <w:pPr>
        <w:pStyle w:val="PlainText"/>
        <w:ind w:left="1440"/>
      </w:pPr>
      <w:r>
        <w:t>$ hadoop fs -cat output/part-r-00000</w:t>
      </w:r>
    </w:p>
    <w:p w14:paraId="03E17E35" w14:textId="77777777" w:rsidR="006574ED" w:rsidRDefault="006574ED" w:rsidP="006574ED">
      <w:pPr>
        <w:pStyle w:val="PlainText"/>
        <w:ind w:left="1440"/>
      </w:pPr>
      <w:r>
        <w:t>Australia</w:t>
      </w:r>
      <w:r>
        <w:tab/>
        <w:t>438893</w:t>
      </w:r>
    </w:p>
    <w:p w14:paraId="7CB378F6" w14:textId="77777777" w:rsidR="006574ED" w:rsidRDefault="006574ED" w:rsidP="006574ED">
      <w:pPr>
        <w:pStyle w:val="PlainText"/>
        <w:ind w:left="1440"/>
      </w:pPr>
      <w:r>
        <w:t>Brazil</w:t>
      </w:r>
      <w:r>
        <w:tab/>
        <w:t>71734</w:t>
      </w:r>
    </w:p>
    <w:p w14:paraId="0C348109" w14:textId="77777777" w:rsidR="006574ED" w:rsidRDefault="006574ED" w:rsidP="006574ED">
      <w:pPr>
        <w:pStyle w:val="PlainText"/>
        <w:ind w:left="1440"/>
      </w:pPr>
      <w:r>
        <w:t>Canada</w:t>
      </w:r>
      <w:r>
        <w:tab/>
        <w:t>1133384</w:t>
      </w:r>
    </w:p>
    <w:p w14:paraId="5546FFEC" w14:textId="77777777" w:rsidR="006574ED" w:rsidRDefault="006574ED" w:rsidP="006574ED">
      <w:pPr>
        <w:pStyle w:val="PlainText"/>
        <w:ind w:left="1440"/>
      </w:pPr>
      <w:r>
        <w:t>Denmark</w:t>
      </w:r>
      <w:r>
        <w:tab/>
        <w:t>1390</w:t>
      </w:r>
    </w:p>
    <w:p w14:paraId="1FD4EFC8" w14:textId="77777777" w:rsidR="006574ED" w:rsidRDefault="006574ED" w:rsidP="006574ED">
      <w:pPr>
        <w:pStyle w:val="PlainText"/>
        <w:ind w:left="1440"/>
      </w:pPr>
      <w:r>
        <w:t>Europe</w:t>
      </w:r>
      <w:r>
        <w:tab/>
        <w:t>598</w:t>
      </w:r>
    </w:p>
    <w:p w14:paraId="46FF867A" w14:textId="77777777" w:rsidR="006574ED" w:rsidRDefault="006574ED" w:rsidP="006574ED">
      <w:pPr>
        <w:pStyle w:val="PlainText"/>
        <w:ind w:left="1440"/>
      </w:pPr>
      <w:r>
        <w:t>Hungary</w:t>
      </w:r>
      <w:r>
        <w:tab/>
        <w:t>1469880</w:t>
      </w:r>
    </w:p>
    <w:p w14:paraId="53D6C059" w14:textId="77777777" w:rsidR="006574ED" w:rsidRDefault="006574ED" w:rsidP="006574ED">
      <w:pPr>
        <w:pStyle w:val="PlainText"/>
        <w:ind w:left="1440"/>
      </w:pPr>
      <w:r>
        <w:t>Indonesia</w:t>
      </w:r>
      <w:r>
        <w:tab/>
        <w:t>244708</w:t>
      </w:r>
    </w:p>
    <w:p w14:paraId="709E01DA" w14:textId="77777777" w:rsidR="006574ED" w:rsidRDefault="006574ED" w:rsidP="006574ED">
      <w:pPr>
        <w:pStyle w:val="PlainText"/>
        <w:ind w:left="1440"/>
      </w:pPr>
      <w:r>
        <w:t>Israel</w:t>
      </w:r>
      <w:r>
        <w:tab/>
        <w:t>133797</w:t>
      </w:r>
    </w:p>
    <w:p w14:paraId="78B9FB22" w14:textId="77777777" w:rsidR="006574ED" w:rsidRDefault="006574ED" w:rsidP="006574ED">
      <w:pPr>
        <w:pStyle w:val="PlainText"/>
        <w:ind w:left="1440"/>
      </w:pPr>
      <w:r>
        <w:t>Japan</w:t>
      </w:r>
      <w:r>
        <w:tab/>
        <w:t>3398749</w:t>
      </w:r>
    </w:p>
    <w:p w14:paraId="11E439C5" w14:textId="77777777" w:rsidR="006574ED" w:rsidRDefault="006574ED" w:rsidP="006574ED">
      <w:pPr>
        <w:pStyle w:val="PlainText"/>
        <w:ind w:left="1440"/>
      </w:pPr>
      <w:r>
        <w:t>Kazakhstan</w:t>
      </w:r>
      <w:r>
        <w:tab/>
        <w:t>1402</w:t>
      </w:r>
    </w:p>
    <w:p w14:paraId="7B88FC20" w14:textId="77777777" w:rsidR="006574ED" w:rsidRDefault="006574ED" w:rsidP="006574ED">
      <w:pPr>
        <w:pStyle w:val="PlainText"/>
        <w:ind w:left="1440"/>
      </w:pPr>
      <w:r>
        <w:t>Luxembourg</w:t>
      </w:r>
      <w:r>
        <w:tab/>
        <w:t>181256</w:t>
      </w:r>
    </w:p>
    <w:p w14:paraId="513D555B" w14:textId="77777777" w:rsidR="006574ED" w:rsidRDefault="006574ED" w:rsidP="006574ED">
      <w:pPr>
        <w:pStyle w:val="PlainText"/>
        <w:ind w:left="1440"/>
      </w:pPr>
      <w:r>
        <w:t>Mongolia</w:t>
      </w:r>
      <w:r>
        <w:tab/>
        <w:t>5253</w:t>
      </w:r>
    </w:p>
    <w:p w14:paraId="3900561B" w14:textId="77777777" w:rsidR="006574ED" w:rsidRDefault="006574ED" w:rsidP="006574ED">
      <w:pPr>
        <w:pStyle w:val="PlainText"/>
        <w:ind w:left="1440"/>
      </w:pPr>
      <w:r>
        <w:t>Nepal</w:t>
      </w:r>
      <w:r>
        <w:tab/>
        <w:t>309086</w:t>
      </w:r>
    </w:p>
    <w:p w14:paraId="5CF41FAD" w14:textId="77777777" w:rsidR="006574ED" w:rsidRDefault="006574ED" w:rsidP="006574ED">
      <w:pPr>
        <w:pStyle w:val="PlainText"/>
        <w:ind w:left="1440"/>
      </w:pPr>
      <w:r>
        <w:t>Netherlands</w:t>
      </w:r>
      <w:r>
        <w:tab/>
        <w:t>273561</w:t>
      </w:r>
    </w:p>
    <w:p w14:paraId="1C700FD5" w14:textId="77777777" w:rsidR="006574ED" w:rsidRDefault="006574ED" w:rsidP="006574ED">
      <w:pPr>
        <w:pStyle w:val="PlainText"/>
        <w:ind w:left="1440"/>
      </w:pPr>
      <w:r>
        <w:t>Norway</w:t>
      </w:r>
      <w:r>
        <w:tab/>
        <w:t>30426</w:t>
      </w:r>
    </w:p>
    <w:p w14:paraId="121C2C02" w14:textId="77777777" w:rsidR="006574ED" w:rsidRDefault="006574ED" w:rsidP="006574ED">
      <w:pPr>
        <w:pStyle w:val="PlainText"/>
        <w:ind w:left="1440"/>
      </w:pPr>
      <w:r>
        <w:t>Poland</w:t>
      </w:r>
      <w:r>
        <w:tab/>
        <w:t>1350348</w:t>
      </w:r>
    </w:p>
    <w:p w14:paraId="5DD10318" w14:textId="77777777" w:rsidR="006574ED" w:rsidRDefault="006574ED" w:rsidP="006574ED">
      <w:pPr>
        <w:pStyle w:val="PlainText"/>
        <w:ind w:left="1440"/>
      </w:pPr>
      <w:r>
        <w:t>Russian Federation</w:t>
      </w:r>
      <w:r>
        <w:tab/>
        <w:t>3270010</w:t>
      </w:r>
    </w:p>
    <w:p w14:paraId="36709CAA" w14:textId="77777777" w:rsidR="006574ED" w:rsidRDefault="006574ED" w:rsidP="006574ED">
      <w:pPr>
        <w:pStyle w:val="PlainText"/>
        <w:ind w:left="1440"/>
      </w:pPr>
      <w:r>
        <w:t>Saudi Arabia</w:t>
      </w:r>
      <w:r>
        <w:tab/>
        <w:t>1386635</w:t>
      </w:r>
    </w:p>
    <w:p w14:paraId="193703A5" w14:textId="77777777" w:rsidR="006574ED" w:rsidRDefault="006574ED" w:rsidP="006574ED">
      <w:pPr>
        <w:pStyle w:val="PlainText"/>
        <w:ind w:left="1440"/>
      </w:pPr>
      <w:r>
        <w:t>Serbia</w:t>
      </w:r>
      <w:r>
        <w:tab/>
        <w:t>102811</w:t>
      </w:r>
    </w:p>
    <w:p w14:paraId="6E939B45" w14:textId="77777777" w:rsidR="006574ED" w:rsidRDefault="006574ED" w:rsidP="006574ED">
      <w:pPr>
        <w:pStyle w:val="PlainText"/>
        <w:ind w:left="1440"/>
      </w:pPr>
      <w:r>
        <w:t>Singapore</w:t>
      </w:r>
      <w:r>
        <w:tab/>
        <w:t>8608</w:t>
      </w:r>
    </w:p>
    <w:p w14:paraId="2FB8871A" w14:textId="77777777" w:rsidR="006574ED" w:rsidRDefault="006574ED" w:rsidP="006574ED">
      <w:pPr>
        <w:pStyle w:val="PlainText"/>
        <w:ind w:left="1440"/>
      </w:pPr>
      <w:r>
        <w:t>Slovakia</w:t>
      </w:r>
      <w:r>
        <w:tab/>
        <w:t>30426</w:t>
      </w:r>
    </w:p>
    <w:p w14:paraId="5523AC9D" w14:textId="77777777" w:rsidR="006574ED" w:rsidRDefault="006574ED" w:rsidP="006574ED">
      <w:pPr>
        <w:pStyle w:val="PlainText"/>
        <w:ind w:left="1440"/>
      </w:pPr>
      <w:r>
        <w:t>Sweden</w:t>
      </w:r>
      <w:r>
        <w:tab/>
        <w:t>1733474</w:t>
      </w:r>
    </w:p>
    <w:p w14:paraId="54A1D767" w14:textId="77777777" w:rsidR="006574ED" w:rsidRDefault="006574ED" w:rsidP="006574ED">
      <w:pPr>
        <w:pStyle w:val="PlainText"/>
        <w:ind w:left="1440"/>
      </w:pPr>
      <w:r>
        <w:t>Taiwan</w:t>
      </w:r>
      <w:r>
        <w:tab/>
        <w:t>30426</w:t>
      </w:r>
    </w:p>
    <w:p w14:paraId="5FD1787C" w14:textId="77777777" w:rsidR="006574ED" w:rsidRDefault="006574ED" w:rsidP="006574ED">
      <w:pPr>
        <w:pStyle w:val="PlainText"/>
        <w:ind w:left="1440"/>
      </w:pPr>
      <w:r>
        <w:t>Turkey</w:t>
      </w:r>
      <w:r>
        <w:tab/>
        <w:t>162007</w:t>
      </w:r>
    </w:p>
    <w:p w14:paraId="1005D438" w14:textId="020826BC" w:rsidR="006574ED" w:rsidRDefault="006574ED" w:rsidP="006574ED">
      <w:pPr>
        <w:pStyle w:val="PlainText"/>
        <w:ind w:left="1440"/>
      </w:pPr>
      <w:r>
        <w:t>United Kingdom</w:t>
      </w:r>
      <w:r>
        <w:tab/>
        <w:t>1059516</w:t>
      </w:r>
    </w:p>
    <w:p w14:paraId="0DC2AD2D" w14:textId="77777777" w:rsidR="006574ED" w:rsidRDefault="006574ED" w:rsidP="006574ED">
      <w:pPr>
        <w:pStyle w:val="PlainText"/>
        <w:ind w:left="1440"/>
      </w:pPr>
    </w:p>
    <w:p w14:paraId="4D0449EF" w14:textId="77777777" w:rsidR="006574ED" w:rsidRDefault="006574ED" w:rsidP="006574ED">
      <w:pPr>
        <w:pStyle w:val="PlainText"/>
        <w:ind w:left="1440"/>
      </w:pPr>
      <w:r>
        <w:t>$ hadoop fs -cat output/part-r-00001</w:t>
      </w:r>
    </w:p>
    <w:p w14:paraId="280992C7" w14:textId="77777777" w:rsidR="006574ED" w:rsidRDefault="006574ED" w:rsidP="006574ED">
      <w:pPr>
        <w:pStyle w:val="PlainText"/>
        <w:ind w:left="1440"/>
      </w:pPr>
      <w:r>
        <w:t>Anonymous Proxy</w:t>
      </w:r>
      <w:r>
        <w:tab/>
        <w:t>756077</w:t>
      </w:r>
    </w:p>
    <w:p w14:paraId="1250A0C8" w14:textId="77777777" w:rsidR="006574ED" w:rsidRDefault="006574ED" w:rsidP="006574ED">
      <w:pPr>
        <w:pStyle w:val="PlainText"/>
        <w:ind w:left="1440"/>
      </w:pPr>
      <w:r>
        <w:t>Austria</w:t>
      </w:r>
      <w:r>
        <w:tab/>
        <w:t>138989</w:t>
      </w:r>
    </w:p>
    <w:p w14:paraId="3A34CCE2" w14:textId="77777777" w:rsidR="006574ED" w:rsidRDefault="006574ED" w:rsidP="006574ED">
      <w:pPr>
        <w:pStyle w:val="PlainText"/>
        <w:ind w:left="1440"/>
      </w:pPr>
      <w:r>
        <w:t>Bangladesh</w:t>
      </w:r>
      <w:r>
        <w:tab/>
        <w:t>5693168</w:t>
      </w:r>
    </w:p>
    <w:p w14:paraId="16A4C4BC" w14:textId="77777777" w:rsidR="006574ED" w:rsidRDefault="006574ED" w:rsidP="006574ED">
      <w:pPr>
        <w:pStyle w:val="PlainText"/>
        <w:ind w:left="1440"/>
      </w:pPr>
      <w:r>
        <w:t>Belgium</w:t>
      </w:r>
      <w:r>
        <w:tab/>
        <w:t>85356</w:t>
      </w:r>
    </w:p>
    <w:p w14:paraId="4A1C107A" w14:textId="77777777" w:rsidR="006574ED" w:rsidRDefault="006574ED" w:rsidP="006574ED">
      <w:pPr>
        <w:pStyle w:val="PlainText"/>
        <w:ind w:left="1440"/>
      </w:pPr>
      <w:r>
        <w:t>Chile</w:t>
      </w:r>
      <w:r>
        <w:tab/>
        <w:t>219628</w:t>
      </w:r>
    </w:p>
    <w:p w14:paraId="31B0EA4B" w14:textId="77777777" w:rsidR="006574ED" w:rsidRDefault="006574ED" w:rsidP="006574ED">
      <w:pPr>
        <w:pStyle w:val="PlainText"/>
        <w:ind w:left="1440"/>
      </w:pPr>
      <w:r>
        <w:t>China</w:t>
      </w:r>
      <w:r>
        <w:tab/>
        <w:t>38194761</w:t>
      </w:r>
    </w:p>
    <w:p w14:paraId="6B190E25" w14:textId="77777777" w:rsidR="006574ED" w:rsidRDefault="006574ED" w:rsidP="006574ED">
      <w:pPr>
        <w:pStyle w:val="PlainText"/>
        <w:ind w:left="1440"/>
      </w:pPr>
      <w:r>
        <w:t>Czech Republic</w:t>
      </w:r>
      <w:r>
        <w:tab/>
        <w:t>11120</w:t>
      </w:r>
    </w:p>
    <w:p w14:paraId="3B40858C" w14:textId="77777777" w:rsidR="006574ED" w:rsidRDefault="006574ED" w:rsidP="006574ED">
      <w:pPr>
        <w:pStyle w:val="PlainText"/>
        <w:ind w:left="1440"/>
      </w:pPr>
      <w:r>
        <w:t>Egypt</w:t>
      </w:r>
      <w:r>
        <w:tab/>
        <w:t>22780</w:t>
      </w:r>
    </w:p>
    <w:p w14:paraId="3550191D" w14:textId="77777777" w:rsidR="006574ED" w:rsidRDefault="006574ED" w:rsidP="006574ED">
      <w:pPr>
        <w:pStyle w:val="PlainText"/>
        <w:ind w:left="1440"/>
      </w:pPr>
      <w:r>
        <w:t>France</w:t>
      </w:r>
      <w:r>
        <w:tab/>
        <w:t>3896578</w:t>
      </w:r>
    </w:p>
    <w:p w14:paraId="5CE02B6D" w14:textId="77777777" w:rsidR="006574ED" w:rsidRDefault="006574ED" w:rsidP="006574ED">
      <w:pPr>
        <w:pStyle w:val="PlainText"/>
        <w:ind w:left="1440"/>
      </w:pPr>
      <w:r>
        <w:t>Germany</w:t>
      </w:r>
      <w:r>
        <w:tab/>
        <w:t>7663032</w:t>
      </w:r>
    </w:p>
    <w:p w14:paraId="1EEECFCA" w14:textId="77777777" w:rsidR="006574ED" w:rsidRDefault="006574ED" w:rsidP="006574ED">
      <w:pPr>
        <w:pStyle w:val="PlainText"/>
        <w:ind w:left="1440"/>
      </w:pPr>
      <w:r>
        <w:t>Ghana</w:t>
      </w:r>
      <w:r>
        <w:tab/>
        <w:t>225127</w:t>
      </w:r>
    </w:p>
    <w:p w14:paraId="4AA62E08" w14:textId="77777777" w:rsidR="006574ED" w:rsidRDefault="006574ED" w:rsidP="006574ED">
      <w:pPr>
        <w:pStyle w:val="PlainText"/>
        <w:ind w:left="1440"/>
      </w:pPr>
      <w:r>
        <w:t>Greece</w:t>
      </w:r>
      <w:r>
        <w:tab/>
        <w:t>1390</w:t>
      </w:r>
    </w:p>
    <w:p w14:paraId="6440C4D7" w14:textId="77777777" w:rsidR="006574ED" w:rsidRDefault="006574ED" w:rsidP="006574ED">
      <w:pPr>
        <w:pStyle w:val="PlainText"/>
        <w:ind w:left="1440"/>
      </w:pPr>
      <w:r>
        <w:t>Hong Kong</w:t>
      </w:r>
      <w:r>
        <w:tab/>
        <w:t>1390</w:t>
      </w:r>
    </w:p>
    <w:p w14:paraId="23CC6771" w14:textId="77777777" w:rsidR="006574ED" w:rsidRDefault="006574ED" w:rsidP="006574ED">
      <w:pPr>
        <w:pStyle w:val="PlainText"/>
        <w:ind w:left="1440"/>
      </w:pPr>
      <w:r>
        <w:t>India</w:t>
      </w:r>
      <w:r>
        <w:tab/>
        <w:t>18386185</w:t>
      </w:r>
    </w:p>
    <w:p w14:paraId="73A90CC6" w14:textId="77777777" w:rsidR="006574ED" w:rsidRDefault="006574ED" w:rsidP="006574ED">
      <w:pPr>
        <w:pStyle w:val="PlainText"/>
        <w:ind w:left="1440"/>
      </w:pPr>
      <w:r>
        <w:t>Ireland</w:t>
      </w:r>
      <w:r>
        <w:tab/>
        <w:t>342802</w:t>
      </w:r>
    </w:p>
    <w:p w14:paraId="375C0702" w14:textId="77777777" w:rsidR="006574ED" w:rsidRDefault="006574ED" w:rsidP="006574ED">
      <w:pPr>
        <w:pStyle w:val="PlainText"/>
        <w:ind w:left="1440"/>
      </w:pPr>
      <w:r>
        <w:t>Italy</w:t>
      </w:r>
      <w:r>
        <w:tab/>
        <w:t>134054</w:t>
      </w:r>
    </w:p>
    <w:p w14:paraId="6085B3F6" w14:textId="77777777" w:rsidR="006574ED" w:rsidRDefault="006574ED" w:rsidP="006574ED">
      <w:pPr>
        <w:pStyle w:val="PlainText"/>
        <w:ind w:left="1440"/>
      </w:pPr>
      <w:r>
        <w:t>Korea, Republic of</w:t>
      </w:r>
      <w:r>
        <w:tab/>
        <w:t>1243</w:t>
      </w:r>
    </w:p>
    <w:p w14:paraId="0455D537" w14:textId="77777777" w:rsidR="006574ED" w:rsidRDefault="006574ED" w:rsidP="006574ED">
      <w:pPr>
        <w:pStyle w:val="PlainText"/>
        <w:ind w:left="1440"/>
      </w:pPr>
      <w:r>
        <w:t>Kuwait</w:t>
      </w:r>
      <w:r>
        <w:tab/>
        <w:t>22780</w:t>
      </w:r>
    </w:p>
    <w:p w14:paraId="6BE14138" w14:textId="77777777" w:rsidR="006574ED" w:rsidRDefault="006574ED" w:rsidP="006574ED">
      <w:pPr>
        <w:pStyle w:val="PlainText"/>
        <w:ind w:left="1440"/>
      </w:pPr>
      <w:r>
        <w:t>Latvia</w:t>
      </w:r>
      <w:r>
        <w:tab/>
        <w:t>1026405</w:t>
      </w:r>
    </w:p>
    <w:p w14:paraId="3B9001EC" w14:textId="77777777" w:rsidR="006574ED" w:rsidRDefault="006574ED" w:rsidP="006574ED">
      <w:pPr>
        <w:pStyle w:val="PlainText"/>
        <w:ind w:left="1440"/>
      </w:pPr>
      <w:r>
        <w:t>Lithuania</w:t>
      </w:r>
      <w:r>
        <w:tab/>
        <w:t>1070993</w:t>
      </w:r>
    </w:p>
    <w:p w14:paraId="1EA688E3" w14:textId="77777777" w:rsidR="006574ED" w:rsidRDefault="006574ED" w:rsidP="006574ED">
      <w:pPr>
        <w:pStyle w:val="PlainText"/>
        <w:ind w:left="1440"/>
      </w:pPr>
      <w:r>
        <w:t>Malaysia</w:t>
      </w:r>
      <w:r>
        <w:tab/>
        <w:t>566034</w:t>
      </w:r>
    </w:p>
    <w:p w14:paraId="75DE313F" w14:textId="77777777" w:rsidR="006574ED" w:rsidRDefault="006574ED" w:rsidP="006574ED">
      <w:pPr>
        <w:pStyle w:val="PlainText"/>
        <w:ind w:left="1440"/>
      </w:pPr>
      <w:r>
        <w:t>Mexico</w:t>
      </w:r>
      <w:r>
        <w:tab/>
        <w:t>203454</w:t>
      </w:r>
    </w:p>
    <w:p w14:paraId="68143459" w14:textId="77777777" w:rsidR="006574ED" w:rsidRDefault="006574ED" w:rsidP="006574ED">
      <w:pPr>
        <w:pStyle w:val="PlainText"/>
        <w:ind w:left="1440"/>
      </w:pPr>
      <w:r>
        <w:t>Moldova, Republic of</w:t>
      </w:r>
      <w:r>
        <w:tab/>
        <w:t>252577</w:t>
      </w:r>
    </w:p>
    <w:p w14:paraId="6A291AEA" w14:textId="77777777" w:rsidR="006574ED" w:rsidRDefault="006574ED" w:rsidP="006574ED">
      <w:pPr>
        <w:pStyle w:val="PlainText"/>
        <w:ind w:left="1440"/>
      </w:pPr>
      <w:r>
        <w:t>New Zealand</w:t>
      </w:r>
      <w:r>
        <w:tab/>
        <w:t>5253</w:t>
      </w:r>
    </w:p>
    <w:p w14:paraId="45FA6204" w14:textId="77777777" w:rsidR="006574ED" w:rsidRDefault="006574ED" w:rsidP="006574ED">
      <w:pPr>
        <w:pStyle w:val="PlainText"/>
        <w:ind w:left="1440"/>
      </w:pPr>
      <w:r>
        <w:t>Oman</w:t>
      </w:r>
      <w:r>
        <w:tab/>
        <w:t>29093</w:t>
      </w:r>
    </w:p>
    <w:p w14:paraId="318F1995" w14:textId="77777777" w:rsidR="006574ED" w:rsidRDefault="006574ED" w:rsidP="006574ED">
      <w:pPr>
        <w:pStyle w:val="PlainText"/>
        <w:ind w:left="1440"/>
      </w:pPr>
      <w:r>
        <w:t>Pakistan</w:t>
      </w:r>
      <w:r>
        <w:tab/>
        <w:t>230061</w:t>
      </w:r>
    </w:p>
    <w:p w14:paraId="59D532B5" w14:textId="77777777" w:rsidR="006574ED" w:rsidRDefault="006574ED" w:rsidP="006574ED">
      <w:pPr>
        <w:pStyle w:val="PlainText"/>
        <w:ind w:left="1440"/>
      </w:pPr>
      <w:r>
        <w:t>Philippines</w:t>
      </w:r>
      <w:r>
        <w:tab/>
        <w:t>60852</w:t>
      </w:r>
    </w:p>
    <w:p w14:paraId="630731D4" w14:textId="77777777" w:rsidR="006574ED" w:rsidRDefault="006574ED" w:rsidP="006574ED">
      <w:pPr>
        <w:pStyle w:val="PlainText"/>
        <w:ind w:left="1440"/>
      </w:pPr>
      <w:r>
        <w:t>Qatar</w:t>
      </w:r>
      <w:r>
        <w:tab/>
        <w:t>25272</w:t>
      </w:r>
    </w:p>
    <w:p w14:paraId="260F7752" w14:textId="77777777" w:rsidR="006574ED" w:rsidRDefault="006574ED" w:rsidP="006574ED">
      <w:pPr>
        <w:pStyle w:val="PlainText"/>
        <w:ind w:left="1440"/>
      </w:pPr>
      <w:r>
        <w:t>Romania</w:t>
      </w:r>
      <w:r>
        <w:tab/>
        <w:t>6950</w:t>
      </w:r>
    </w:p>
    <w:p w14:paraId="3A614E72" w14:textId="77777777" w:rsidR="006574ED" w:rsidRDefault="006574ED" w:rsidP="006574ED">
      <w:pPr>
        <w:pStyle w:val="PlainText"/>
        <w:ind w:left="1440"/>
      </w:pPr>
      <w:r>
        <w:t>Sri Lanka</w:t>
      </w:r>
      <w:r>
        <w:tab/>
        <w:t>128801</w:t>
      </w:r>
    </w:p>
    <w:p w14:paraId="420B3418" w14:textId="77777777" w:rsidR="006574ED" w:rsidRDefault="006574ED" w:rsidP="006574ED">
      <w:pPr>
        <w:pStyle w:val="PlainText"/>
        <w:ind w:left="1440"/>
      </w:pPr>
      <w:r>
        <w:t>Sudan</w:t>
      </w:r>
      <w:r>
        <w:tab/>
        <w:t>1868569</w:t>
      </w:r>
    </w:p>
    <w:p w14:paraId="42DA5DE7" w14:textId="77777777" w:rsidR="006574ED" w:rsidRDefault="006574ED" w:rsidP="006574ED">
      <w:pPr>
        <w:pStyle w:val="PlainText"/>
        <w:ind w:left="1440"/>
      </w:pPr>
      <w:r>
        <w:t>Switzerland</w:t>
      </w:r>
      <w:r>
        <w:tab/>
        <w:t>3056</w:t>
      </w:r>
    </w:p>
    <w:p w14:paraId="4E5130F2" w14:textId="77777777" w:rsidR="006574ED" w:rsidRDefault="006574ED" w:rsidP="006574ED">
      <w:pPr>
        <w:pStyle w:val="PlainText"/>
        <w:ind w:left="1440"/>
      </w:pPr>
      <w:r>
        <w:t>Thailand</w:t>
      </w:r>
      <w:r>
        <w:tab/>
        <w:t>34614</w:t>
      </w:r>
    </w:p>
    <w:p w14:paraId="1BCF9F70" w14:textId="77777777" w:rsidR="006574ED" w:rsidRDefault="006574ED" w:rsidP="006574ED">
      <w:pPr>
        <w:pStyle w:val="PlainText"/>
        <w:ind w:left="1440"/>
      </w:pPr>
      <w:r>
        <w:t>Ukraine</w:t>
      </w:r>
      <w:r>
        <w:tab/>
        <w:t>3011672</w:t>
      </w:r>
    </w:p>
    <w:p w14:paraId="07245845" w14:textId="77777777" w:rsidR="006574ED" w:rsidRDefault="006574ED" w:rsidP="006574ED">
      <w:pPr>
        <w:pStyle w:val="PlainText"/>
        <w:ind w:left="1440"/>
      </w:pPr>
      <w:r>
        <w:t>United Arab Emirates</w:t>
      </w:r>
      <w:r>
        <w:tab/>
        <w:t>165837</w:t>
      </w:r>
    </w:p>
    <w:p w14:paraId="7080F336" w14:textId="185AF49C" w:rsidR="006574ED" w:rsidRDefault="006574ED" w:rsidP="006574ED">
      <w:pPr>
        <w:pStyle w:val="PlainText"/>
        <w:ind w:left="1440"/>
      </w:pPr>
      <w:r>
        <w:t>United States</w:t>
      </w:r>
      <w:r>
        <w:tab/>
        <w:t>119941503</w:t>
      </w:r>
    </w:p>
    <w:p w14:paraId="38952972" w14:textId="00ABA73E" w:rsidR="006574ED" w:rsidRDefault="006574ED" w:rsidP="006574ED">
      <w:pPr>
        <w:pStyle w:val="PlainText"/>
        <w:ind w:left="1440"/>
      </w:pPr>
    </w:p>
    <w:p w14:paraId="72459F6F" w14:textId="77777777" w:rsidR="008A3C67" w:rsidRDefault="008A3C67" w:rsidP="008A3C67">
      <w:pPr>
        <w:ind w:left="1440"/>
      </w:pPr>
    </w:p>
    <w:p w14:paraId="403EE5C8" w14:textId="5DE2E222" w:rsidR="0035075E" w:rsidRDefault="007037F2" w:rsidP="0035075E">
      <w:pPr>
        <w:pStyle w:val="Heading1"/>
      </w:pPr>
      <w:r>
        <w:t>Lab 13</w:t>
      </w:r>
      <w:r w:rsidR="0035075E">
        <w:t xml:space="preserve">: </w:t>
      </w:r>
      <w:r w:rsidR="001D5EA0">
        <w:t>Monitor a Job with Job</w:t>
      </w:r>
      <w:r>
        <w:t>Tracker</w:t>
      </w:r>
    </w:p>
    <w:p w14:paraId="65C346BC" w14:textId="77777777" w:rsidR="007037F2" w:rsidRDefault="007037F2" w:rsidP="007037F2">
      <w:pPr>
        <w:pStyle w:val="Heading2"/>
      </w:pPr>
      <w:r>
        <w:t>Description:</w:t>
      </w:r>
    </w:p>
    <w:p w14:paraId="0F7D8273" w14:textId="7924AF02" w:rsidR="007037F2" w:rsidRDefault="007037F2" w:rsidP="007037F2">
      <w:pPr>
        <w:pStyle w:val="ListParagraph"/>
        <w:numPr>
          <w:ilvl w:val="0"/>
          <w:numId w:val="11"/>
        </w:numPr>
      </w:pPr>
      <w:r>
        <w:t>Running a MapReduce job and analyze statistics in JobTracker</w:t>
      </w:r>
    </w:p>
    <w:p w14:paraId="39B89479" w14:textId="2CE018B0" w:rsidR="007037F2" w:rsidRDefault="007037F2" w:rsidP="007037F2">
      <w:pPr>
        <w:pStyle w:val="ListParagraph"/>
        <w:numPr>
          <w:ilvl w:val="0"/>
          <w:numId w:val="11"/>
        </w:numPr>
      </w:pPr>
      <w:r>
        <w:t>Run a Java MapReduce program</w:t>
      </w:r>
    </w:p>
    <w:p w14:paraId="0F5AE3C1" w14:textId="57016A3A" w:rsidR="007037F2" w:rsidRDefault="007037F2" w:rsidP="007037F2">
      <w:pPr>
        <w:pStyle w:val="ListParagraph"/>
        <w:numPr>
          <w:ilvl w:val="0"/>
          <w:numId w:val="11"/>
        </w:numPr>
      </w:pPr>
      <w:r>
        <w:t>Use JobTracker GUI to analyze the job</w:t>
      </w:r>
    </w:p>
    <w:p w14:paraId="1566F515" w14:textId="77777777" w:rsidR="00097039" w:rsidRDefault="00097039" w:rsidP="00097039"/>
    <w:p w14:paraId="103F732D" w14:textId="53139987" w:rsidR="009C11AA" w:rsidRDefault="009C11AA" w:rsidP="009C11AA">
      <w:pPr>
        <w:pStyle w:val="Heading2"/>
      </w:pPr>
      <w:r>
        <w:t>Task 1: Run a MapReduce job and monitor it during execution</w:t>
      </w:r>
    </w:p>
    <w:p w14:paraId="6D323CB8" w14:textId="77777777" w:rsidR="009C11AA" w:rsidRDefault="009C11AA" w:rsidP="009C11AA">
      <w:pPr>
        <w:pStyle w:val="Heading3"/>
      </w:pPr>
      <w:r>
        <w:t>Activity Procedure</w:t>
      </w:r>
    </w:p>
    <w:p w14:paraId="3B50419A" w14:textId="77777777" w:rsidR="009C11AA" w:rsidRDefault="009C11AA" w:rsidP="009C11AA"/>
    <w:p w14:paraId="10F17402" w14:textId="2FB96B04" w:rsidR="009C11AA" w:rsidRDefault="009C11AA" w:rsidP="009C11AA">
      <w:pPr>
        <w:pStyle w:val="ListParagraph"/>
      </w:pPr>
      <w:r>
        <w:rPr>
          <w:b/>
        </w:rPr>
        <w:t>Step 1</w:t>
      </w:r>
      <w:r w:rsidRPr="00743644">
        <w:rPr>
          <w:b/>
        </w:rPr>
        <w:t>:</w:t>
      </w:r>
      <w:r>
        <w:t xml:space="preserve"> Open your browser and go to </w:t>
      </w:r>
      <w:hyperlink r:id="rId13" w:history="1">
        <w:r w:rsidRPr="00213685">
          <w:rPr>
            <w:rStyle w:val="Hyperlink"/>
          </w:rPr>
          <w:t>http://localhost:50030</w:t>
        </w:r>
      </w:hyperlink>
      <w:r w:rsidR="000C1081">
        <w:t xml:space="preserve"> . If</w:t>
      </w:r>
      <w:r>
        <w:t xml:space="preserve"> this URL does not work, find out your hostname where the MapReduce jobs are running, and type the full host name instead of </w:t>
      </w:r>
      <w:r w:rsidRPr="004A1D61">
        <w:rPr>
          <w:i/>
        </w:rPr>
        <w:t>localhost</w:t>
      </w:r>
      <w:r>
        <w:t>. You will see something similar to the following:</w:t>
      </w:r>
    </w:p>
    <w:p w14:paraId="01965D63" w14:textId="77777777" w:rsidR="009C11AA" w:rsidRDefault="009C11AA" w:rsidP="009C11AA">
      <w:pPr>
        <w:pStyle w:val="ListParagraph"/>
      </w:pPr>
    </w:p>
    <w:p w14:paraId="310115A5" w14:textId="77777777" w:rsidR="009C11AA" w:rsidRDefault="009C11AA" w:rsidP="009C11AA">
      <w:pPr>
        <w:pStyle w:val="ListParagraph"/>
      </w:pPr>
    </w:p>
    <w:p w14:paraId="41B1D364" w14:textId="77777777" w:rsidR="009C11AA" w:rsidRDefault="009C11AA" w:rsidP="009C11AA">
      <w:pPr>
        <w:pStyle w:val="ListParagraph"/>
      </w:pPr>
    </w:p>
    <w:p w14:paraId="19FC3A02" w14:textId="77777777" w:rsidR="009C11AA" w:rsidRDefault="009C11AA" w:rsidP="009C11AA">
      <w:pPr>
        <w:pStyle w:val="ListParagraph"/>
      </w:pPr>
    </w:p>
    <w:p w14:paraId="7C4A2AED" w14:textId="6C48D8CB" w:rsidR="009C11AA" w:rsidRDefault="009C11AA" w:rsidP="009C11AA">
      <w:pPr>
        <w:pStyle w:val="PlainText"/>
        <w:ind w:left="1440"/>
      </w:pPr>
    </w:p>
    <w:p w14:paraId="47E0A5A5" w14:textId="77777777" w:rsidR="009C11AA" w:rsidRDefault="009C11AA" w:rsidP="00097039"/>
    <w:p w14:paraId="7611DAC9" w14:textId="2281D91F" w:rsidR="007037F2" w:rsidRDefault="009C11AA" w:rsidP="007037F2">
      <w:r>
        <w:rPr>
          <w:noProof/>
        </w:rPr>
        <w:drawing>
          <wp:inline distT="0" distB="0" distL="0" distR="0" wp14:anchorId="7BB75600" wp14:editId="09A1E2AE">
            <wp:extent cx="6849745" cy="6748145"/>
            <wp:effectExtent l="0" t="0" r="8255" b="8255"/>
            <wp:docPr id="1" name="Picture 1" descr="Macintosh HD:private:var:folders:gh:v3m0627j1r99vb01r6kf2yfc0000gp:T:com.skitch.skitch:Screenshot_6_16_13_8_49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h:v3m0627j1r99vb01r6kf2yfc0000gp:T:com.skitch.skitch:Screenshot_6_16_13_8_49_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9745" cy="6748145"/>
                    </a:xfrm>
                    <a:prstGeom prst="rect">
                      <a:avLst/>
                    </a:prstGeom>
                    <a:noFill/>
                    <a:ln>
                      <a:noFill/>
                    </a:ln>
                  </pic:spPr>
                </pic:pic>
              </a:graphicData>
            </a:graphic>
          </wp:inline>
        </w:drawing>
      </w:r>
    </w:p>
    <w:p w14:paraId="6A733EAB" w14:textId="77777777" w:rsidR="009C11AA" w:rsidRDefault="009C11AA" w:rsidP="00FC4B1D">
      <w:pPr>
        <w:ind w:left="1440"/>
      </w:pPr>
    </w:p>
    <w:p w14:paraId="6238201A" w14:textId="594EC7BD" w:rsidR="009C11AA" w:rsidRDefault="009C11AA" w:rsidP="00FC4B1D">
      <w:pPr>
        <w:ind w:left="1440"/>
      </w:pPr>
      <w:r>
        <w:t>Notice that the jobs are categorized under three sections: Running jobs, Completed jobs and Retired jobs.</w:t>
      </w:r>
    </w:p>
    <w:p w14:paraId="3E517BEC" w14:textId="77777777" w:rsidR="009C11AA" w:rsidRDefault="009C11AA" w:rsidP="00FC4B1D">
      <w:pPr>
        <w:ind w:left="1440"/>
      </w:pPr>
    </w:p>
    <w:p w14:paraId="570BD38A" w14:textId="18B1EF56" w:rsidR="009C11AA" w:rsidRDefault="009C11AA" w:rsidP="00FC4B1D">
      <w:pPr>
        <w:ind w:left="1440"/>
      </w:pPr>
      <w:r>
        <w:t>Let us now run a MapReduce job and</w:t>
      </w:r>
      <w:r w:rsidR="00FC4B1D">
        <w:t xml:space="preserve"> monitor it while it is running.</w:t>
      </w:r>
    </w:p>
    <w:p w14:paraId="56C803E3" w14:textId="0F1C9AAC" w:rsidR="00FC4B1D" w:rsidRDefault="00FC4B1D" w:rsidP="00FC4B1D">
      <w:pPr>
        <w:pStyle w:val="ListParagraph"/>
      </w:pPr>
      <w:r w:rsidRPr="00F11BCC">
        <w:rPr>
          <w:b/>
        </w:rPr>
        <w:t>Step 2:</w:t>
      </w:r>
      <w:r>
        <w:t xml:space="preserve"> Run a MapReduce job. Type the following and immediately, go and refresh the Job Tracker page on your browser.</w:t>
      </w:r>
    </w:p>
    <w:p w14:paraId="5249EE30" w14:textId="77777777" w:rsidR="00FC4B1D" w:rsidRDefault="00FC4B1D" w:rsidP="00FC4B1D">
      <w:pPr>
        <w:pStyle w:val="ListParagraph"/>
      </w:pPr>
    </w:p>
    <w:p w14:paraId="7943864B" w14:textId="77777777" w:rsidR="00FC4B1D" w:rsidRDefault="00FC4B1D" w:rsidP="00FC4B1D">
      <w:pPr>
        <w:pStyle w:val="PlainText"/>
        <w:ind w:left="1440"/>
      </w:pPr>
      <w:r>
        <w:t xml:space="preserve">$ </w:t>
      </w:r>
      <w:r w:rsidRPr="00681C46">
        <w:t xml:space="preserve">hadoop jar </w:t>
      </w:r>
      <w:r>
        <w:t>$HOME</w:t>
      </w:r>
      <w:r w:rsidRPr="00681C46">
        <w:t>/Developer/heffalump/target/heffalump-1.0.jar com.hado</w:t>
      </w:r>
      <w:r>
        <w:t>optraining.lab9</w:t>
      </w:r>
      <w:r w:rsidRPr="00681C46">
        <w:t>.</w:t>
      </w:r>
      <w:r>
        <w:t>StockPriceAnalyzer</w:t>
      </w:r>
      <w:r w:rsidRPr="00681C46">
        <w:t xml:space="preserve"> input output</w:t>
      </w:r>
    </w:p>
    <w:p w14:paraId="0242C68F" w14:textId="77777777" w:rsidR="00FC4B1D" w:rsidRDefault="00FC4B1D" w:rsidP="00FC4B1D">
      <w:pPr>
        <w:ind w:left="1440"/>
      </w:pPr>
    </w:p>
    <w:p w14:paraId="576679E5" w14:textId="6FF72C6B" w:rsidR="00FC4B1D" w:rsidRDefault="00FC4B1D" w:rsidP="00FC4B1D">
      <w:pPr>
        <w:ind w:left="1440"/>
      </w:pPr>
      <w:r>
        <w:t>While the job is running, you’ll see an entry under running jobs:</w:t>
      </w:r>
    </w:p>
    <w:p w14:paraId="33BEB2F6" w14:textId="77777777" w:rsidR="00FC4B1D" w:rsidRDefault="00FC4B1D" w:rsidP="00FC4B1D">
      <w:pPr>
        <w:ind w:left="1440"/>
      </w:pPr>
    </w:p>
    <w:p w14:paraId="35E46601" w14:textId="715361FA" w:rsidR="00FC4B1D" w:rsidRDefault="00FC4B1D" w:rsidP="00FC4B1D">
      <w:r>
        <w:rPr>
          <w:noProof/>
        </w:rPr>
        <w:drawing>
          <wp:inline distT="0" distB="0" distL="0" distR="0" wp14:anchorId="630E797D" wp14:editId="525711D1">
            <wp:extent cx="6858000" cy="6087745"/>
            <wp:effectExtent l="0" t="0" r="0" b="8255"/>
            <wp:docPr id="4" name="Picture 4" descr="Macintosh HD:private:var:folders:gh:v3m0627j1r99vb01r6kf2yfc0000gp:T:com.skitch.skitch:Screenshot_6_16_13_8_56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h:v3m0627j1r99vb01r6kf2yfc0000gp:T:com.skitch.skitch:Screenshot_6_16_13_8_56_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6087745"/>
                    </a:xfrm>
                    <a:prstGeom prst="rect">
                      <a:avLst/>
                    </a:prstGeom>
                    <a:noFill/>
                    <a:ln>
                      <a:noFill/>
                    </a:ln>
                  </pic:spPr>
                </pic:pic>
              </a:graphicData>
            </a:graphic>
          </wp:inline>
        </w:drawing>
      </w:r>
    </w:p>
    <w:p w14:paraId="625B8827" w14:textId="77777777" w:rsidR="00602624" w:rsidRDefault="00602624" w:rsidP="00FC4B1D"/>
    <w:p w14:paraId="4E3620FA" w14:textId="1DACF48F" w:rsidR="00602624" w:rsidRDefault="00602624" w:rsidP="00602624">
      <w:pPr>
        <w:pStyle w:val="ListParagraph"/>
      </w:pPr>
      <w:r>
        <w:rPr>
          <w:b/>
        </w:rPr>
        <w:t>Step 3</w:t>
      </w:r>
      <w:r w:rsidRPr="00F11BCC">
        <w:rPr>
          <w:b/>
        </w:rPr>
        <w:t>:</w:t>
      </w:r>
      <w:r>
        <w:t xml:space="preserve"> Click the link under Running jobs, to find out more details about the job.</w:t>
      </w:r>
    </w:p>
    <w:p w14:paraId="0F2EC774" w14:textId="77777777" w:rsidR="00602624" w:rsidRDefault="00602624" w:rsidP="00602624">
      <w:pPr>
        <w:pStyle w:val="ListParagraph"/>
      </w:pPr>
    </w:p>
    <w:p w14:paraId="10A654C8" w14:textId="77777777" w:rsidR="00602624" w:rsidRDefault="00602624" w:rsidP="00602624">
      <w:pPr>
        <w:pStyle w:val="ListParagraph"/>
      </w:pPr>
    </w:p>
    <w:p w14:paraId="6C831DC0" w14:textId="55FDE314" w:rsidR="00602624" w:rsidRDefault="00B977CA" w:rsidP="00FC4B1D">
      <w:r>
        <w:rPr>
          <w:noProof/>
        </w:rPr>
        <w:drawing>
          <wp:inline distT="0" distB="0" distL="0" distR="0" wp14:anchorId="3CB5F6AC" wp14:editId="3E336D89">
            <wp:extent cx="6858000" cy="3225800"/>
            <wp:effectExtent l="0" t="0" r="0" b="0"/>
            <wp:docPr id="5" name="Picture 5" descr="Macintosh HD:private:var:folders:gh:v3m0627j1r99vb01r6kf2yfc0000gp:T:com.skitch.skitch:Screenshot_6_16_13_9_04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h:v3m0627j1r99vb01r6kf2yfc0000gp:T:com.skitch.skitch:Screenshot_6_16_13_9_04_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225800"/>
                    </a:xfrm>
                    <a:prstGeom prst="rect">
                      <a:avLst/>
                    </a:prstGeom>
                    <a:noFill/>
                    <a:ln>
                      <a:noFill/>
                    </a:ln>
                  </pic:spPr>
                </pic:pic>
              </a:graphicData>
            </a:graphic>
          </wp:inline>
        </w:drawing>
      </w:r>
    </w:p>
    <w:p w14:paraId="07FD6CF5" w14:textId="77777777" w:rsidR="00B977CA" w:rsidRDefault="00B977CA" w:rsidP="00FC4B1D"/>
    <w:p w14:paraId="7CA40099" w14:textId="7823E795" w:rsidR="00B977CA" w:rsidRDefault="00B977CA" w:rsidP="001D4620">
      <w:pPr>
        <w:ind w:left="1440"/>
      </w:pPr>
      <w:r>
        <w:t>Click on the map and reduce links while the job is running. These links will not work once the job is over.</w:t>
      </w:r>
      <w:r w:rsidR="001D4620">
        <w:t xml:space="preserve"> Also the percentage of the map and reduce tasks changes rapidly, so you need to capture it while the job is in progress.</w:t>
      </w:r>
    </w:p>
    <w:p w14:paraId="20499BB1" w14:textId="7026EED6" w:rsidR="00B977CA" w:rsidRDefault="00B977CA" w:rsidP="00FC4B1D">
      <w:r>
        <w:rPr>
          <w:noProof/>
        </w:rPr>
        <w:drawing>
          <wp:inline distT="0" distB="0" distL="0" distR="0" wp14:anchorId="24BA8232" wp14:editId="4EE2DC36">
            <wp:extent cx="6849745" cy="7806055"/>
            <wp:effectExtent l="0" t="0" r="8255" b="0"/>
            <wp:docPr id="6" name="Picture 6" descr="Macintosh HD:private:var:folders:gh:v3m0627j1r99vb01r6kf2yfc0000gp:T:com.skitch.skitch:Screenshot_6_16_13_9_05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h:v3m0627j1r99vb01r6kf2yfc0000gp:T:com.skitch.skitch:Screenshot_6_16_13_9_05_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9745" cy="7806055"/>
                    </a:xfrm>
                    <a:prstGeom prst="rect">
                      <a:avLst/>
                    </a:prstGeom>
                    <a:noFill/>
                    <a:ln>
                      <a:noFill/>
                    </a:ln>
                  </pic:spPr>
                </pic:pic>
              </a:graphicData>
            </a:graphic>
          </wp:inline>
        </w:drawing>
      </w:r>
    </w:p>
    <w:p w14:paraId="20A5852D" w14:textId="77777777" w:rsidR="00B977CA" w:rsidRDefault="00B977CA" w:rsidP="00FC4B1D"/>
    <w:p w14:paraId="08F2C586" w14:textId="338E7ED2" w:rsidR="00B977CA" w:rsidRDefault="00B977CA" w:rsidP="00FC4B1D">
      <w:r>
        <w:rPr>
          <w:noProof/>
        </w:rPr>
        <w:drawing>
          <wp:inline distT="0" distB="0" distL="0" distR="0" wp14:anchorId="12992F9C" wp14:editId="1884A3D9">
            <wp:extent cx="6849745" cy="4851400"/>
            <wp:effectExtent l="0" t="0" r="8255" b="0"/>
            <wp:docPr id="7" name="Picture 7" descr="Macintosh HD:private:var:folders:gh:v3m0627j1r99vb01r6kf2yfc0000gp:T:com.skitch.skitch:Screenshot_6_16_13_9_07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gh:v3m0627j1r99vb01r6kf2yfc0000gp:T:com.skitch.skitch:Screenshot_6_16_13_9_07_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9745" cy="4851400"/>
                    </a:xfrm>
                    <a:prstGeom prst="rect">
                      <a:avLst/>
                    </a:prstGeom>
                    <a:noFill/>
                    <a:ln>
                      <a:noFill/>
                    </a:ln>
                  </pic:spPr>
                </pic:pic>
              </a:graphicData>
            </a:graphic>
          </wp:inline>
        </w:drawing>
      </w:r>
    </w:p>
    <w:p w14:paraId="14783751" w14:textId="77777777" w:rsidR="001D4620" w:rsidRDefault="001D4620" w:rsidP="00FC4B1D"/>
    <w:p w14:paraId="7FE1319B" w14:textId="69FB7E40" w:rsidR="001D4620" w:rsidRDefault="001D4620" w:rsidP="001D4620">
      <w:pPr>
        <w:pStyle w:val="ListParagraph"/>
      </w:pPr>
      <w:r>
        <w:rPr>
          <w:b/>
        </w:rPr>
        <w:t>Step 4</w:t>
      </w:r>
      <w:r w:rsidRPr="00F11BCC">
        <w:rPr>
          <w:b/>
        </w:rPr>
        <w:t>:</w:t>
      </w:r>
      <w:r>
        <w:t xml:space="preserve"> Analyze the map task and the reduce task by clicking on the blue link </w:t>
      </w:r>
      <w:r w:rsidRPr="001D4620">
        <w:rPr>
          <w:b/>
        </w:rPr>
        <w:t>map</w:t>
      </w:r>
      <w:r>
        <w:t xml:space="preserve"> and </w:t>
      </w:r>
      <w:r w:rsidRPr="001D4620">
        <w:rPr>
          <w:b/>
        </w:rPr>
        <w:t>reduce</w:t>
      </w:r>
      <w:r>
        <w:t xml:space="preserve"> on the job detail page.</w:t>
      </w:r>
    </w:p>
    <w:p w14:paraId="7D39173E" w14:textId="77777777" w:rsidR="001D4620" w:rsidRDefault="001D4620" w:rsidP="001D4620">
      <w:pPr>
        <w:pStyle w:val="ListParagraph"/>
      </w:pPr>
    </w:p>
    <w:p w14:paraId="70275D99" w14:textId="77777777" w:rsidR="001D4620" w:rsidRDefault="001D4620" w:rsidP="001D4620">
      <w:pPr>
        <w:pStyle w:val="ListParagraph"/>
      </w:pPr>
    </w:p>
    <w:p w14:paraId="62EEDF63" w14:textId="3FA06B00" w:rsidR="001D4620" w:rsidRDefault="001D4620" w:rsidP="00FC4B1D">
      <w:r>
        <w:rPr>
          <w:noProof/>
        </w:rPr>
        <w:drawing>
          <wp:inline distT="0" distB="0" distL="0" distR="0" wp14:anchorId="67B435F9" wp14:editId="034C9BA5">
            <wp:extent cx="6858000" cy="7518400"/>
            <wp:effectExtent l="177800" t="177800" r="381000" b="381000"/>
            <wp:docPr id="8" name="Picture 8" descr="Macintosh HD:private:var:folders:gh:v3m0627j1r99vb01r6kf2yfc0000gp:T:com.skitch.skitch:Screenshot_6_16_13_9_22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gh:v3m0627j1r99vb01r6kf2yfc0000gp:T:com.skitch.skitch:Screenshot_6_16_13_9_22_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7518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35BE16" w14:textId="77777777" w:rsidR="001D4620" w:rsidRDefault="001D4620" w:rsidP="00FC4B1D"/>
    <w:p w14:paraId="10CA18BA" w14:textId="719BCB8B" w:rsidR="001D4620" w:rsidRDefault="00224BB4" w:rsidP="00FC4B1D">
      <w:r>
        <w:rPr>
          <w:noProof/>
        </w:rPr>
        <w:drawing>
          <wp:inline distT="0" distB="0" distL="0" distR="0" wp14:anchorId="6FEE437F" wp14:editId="47AA76C9">
            <wp:extent cx="6858000" cy="1134745"/>
            <wp:effectExtent l="0" t="0" r="0" b="8255"/>
            <wp:docPr id="9" name="Picture 9" descr="Macintosh HD:Users:andy_bagchi:Desktop:Screenshot_6_16_13_9_24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y_bagchi:Desktop:Screenshot_6_16_13_9_24_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134745"/>
                    </a:xfrm>
                    <a:prstGeom prst="rect">
                      <a:avLst/>
                    </a:prstGeom>
                    <a:noFill/>
                    <a:ln>
                      <a:noFill/>
                    </a:ln>
                  </pic:spPr>
                </pic:pic>
              </a:graphicData>
            </a:graphic>
          </wp:inline>
        </w:drawing>
      </w:r>
    </w:p>
    <w:p w14:paraId="00DC7B20" w14:textId="77777777" w:rsidR="00224BB4" w:rsidRDefault="00224BB4" w:rsidP="00FC4B1D"/>
    <w:p w14:paraId="256C3632" w14:textId="07B2D1F7" w:rsidR="00224BB4" w:rsidRDefault="00E15D4F" w:rsidP="00FC4B1D">
      <w:r>
        <w:t>Clicking on the task id</w:t>
      </w:r>
      <w:r w:rsidR="00224BB4">
        <w:t>, provides more details.</w:t>
      </w:r>
    </w:p>
    <w:p w14:paraId="4367DF27" w14:textId="77777777" w:rsidR="00224BB4" w:rsidRDefault="00224BB4" w:rsidP="00FC4B1D"/>
    <w:p w14:paraId="32A78432" w14:textId="1B1F66CE" w:rsidR="00224BB4" w:rsidRDefault="00224BB4" w:rsidP="00FC4B1D">
      <w:r>
        <w:rPr>
          <w:noProof/>
        </w:rPr>
        <w:drawing>
          <wp:inline distT="0" distB="0" distL="0" distR="0" wp14:anchorId="6093580B" wp14:editId="2A9116AB">
            <wp:extent cx="6849745" cy="1913255"/>
            <wp:effectExtent l="0" t="0" r="8255" b="0"/>
            <wp:docPr id="10" name="Picture 10" descr="Macintosh HD:private:var:folders:gh:v3m0627j1r99vb01r6kf2yfc0000gp:T:com.skitch.skitch:Screenshot_6_16_13_9_27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gh:v3m0627j1r99vb01r6kf2yfc0000gp:T:com.skitch.skitch:Screenshot_6_16_13_9_27_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745" cy="1913255"/>
                    </a:xfrm>
                    <a:prstGeom prst="rect">
                      <a:avLst/>
                    </a:prstGeom>
                    <a:noFill/>
                    <a:ln>
                      <a:noFill/>
                    </a:ln>
                  </pic:spPr>
                </pic:pic>
              </a:graphicData>
            </a:graphic>
          </wp:inline>
        </w:drawing>
      </w:r>
    </w:p>
    <w:p w14:paraId="1EB7A7A8" w14:textId="77777777" w:rsidR="00224BB4" w:rsidRDefault="00224BB4" w:rsidP="00FC4B1D"/>
    <w:p w14:paraId="7B579001" w14:textId="1489AC68" w:rsidR="00224BB4" w:rsidRDefault="00224BB4" w:rsidP="00224BB4">
      <w:pPr>
        <w:pStyle w:val="Heading2"/>
      </w:pPr>
      <w:r>
        <w:t>Task 2: Deep analysis of a retired job</w:t>
      </w:r>
    </w:p>
    <w:p w14:paraId="693C5FA3" w14:textId="77777777" w:rsidR="00224BB4" w:rsidRDefault="00224BB4" w:rsidP="00224BB4"/>
    <w:p w14:paraId="4C2DD1FF" w14:textId="77777777" w:rsidR="00224BB4" w:rsidRDefault="00224BB4" w:rsidP="00224BB4">
      <w:pPr>
        <w:pStyle w:val="Heading3"/>
      </w:pPr>
      <w:r>
        <w:t>Activity Procedure</w:t>
      </w:r>
    </w:p>
    <w:p w14:paraId="14DDFF0D" w14:textId="77777777" w:rsidR="00224BB4" w:rsidRDefault="00224BB4" w:rsidP="00224BB4"/>
    <w:p w14:paraId="238E6047" w14:textId="7CF9E3DA" w:rsidR="00224BB4" w:rsidRDefault="00224BB4" w:rsidP="00224BB4">
      <w:pPr>
        <w:pStyle w:val="ListParagraph"/>
      </w:pPr>
      <w:r w:rsidRPr="00F11BCC">
        <w:rPr>
          <w:b/>
        </w:rPr>
        <w:t>Step 1:</w:t>
      </w:r>
      <w:r>
        <w:t xml:space="preserve"> Go to the job tracker page </w:t>
      </w:r>
      <w:hyperlink r:id="rId22" w:history="1">
        <w:r w:rsidRPr="00213685">
          <w:rPr>
            <w:rStyle w:val="Hyperlink"/>
          </w:rPr>
          <w:t>http://localhost:50030</w:t>
        </w:r>
      </w:hyperlink>
      <w:r>
        <w:t xml:space="preserve"> and find a retired job. Click on the link to see more details. You’ll find something similar to the following:</w:t>
      </w:r>
    </w:p>
    <w:p w14:paraId="165CB0DE" w14:textId="77777777" w:rsidR="00224BB4" w:rsidRDefault="00224BB4" w:rsidP="00224BB4">
      <w:pPr>
        <w:pStyle w:val="ListParagraph"/>
      </w:pPr>
    </w:p>
    <w:p w14:paraId="19A723AD" w14:textId="77777777" w:rsidR="00224BB4" w:rsidRDefault="00224BB4" w:rsidP="00224BB4">
      <w:pPr>
        <w:pStyle w:val="ListParagraph"/>
      </w:pPr>
    </w:p>
    <w:p w14:paraId="2810535E" w14:textId="77777777" w:rsidR="00224BB4" w:rsidRDefault="00224BB4" w:rsidP="00224BB4">
      <w:pPr>
        <w:pStyle w:val="ListParagraph"/>
      </w:pPr>
    </w:p>
    <w:p w14:paraId="5150D22C" w14:textId="77777777" w:rsidR="00224BB4" w:rsidRDefault="00224BB4" w:rsidP="00FC4B1D"/>
    <w:p w14:paraId="06A7A210" w14:textId="056E154E" w:rsidR="00224BB4" w:rsidRDefault="003A4373" w:rsidP="00FC4B1D">
      <w:r>
        <w:rPr>
          <w:noProof/>
        </w:rPr>
        <w:drawing>
          <wp:inline distT="0" distB="0" distL="0" distR="0" wp14:anchorId="707826D7" wp14:editId="70EE6A3A">
            <wp:extent cx="6858000" cy="4427855"/>
            <wp:effectExtent l="0" t="0" r="0" b="0"/>
            <wp:docPr id="11" name="Picture 11" descr="Macintosh HD:private:var:folders:gh:v3m0627j1r99vb01r6kf2yfc0000gp:T:com.skitch.skitch:Screenshot_6_16_13_9_34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gh:v3m0627j1r99vb01r6kf2yfc0000gp:T:com.skitch.skitch:Screenshot_6_16_13_9_34_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427855"/>
                    </a:xfrm>
                    <a:prstGeom prst="rect">
                      <a:avLst/>
                    </a:prstGeom>
                    <a:noFill/>
                    <a:ln>
                      <a:noFill/>
                    </a:ln>
                  </pic:spPr>
                </pic:pic>
              </a:graphicData>
            </a:graphic>
          </wp:inline>
        </w:drawing>
      </w:r>
    </w:p>
    <w:p w14:paraId="3501F562" w14:textId="77777777" w:rsidR="003A4373" w:rsidRDefault="003A4373" w:rsidP="00FC4B1D"/>
    <w:p w14:paraId="66A539CC" w14:textId="338691D4" w:rsidR="003A4373" w:rsidRDefault="003A4373" w:rsidP="003A4373">
      <w:pPr>
        <w:pStyle w:val="ListParagraph"/>
      </w:pPr>
      <w:r>
        <w:rPr>
          <w:b/>
        </w:rPr>
        <w:t>Step 2</w:t>
      </w:r>
      <w:r w:rsidRPr="00F11BCC">
        <w:rPr>
          <w:b/>
        </w:rPr>
        <w:t>:</w:t>
      </w:r>
      <w:r>
        <w:t xml:space="preserve"> Click on the JobConf link (the very first link) to see the job configuration.</w:t>
      </w:r>
    </w:p>
    <w:p w14:paraId="4C955392" w14:textId="77777777" w:rsidR="003A4373" w:rsidRDefault="003A4373" w:rsidP="003A4373">
      <w:pPr>
        <w:pStyle w:val="ListParagraph"/>
      </w:pPr>
    </w:p>
    <w:p w14:paraId="17B3F4EA" w14:textId="77777777" w:rsidR="003A4373" w:rsidRDefault="003A4373" w:rsidP="003A4373">
      <w:pPr>
        <w:pStyle w:val="ListParagraph"/>
      </w:pPr>
    </w:p>
    <w:p w14:paraId="6BA7370D" w14:textId="77777777" w:rsidR="003A4373" w:rsidRDefault="003A4373" w:rsidP="003A4373">
      <w:pPr>
        <w:pStyle w:val="ListParagraph"/>
      </w:pPr>
    </w:p>
    <w:p w14:paraId="272F8F9D" w14:textId="77777777" w:rsidR="003A4373" w:rsidRDefault="003A4373" w:rsidP="00FC4B1D"/>
    <w:p w14:paraId="6B3409E8" w14:textId="77777777" w:rsidR="003A4373" w:rsidRDefault="003A4373" w:rsidP="00FC4B1D"/>
    <w:p w14:paraId="466CE871" w14:textId="71CF4F96" w:rsidR="003A4373" w:rsidRDefault="003A4373" w:rsidP="00FC4B1D">
      <w:r>
        <w:rPr>
          <w:noProof/>
        </w:rPr>
        <w:drawing>
          <wp:inline distT="0" distB="0" distL="0" distR="0" wp14:anchorId="578CEE8F" wp14:editId="25603F65">
            <wp:extent cx="6858000" cy="4013200"/>
            <wp:effectExtent l="177800" t="177800" r="381000" b="381000"/>
            <wp:docPr id="12" name="Picture 12" descr="Macintosh HD:private:var:folders:gh:v3m0627j1r99vb01r6kf2yfc0000gp:T:com.skitch.skitch:Screenshot_6_16_13_9_36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folders:gh:v3m0627j1r99vb01r6kf2yfc0000gp:T:com.skitch.skitch:Screenshot_6_16_13_9_36_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401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69F3F3" w14:textId="79F96FC0" w:rsidR="003A4373" w:rsidRDefault="003A4373" w:rsidP="003A4373">
      <w:pPr>
        <w:pStyle w:val="ListParagraph"/>
      </w:pPr>
      <w:r>
        <w:rPr>
          <w:b/>
        </w:rPr>
        <w:t>Step 3</w:t>
      </w:r>
      <w:r w:rsidRPr="00F11BCC">
        <w:rPr>
          <w:b/>
        </w:rPr>
        <w:t>:</w:t>
      </w:r>
      <w:r>
        <w:t xml:space="preserve"> Click on the link </w:t>
      </w:r>
      <w:r w:rsidR="00E15D4F">
        <w:rPr>
          <w:b/>
        </w:rPr>
        <w:t>Analys</w:t>
      </w:r>
      <w:r w:rsidRPr="00E15D4F">
        <w:rPr>
          <w:b/>
        </w:rPr>
        <w:t>e This Job</w:t>
      </w:r>
      <w:r>
        <w:t xml:space="preserve"> to see the job execution details.</w:t>
      </w:r>
    </w:p>
    <w:p w14:paraId="6C2BD210" w14:textId="77777777" w:rsidR="003A4373" w:rsidRDefault="003A4373" w:rsidP="003A4373">
      <w:pPr>
        <w:pStyle w:val="ListParagraph"/>
      </w:pPr>
    </w:p>
    <w:p w14:paraId="6826AF1D" w14:textId="77777777" w:rsidR="003A4373" w:rsidRDefault="003A4373" w:rsidP="003A4373">
      <w:pPr>
        <w:pStyle w:val="ListParagraph"/>
      </w:pPr>
    </w:p>
    <w:p w14:paraId="392D15CB" w14:textId="3F4FAA73" w:rsidR="003A4373" w:rsidRDefault="003A4373" w:rsidP="00FC4B1D">
      <w:r>
        <w:rPr>
          <w:noProof/>
        </w:rPr>
        <w:drawing>
          <wp:inline distT="0" distB="0" distL="0" distR="0" wp14:anchorId="67D99D32" wp14:editId="67017E1A">
            <wp:extent cx="6858000" cy="7941945"/>
            <wp:effectExtent l="0" t="0" r="0" b="8255"/>
            <wp:docPr id="14" name="Picture 14" descr="Macintosh HD:private:var:folders:gh:v3m0627j1r99vb01r6kf2yfc0000gp:T:com.skitch.skitch:Screenshot_6_16_13_9_40_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gh:v3m0627j1r99vb01r6kf2yfc0000gp:T:com.skitch.skitch:Screenshot_6_16_13_9_40_AM-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7941945"/>
                    </a:xfrm>
                    <a:prstGeom prst="rect">
                      <a:avLst/>
                    </a:prstGeom>
                    <a:noFill/>
                    <a:ln>
                      <a:noFill/>
                    </a:ln>
                  </pic:spPr>
                </pic:pic>
              </a:graphicData>
            </a:graphic>
          </wp:inline>
        </w:drawing>
      </w:r>
    </w:p>
    <w:p w14:paraId="35E9AD48" w14:textId="77777777" w:rsidR="00E15D4F" w:rsidRDefault="00E15D4F" w:rsidP="00FC4B1D"/>
    <w:p w14:paraId="5CF17087" w14:textId="2FC05D40" w:rsidR="00E15D4F" w:rsidRDefault="00E15D4F" w:rsidP="00E15D4F">
      <w:pPr>
        <w:pStyle w:val="ListParagraph"/>
      </w:pPr>
      <w:r>
        <w:rPr>
          <w:b/>
        </w:rPr>
        <w:t>Step 3</w:t>
      </w:r>
      <w:r w:rsidRPr="00F11BCC">
        <w:rPr>
          <w:b/>
        </w:rPr>
        <w:t>:</w:t>
      </w:r>
      <w:r>
        <w:t xml:space="preserve"> Click on the link </w:t>
      </w:r>
      <w:r w:rsidRPr="00E15D4F">
        <w:rPr>
          <w:b/>
        </w:rPr>
        <w:t>All</w:t>
      </w:r>
      <w:r>
        <w:t xml:space="preserve"> under task details to see the raw log files.</w:t>
      </w:r>
    </w:p>
    <w:p w14:paraId="67DD4C2E" w14:textId="77777777" w:rsidR="00E15D4F" w:rsidRDefault="00E15D4F" w:rsidP="00E15D4F">
      <w:pPr>
        <w:pStyle w:val="ListParagraph"/>
      </w:pPr>
    </w:p>
    <w:p w14:paraId="3576CF86" w14:textId="77777777" w:rsidR="00E15D4F" w:rsidRDefault="00E15D4F" w:rsidP="00E15D4F">
      <w:pPr>
        <w:pStyle w:val="ListParagraph"/>
      </w:pPr>
    </w:p>
    <w:p w14:paraId="60A960BF" w14:textId="77777777" w:rsidR="00E15D4F" w:rsidRDefault="00E15D4F" w:rsidP="00FC4B1D"/>
    <w:p w14:paraId="11A9E098" w14:textId="31DDED27" w:rsidR="003A4373" w:rsidRPr="007037F2" w:rsidRDefault="00E15D4F" w:rsidP="00FC4B1D">
      <w:r>
        <w:rPr>
          <w:noProof/>
        </w:rPr>
        <w:drawing>
          <wp:inline distT="0" distB="0" distL="0" distR="0" wp14:anchorId="3062461B" wp14:editId="5EE27CE3">
            <wp:extent cx="6858000" cy="2861945"/>
            <wp:effectExtent l="0" t="0" r="0" b="8255"/>
            <wp:docPr id="15" name="Picture 15" descr="Macintosh HD:private:var:folders:gh:v3m0627j1r99vb01r6kf2yfc0000gp:T:com.skitch.skitch:Screenshot_6_16_13_9_52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folders:gh:v3m0627j1r99vb01r6kf2yfc0000gp:T:com.skitch.skitch:Screenshot_6_16_13_9_52_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861945"/>
                    </a:xfrm>
                    <a:prstGeom prst="rect">
                      <a:avLst/>
                    </a:prstGeom>
                    <a:noFill/>
                    <a:ln>
                      <a:noFill/>
                    </a:ln>
                  </pic:spPr>
                </pic:pic>
              </a:graphicData>
            </a:graphic>
          </wp:inline>
        </w:drawing>
      </w:r>
    </w:p>
    <w:p w14:paraId="4802127B" w14:textId="643D5782" w:rsidR="0035075E" w:rsidRDefault="007037F2" w:rsidP="0035075E">
      <w:pPr>
        <w:pStyle w:val="Heading1"/>
      </w:pPr>
      <w:r>
        <w:t>Lab 14</w:t>
      </w:r>
      <w:r w:rsidR="0035075E">
        <w:t xml:space="preserve">: </w:t>
      </w:r>
      <w:r>
        <w:t>Debug MapReduce code</w:t>
      </w:r>
    </w:p>
    <w:p w14:paraId="20530220" w14:textId="77777777" w:rsidR="007037F2" w:rsidRDefault="007037F2" w:rsidP="007037F2">
      <w:pPr>
        <w:pStyle w:val="Heading2"/>
      </w:pPr>
      <w:r>
        <w:t>Description:</w:t>
      </w:r>
    </w:p>
    <w:p w14:paraId="2B854EAF" w14:textId="0833B4CD" w:rsidR="007037F2" w:rsidRDefault="007037F2" w:rsidP="007037F2">
      <w:pPr>
        <w:pStyle w:val="ListParagraph"/>
        <w:numPr>
          <w:ilvl w:val="0"/>
          <w:numId w:val="11"/>
        </w:numPr>
      </w:pPr>
      <w:r>
        <w:t>Write a simple MapReduce program that uses log4j and standard error output (stderr) to debug code.</w:t>
      </w:r>
    </w:p>
    <w:p w14:paraId="78B33CE8" w14:textId="65A055F3" w:rsidR="00AB4727" w:rsidRDefault="00AB4727" w:rsidP="007037F2">
      <w:pPr>
        <w:pStyle w:val="ListParagraph"/>
        <w:numPr>
          <w:ilvl w:val="0"/>
          <w:numId w:val="11"/>
        </w:numPr>
      </w:pPr>
      <w:r>
        <w:t xml:space="preserve">We will reuse one of our earlier lab exercises </w:t>
      </w:r>
      <w:r w:rsidR="00272506">
        <w:t xml:space="preserve">(Lab 7) </w:t>
      </w:r>
      <w:r>
        <w:t>and add some debugging code in it.</w:t>
      </w:r>
    </w:p>
    <w:p w14:paraId="2081C67D" w14:textId="234A9398" w:rsidR="00AB4727" w:rsidRDefault="00AB4727" w:rsidP="00AB4727">
      <w:pPr>
        <w:pStyle w:val="ListParagraph"/>
        <w:numPr>
          <w:ilvl w:val="0"/>
          <w:numId w:val="11"/>
        </w:numPr>
      </w:pPr>
      <w:r>
        <w:t>The output will be written to</w:t>
      </w:r>
      <w:r w:rsidR="00BB077D">
        <w:t xml:space="preserve"> the file system under </w:t>
      </w:r>
      <w:r w:rsidR="00BB077D" w:rsidRPr="00BB077D">
        <w:rPr>
          <w:rStyle w:val="PlainTextChar"/>
        </w:rPr>
        <w:t>/var/log</w:t>
      </w:r>
      <w:r>
        <w:t>. We will then look up the log files and find the log messages.</w:t>
      </w:r>
    </w:p>
    <w:p w14:paraId="1FF5E6CB" w14:textId="26E977A9" w:rsidR="00272506" w:rsidRDefault="00272506" w:rsidP="00272506">
      <w:pPr>
        <w:pStyle w:val="Heading2"/>
      </w:pPr>
      <w:r>
        <w:t>Task 1: Prepare HDFS with the appropriate data files</w:t>
      </w:r>
    </w:p>
    <w:p w14:paraId="37A3C0DB" w14:textId="77777777" w:rsidR="00272506" w:rsidRDefault="00272506" w:rsidP="00272506">
      <w:pPr>
        <w:pStyle w:val="Heading3"/>
      </w:pPr>
      <w:r>
        <w:t>Activity Procedure</w:t>
      </w:r>
    </w:p>
    <w:p w14:paraId="202A537F" w14:textId="77777777" w:rsidR="00272506" w:rsidRDefault="00272506" w:rsidP="00272506"/>
    <w:p w14:paraId="12D202FC" w14:textId="1492D06C" w:rsidR="00272506" w:rsidRDefault="00272506" w:rsidP="00272506">
      <w:pPr>
        <w:pStyle w:val="ListParagraph"/>
      </w:pPr>
      <w:r w:rsidRPr="00743644">
        <w:rPr>
          <w:b/>
        </w:rPr>
        <w:t>Step 1:</w:t>
      </w:r>
      <w:r>
        <w:t xml:space="preserve"> We will be re-doing Lab 7 - that analyzes log files using custom Writable type.</w:t>
      </w:r>
    </w:p>
    <w:p w14:paraId="1DC93AD7" w14:textId="77777777" w:rsidR="00272506" w:rsidRDefault="00272506" w:rsidP="00272506">
      <w:pPr>
        <w:pStyle w:val="ListParagraph"/>
      </w:pPr>
    </w:p>
    <w:p w14:paraId="4BE313E9" w14:textId="77777777" w:rsidR="00272506" w:rsidRDefault="00272506" w:rsidP="00272506">
      <w:pPr>
        <w:pStyle w:val="PlainText"/>
        <w:ind w:left="1440"/>
      </w:pPr>
      <w:r>
        <w:t>$ cd ~/Developer/heffalump</w:t>
      </w:r>
    </w:p>
    <w:p w14:paraId="51CD2EF1" w14:textId="77777777" w:rsidR="00272506" w:rsidRDefault="00272506" w:rsidP="00272506">
      <w:pPr>
        <w:pStyle w:val="ListParagraph"/>
        <w:ind w:firstLine="0"/>
      </w:pPr>
    </w:p>
    <w:p w14:paraId="478EA4EC" w14:textId="77777777" w:rsidR="00272506" w:rsidRDefault="00272506" w:rsidP="00272506">
      <w:pPr>
        <w:pStyle w:val="ListParagraph"/>
      </w:pPr>
      <w:r>
        <w:rPr>
          <w:b/>
        </w:rPr>
        <w:t>Step 2</w:t>
      </w:r>
      <w:r w:rsidRPr="00743644">
        <w:rPr>
          <w:b/>
        </w:rPr>
        <w:t>:</w:t>
      </w:r>
      <w:r>
        <w:t xml:space="preserve"> Clean up the input directory in HDFS and copy the data file to HDFS.</w:t>
      </w:r>
    </w:p>
    <w:p w14:paraId="4659D59D" w14:textId="77777777" w:rsidR="00272506" w:rsidRDefault="00272506" w:rsidP="00272506">
      <w:pPr>
        <w:pStyle w:val="ListParagraph"/>
      </w:pPr>
    </w:p>
    <w:p w14:paraId="7F64C6BE" w14:textId="77777777" w:rsidR="00272506" w:rsidRDefault="00272506" w:rsidP="00272506">
      <w:pPr>
        <w:pStyle w:val="PlainText"/>
        <w:ind w:left="1440"/>
      </w:pPr>
      <w:r>
        <w:t>$</w:t>
      </w:r>
      <w:r w:rsidRPr="00BA4FFB">
        <w:t xml:space="preserve"> </w:t>
      </w:r>
      <w:r>
        <w:t>hadoop fs -rm -r input</w:t>
      </w:r>
    </w:p>
    <w:p w14:paraId="582957A4" w14:textId="77777777" w:rsidR="00272506" w:rsidRDefault="00272506" w:rsidP="00272506">
      <w:pPr>
        <w:pStyle w:val="PlainText"/>
        <w:ind w:left="1440"/>
      </w:pPr>
      <w:r>
        <w:t>$ hadoop fs -mkdir input</w:t>
      </w:r>
    </w:p>
    <w:p w14:paraId="451408B8" w14:textId="77777777" w:rsidR="00272506" w:rsidRDefault="00272506" w:rsidP="00272506">
      <w:pPr>
        <w:pStyle w:val="PlainText"/>
        <w:ind w:left="1440"/>
      </w:pPr>
      <w:r>
        <w:t>$ hadoop fs -copyFromLocal -f data/NASA_access_log.txt input</w:t>
      </w:r>
    </w:p>
    <w:p w14:paraId="12688772" w14:textId="77777777" w:rsidR="00272506" w:rsidRDefault="00272506" w:rsidP="00272506">
      <w:pPr>
        <w:pStyle w:val="Heading2"/>
      </w:pPr>
      <w:r>
        <w:t>Task 2: Write the custom writable object LogWritable</w:t>
      </w:r>
    </w:p>
    <w:p w14:paraId="4F20DCBB" w14:textId="77777777" w:rsidR="00272506" w:rsidRDefault="00272506" w:rsidP="00272506"/>
    <w:p w14:paraId="3AC0D43D" w14:textId="77777777" w:rsidR="00272506" w:rsidRPr="00C52015" w:rsidRDefault="00272506" w:rsidP="00272506">
      <w:r>
        <w:t>Most of the code is written for you. You just need to edit the file and add a few key functions.</w:t>
      </w:r>
    </w:p>
    <w:p w14:paraId="129B0DFE" w14:textId="77777777" w:rsidR="00272506" w:rsidRDefault="00272506" w:rsidP="00272506">
      <w:pPr>
        <w:pStyle w:val="Heading3"/>
      </w:pPr>
      <w:r>
        <w:t>Activity Procedure</w:t>
      </w:r>
    </w:p>
    <w:p w14:paraId="2DB40032" w14:textId="77777777" w:rsidR="00272506" w:rsidRDefault="00272506" w:rsidP="00272506">
      <w:pPr>
        <w:pStyle w:val="ListParagraph"/>
      </w:pPr>
      <w:r w:rsidRPr="00743644">
        <w:rPr>
          <w:b/>
        </w:rPr>
        <w:t>Step 1:</w:t>
      </w:r>
      <w:r>
        <w:t xml:space="preserve"> Edit the file containing the Mapper and Reducer class. Fill in the missing lines in the </w:t>
      </w:r>
      <w:r w:rsidRPr="00A25865">
        <w:rPr>
          <w:rStyle w:val="PlainTextChar"/>
        </w:rPr>
        <w:t>map()</w:t>
      </w:r>
      <w:r>
        <w:t xml:space="preserve"> function below.</w:t>
      </w:r>
    </w:p>
    <w:p w14:paraId="6D784C29" w14:textId="77777777" w:rsidR="00272506" w:rsidRDefault="00272506" w:rsidP="00272506">
      <w:pPr>
        <w:pStyle w:val="ListParagraph"/>
      </w:pPr>
    </w:p>
    <w:p w14:paraId="3B0EC478" w14:textId="4DCAFAB6" w:rsidR="00272506" w:rsidRDefault="00272506" w:rsidP="00272506">
      <w:pPr>
        <w:pStyle w:val="PlainText"/>
        <w:ind w:left="1440"/>
      </w:pPr>
      <w:r>
        <w:t xml:space="preserve">$ </w:t>
      </w:r>
      <w:r w:rsidRPr="001274ED">
        <w:t>vi src/m</w:t>
      </w:r>
      <w:r>
        <w:t>ain/java/com/hadooptraining/lab14</w:t>
      </w:r>
      <w:r w:rsidRPr="001274ED">
        <w:t>/Log</w:t>
      </w:r>
      <w:r>
        <w:t>ProcessorWithDebug</w:t>
      </w:r>
      <w:r w:rsidRPr="001274ED">
        <w:t>.java</w:t>
      </w:r>
    </w:p>
    <w:p w14:paraId="0A013B96" w14:textId="77777777" w:rsidR="00272506" w:rsidRDefault="00272506" w:rsidP="00272506">
      <w:pPr>
        <w:ind w:left="1440"/>
      </w:pPr>
    </w:p>
    <w:p w14:paraId="1025BA4B" w14:textId="23A93F6D" w:rsidR="00272506" w:rsidRDefault="00272506" w:rsidP="00272506">
      <w:pPr>
        <w:ind w:left="1440"/>
      </w:pPr>
      <w:r>
        <w:t xml:space="preserve">Fill in the </w:t>
      </w:r>
      <w:r w:rsidR="00BB077D">
        <w:t xml:space="preserve">missing lines in the </w:t>
      </w:r>
      <w:r>
        <w:t>functi</w:t>
      </w:r>
      <w:r w:rsidR="00BB077D">
        <w:t xml:space="preserve">on </w:t>
      </w:r>
      <w:r w:rsidR="00BB077D" w:rsidRPr="00BB077D">
        <w:rPr>
          <w:rStyle w:val="PlainTextChar"/>
        </w:rPr>
        <w:t>map()</w:t>
      </w:r>
      <w:r>
        <w:t xml:space="preserve"> by looking up the code below.</w:t>
      </w:r>
    </w:p>
    <w:p w14:paraId="7F0100DD" w14:textId="77777777" w:rsidR="00272506" w:rsidRDefault="00272506" w:rsidP="00272506">
      <w:pPr>
        <w:ind w:left="1440"/>
      </w:pPr>
    </w:p>
    <w:p w14:paraId="3216658C" w14:textId="3310D7DA" w:rsidR="00BB077D" w:rsidRDefault="00BB077D" w:rsidP="00BB077D">
      <w:pPr>
        <w:pStyle w:val="PlainText"/>
        <w:ind w:left="1440"/>
      </w:pPr>
      <w:r>
        <w:t xml:space="preserve">    public void map(LongWritable key, Text value, Context context)</w:t>
      </w:r>
    </w:p>
    <w:p w14:paraId="2042796A" w14:textId="77777777" w:rsidR="00BB077D" w:rsidRDefault="00BB077D" w:rsidP="00BB077D">
      <w:pPr>
        <w:pStyle w:val="PlainText"/>
        <w:ind w:left="1440"/>
      </w:pPr>
      <w:r>
        <w:t xml:space="preserve">                throws IOException, InterruptedException {</w:t>
      </w:r>
    </w:p>
    <w:p w14:paraId="31388AE9" w14:textId="77777777" w:rsidR="00BB077D" w:rsidRDefault="00BB077D" w:rsidP="00BB077D">
      <w:pPr>
        <w:pStyle w:val="PlainText"/>
        <w:ind w:left="1440"/>
      </w:pPr>
    </w:p>
    <w:p w14:paraId="6135D759" w14:textId="77777777" w:rsidR="00BB077D" w:rsidRDefault="00BB077D" w:rsidP="00BB077D">
      <w:pPr>
        <w:pStyle w:val="PlainText"/>
        <w:ind w:left="1440"/>
      </w:pPr>
      <w:r>
        <w:t xml:space="preserve">            // prepare the log pattern string</w:t>
      </w:r>
    </w:p>
    <w:p w14:paraId="69934ED7" w14:textId="77777777" w:rsidR="00BB077D" w:rsidRDefault="00BB077D" w:rsidP="00BB077D">
      <w:pPr>
        <w:pStyle w:val="PlainText"/>
        <w:ind w:left="1440"/>
      </w:pPr>
      <w:r>
        <w:t xml:space="preserve">            String logEntryPattern = "^(\\S+) (\\S+) (\\S+) \\[([\\w:/]+\\s[+\\-]\\d{4})\\] \"(.+?)\" (\\d{3}) (\\d+)";</w:t>
      </w:r>
    </w:p>
    <w:p w14:paraId="53448252" w14:textId="77777777" w:rsidR="00BB077D" w:rsidRDefault="00BB077D" w:rsidP="00BB077D">
      <w:pPr>
        <w:pStyle w:val="PlainText"/>
        <w:ind w:left="1440"/>
      </w:pPr>
      <w:r>
        <w:t xml:space="preserve">            // Example: unicomp6.unicomp.net - - [01/Jul/1995:00:00:14 -0400] "GET /shuttle/countdown/count.gif HTTP/1.0" 200 40310</w:t>
      </w:r>
    </w:p>
    <w:p w14:paraId="06485311" w14:textId="77777777" w:rsidR="00BB077D" w:rsidRDefault="00BB077D" w:rsidP="00BB077D">
      <w:pPr>
        <w:pStyle w:val="PlainText"/>
        <w:ind w:left="1440"/>
      </w:pPr>
    </w:p>
    <w:p w14:paraId="1FA76D66" w14:textId="77777777" w:rsidR="00BB077D" w:rsidRDefault="00BB077D" w:rsidP="00BB077D">
      <w:pPr>
        <w:pStyle w:val="PlainText"/>
        <w:ind w:left="1440"/>
      </w:pPr>
      <w:r>
        <w:t xml:space="preserve">            // Compile the pattern and keep it in a local variable</w:t>
      </w:r>
    </w:p>
    <w:p w14:paraId="751C9AB3" w14:textId="77777777" w:rsidR="00BB077D" w:rsidRDefault="00BB077D" w:rsidP="00BB077D">
      <w:pPr>
        <w:pStyle w:val="PlainText"/>
        <w:ind w:left="1440"/>
      </w:pPr>
      <w:r>
        <w:t xml:space="preserve">            Pattern p = Pattern.compile(logEntryPattern);</w:t>
      </w:r>
    </w:p>
    <w:p w14:paraId="6567AB27" w14:textId="77777777" w:rsidR="00BB077D" w:rsidRDefault="00BB077D" w:rsidP="00BB077D">
      <w:pPr>
        <w:pStyle w:val="PlainText"/>
        <w:ind w:left="1440"/>
      </w:pPr>
      <w:r>
        <w:t xml:space="preserve">            Matcher matcher = p.matcher(value.toString());</w:t>
      </w:r>
    </w:p>
    <w:p w14:paraId="551DE72F" w14:textId="77777777" w:rsidR="00BB077D" w:rsidRDefault="00BB077D" w:rsidP="00BB077D">
      <w:pPr>
        <w:pStyle w:val="PlainText"/>
        <w:ind w:left="1440"/>
      </w:pPr>
    </w:p>
    <w:p w14:paraId="773AE51D" w14:textId="77777777" w:rsidR="00BB077D" w:rsidRDefault="00BB077D" w:rsidP="00BB077D">
      <w:pPr>
        <w:pStyle w:val="PlainText"/>
        <w:ind w:left="1440"/>
      </w:pPr>
      <w:r>
        <w:t xml:space="preserve">            // if line in log file did not match, get out of the mapper method</w:t>
      </w:r>
    </w:p>
    <w:p w14:paraId="29749115" w14:textId="77777777" w:rsidR="00BB077D" w:rsidRDefault="00BB077D" w:rsidP="00BB077D">
      <w:pPr>
        <w:pStyle w:val="PlainText"/>
        <w:ind w:left="1440"/>
      </w:pPr>
      <w:r>
        <w:t xml:space="preserve">            if (!matcher.matches()) {</w:t>
      </w:r>
    </w:p>
    <w:p w14:paraId="77EE9CBB" w14:textId="77777777" w:rsidR="00BB077D" w:rsidRDefault="00BB077D" w:rsidP="00BB077D">
      <w:pPr>
        <w:pStyle w:val="PlainText"/>
        <w:ind w:left="1440"/>
      </w:pPr>
      <w:r>
        <w:t xml:space="preserve">                System.err.println("Bad record found: " + value.toString());</w:t>
      </w:r>
    </w:p>
    <w:p w14:paraId="17FFA46D" w14:textId="77777777" w:rsidR="00BB077D" w:rsidRDefault="00BB077D" w:rsidP="00BB077D">
      <w:pPr>
        <w:pStyle w:val="PlainText"/>
        <w:ind w:left="1440"/>
      </w:pPr>
      <w:r>
        <w:t xml:space="preserve">                return;</w:t>
      </w:r>
    </w:p>
    <w:p w14:paraId="4553B20E" w14:textId="77777777" w:rsidR="00BB077D" w:rsidRDefault="00BB077D" w:rsidP="00BB077D">
      <w:pPr>
        <w:pStyle w:val="PlainText"/>
        <w:ind w:left="1440"/>
      </w:pPr>
      <w:r>
        <w:t xml:space="preserve">            }</w:t>
      </w:r>
    </w:p>
    <w:p w14:paraId="36E28F5D" w14:textId="77777777" w:rsidR="00BB077D" w:rsidRDefault="00BB077D" w:rsidP="00BB077D">
      <w:pPr>
        <w:pStyle w:val="PlainText"/>
        <w:ind w:left="1440"/>
      </w:pPr>
    </w:p>
    <w:p w14:paraId="2CA2B92E" w14:textId="77777777" w:rsidR="00BB077D" w:rsidRDefault="00BB077D" w:rsidP="00BB077D">
      <w:pPr>
        <w:pStyle w:val="PlainText"/>
        <w:ind w:left="1440"/>
      </w:pPr>
      <w:r>
        <w:t xml:space="preserve">            // Set the KEY of the mapper by using one of the extracted values from log line</w:t>
      </w:r>
    </w:p>
    <w:p w14:paraId="79A6DDBE" w14:textId="77777777" w:rsidR="00BB077D" w:rsidRDefault="00BB077D" w:rsidP="00BB077D">
      <w:pPr>
        <w:pStyle w:val="PlainText"/>
        <w:ind w:left="1440"/>
      </w:pPr>
      <w:r>
        <w:t xml:space="preserve">            userHostText.set(matcher.group(1));</w:t>
      </w:r>
    </w:p>
    <w:p w14:paraId="1195BF88" w14:textId="77777777" w:rsidR="00BB077D" w:rsidRDefault="00BB077D" w:rsidP="00BB077D">
      <w:pPr>
        <w:pStyle w:val="PlainText"/>
        <w:ind w:left="1440"/>
      </w:pPr>
    </w:p>
    <w:p w14:paraId="38E18179" w14:textId="77777777" w:rsidR="00BB077D" w:rsidRDefault="00BB077D" w:rsidP="00BB077D">
      <w:pPr>
        <w:pStyle w:val="PlainText"/>
        <w:ind w:left="1440"/>
      </w:pPr>
      <w:r>
        <w:t xml:space="preserve">            // Set the VALUE of the mapper by using other extracted values from log line</w:t>
      </w:r>
    </w:p>
    <w:p w14:paraId="3E30DA38" w14:textId="77777777" w:rsidR="00BB077D" w:rsidRDefault="00BB077D" w:rsidP="00BB077D">
      <w:pPr>
        <w:pStyle w:val="PlainText"/>
        <w:ind w:left="1440"/>
      </w:pPr>
      <w:r>
        <w:t xml:space="preserve">            logValue.set(matcher.group(1), matcher.group(4), matcher.group(5), Integer.parseInt(matcher.group(7)),  Integer.parseInt(matcher.group(6)));</w:t>
      </w:r>
    </w:p>
    <w:p w14:paraId="73307952" w14:textId="77777777" w:rsidR="00BB077D" w:rsidRDefault="00BB077D" w:rsidP="00BB077D">
      <w:pPr>
        <w:pStyle w:val="PlainText"/>
        <w:ind w:left="1440"/>
      </w:pPr>
    </w:p>
    <w:p w14:paraId="25AB3CF8" w14:textId="77777777" w:rsidR="00BB077D" w:rsidRDefault="00BB077D" w:rsidP="00BB077D">
      <w:pPr>
        <w:pStyle w:val="PlainText"/>
        <w:pBdr>
          <w:top w:val="single" w:sz="4" w:space="1" w:color="auto"/>
          <w:left w:val="single" w:sz="4" w:space="4" w:color="auto"/>
          <w:bottom w:val="single" w:sz="4" w:space="1" w:color="auto"/>
          <w:right w:val="single" w:sz="4" w:space="4" w:color="auto"/>
        </w:pBdr>
        <w:ind w:left="1440"/>
      </w:pPr>
      <w:r>
        <w:t xml:space="preserve">            // Print out some values to the console for debugging purposes</w:t>
      </w:r>
    </w:p>
    <w:p w14:paraId="354ECB70" w14:textId="77777777" w:rsidR="00BB077D" w:rsidRDefault="00BB077D" w:rsidP="00BB077D">
      <w:pPr>
        <w:pStyle w:val="PlainText"/>
        <w:pBdr>
          <w:top w:val="single" w:sz="4" w:space="1" w:color="auto"/>
          <w:left w:val="single" w:sz="4" w:space="4" w:color="auto"/>
          <w:bottom w:val="single" w:sz="4" w:space="1" w:color="auto"/>
          <w:right w:val="single" w:sz="4" w:space="4" w:color="auto"/>
        </w:pBdr>
        <w:ind w:left="1440"/>
      </w:pPr>
      <w:r>
        <w:t xml:space="preserve">            System.out.println("Host: " + userHostText.toString() + "\t\tbytes read: " + logValue.getResponseSize());</w:t>
      </w:r>
    </w:p>
    <w:p w14:paraId="2ADF5D42" w14:textId="77777777" w:rsidR="00BB077D" w:rsidRDefault="00BB077D" w:rsidP="00BB077D">
      <w:pPr>
        <w:pStyle w:val="PlainText"/>
        <w:ind w:left="1440"/>
      </w:pPr>
    </w:p>
    <w:p w14:paraId="56097116" w14:textId="77777777" w:rsidR="00BB077D" w:rsidRDefault="00BB077D" w:rsidP="00BB077D">
      <w:pPr>
        <w:pStyle w:val="PlainText"/>
        <w:ind w:left="1440"/>
      </w:pPr>
      <w:r>
        <w:t xml:space="preserve">            // Write the key and value to the context object</w:t>
      </w:r>
    </w:p>
    <w:p w14:paraId="4344371A" w14:textId="77777777" w:rsidR="00BB077D" w:rsidRDefault="00BB077D" w:rsidP="00BB077D">
      <w:pPr>
        <w:pStyle w:val="PlainText"/>
        <w:ind w:left="1440"/>
      </w:pPr>
      <w:r>
        <w:t xml:space="preserve">            context.write(userHostText, logValue);</w:t>
      </w:r>
    </w:p>
    <w:p w14:paraId="2B02BFAE" w14:textId="77777777" w:rsidR="00BB077D" w:rsidRDefault="00BB077D" w:rsidP="00BB077D">
      <w:pPr>
        <w:pStyle w:val="PlainText"/>
        <w:ind w:left="1440"/>
      </w:pPr>
      <w:r>
        <w:t xml:space="preserve">        }</w:t>
      </w:r>
    </w:p>
    <w:p w14:paraId="648B1BF0" w14:textId="23804AE2" w:rsidR="00272506" w:rsidRDefault="00BB077D" w:rsidP="00BB077D">
      <w:pPr>
        <w:pStyle w:val="PlainText"/>
        <w:ind w:left="1440"/>
      </w:pPr>
      <w:r>
        <w:t xml:space="preserve">    }</w:t>
      </w:r>
    </w:p>
    <w:p w14:paraId="18FDF990" w14:textId="77777777" w:rsidR="00BB077D" w:rsidRDefault="00BB077D" w:rsidP="00BB077D">
      <w:pPr>
        <w:pStyle w:val="PlainText"/>
        <w:ind w:left="1440"/>
      </w:pPr>
    </w:p>
    <w:p w14:paraId="759FB4F5" w14:textId="0E16884A" w:rsidR="00BB077D" w:rsidRDefault="00BB077D" w:rsidP="00BB077D">
      <w:pPr>
        <w:ind w:left="1440"/>
      </w:pPr>
      <w:r>
        <w:t xml:space="preserve">Next fill in the missing lines in the function </w:t>
      </w:r>
      <w:r>
        <w:rPr>
          <w:rStyle w:val="PlainTextChar"/>
        </w:rPr>
        <w:t>reduce</w:t>
      </w:r>
      <w:r w:rsidRPr="00BB077D">
        <w:rPr>
          <w:rStyle w:val="PlainTextChar"/>
        </w:rPr>
        <w:t>()</w:t>
      </w:r>
      <w:r>
        <w:t xml:space="preserve"> by looking up the code below.</w:t>
      </w:r>
    </w:p>
    <w:p w14:paraId="625BC4F4" w14:textId="77777777" w:rsidR="00BB077D" w:rsidRDefault="00BB077D" w:rsidP="00BB077D">
      <w:pPr>
        <w:pStyle w:val="PlainText"/>
        <w:ind w:left="1440"/>
      </w:pPr>
    </w:p>
    <w:p w14:paraId="712604EF" w14:textId="797C7D01" w:rsidR="00BB077D" w:rsidRDefault="00BB077D" w:rsidP="00BB077D">
      <w:pPr>
        <w:pStyle w:val="PlainText"/>
        <w:ind w:left="1440"/>
      </w:pPr>
      <w:r>
        <w:t xml:space="preserve">    public void reduce(Text key, Iterable&lt;LogWritable&gt; values,  Context context)</w:t>
      </w:r>
    </w:p>
    <w:p w14:paraId="5A983511" w14:textId="77777777" w:rsidR="00BB077D" w:rsidRDefault="00BB077D" w:rsidP="00BB077D">
      <w:pPr>
        <w:pStyle w:val="PlainText"/>
        <w:ind w:left="1440"/>
      </w:pPr>
      <w:r>
        <w:t xml:space="preserve">                throws IOException, InterruptedException {</w:t>
      </w:r>
    </w:p>
    <w:p w14:paraId="1C38AAEA" w14:textId="77777777" w:rsidR="00BB077D" w:rsidRDefault="00BB077D" w:rsidP="00BB077D">
      <w:pPr>
        <w:pStyle w:val="PlainText"/>
        <w:ind w:left="1440"/>
      </w:pPr>
    </w:p>
    <w:p w14:paraId="45018F66" w14:textId="77777777" w:rsidR="00BB077D" w:rsidRDefault="00BB077D" w:rsidP="00BB077D">
      <w:pPr>
        <w:pStyle w:val="PlainText"/>
        <w:ind w:left="1440"/>
      </w:pPr>
      <w:r>
        <w:t xml:space="preserve">            // Create a local variable to store the sum</w:t>
      </w:r>
    </w:p>
    <w:p w14:paraId="67E72554" w14:textId="77777777" w:rsidR="00BB077D" w:rsidRDefault="00BB077D" w:rsidP="00BB077D">
      <w:pPr>
        <w:pStyle w:val="PlainText"/>
        <w:ind w:left="1440"/>
      </w:pPr>
      <w:r>
        <w:t xml:space="preserve">            int sum = 0;</w:t>
      </w:r>
    </w:p>
    <w:p w14:paraId="298FE939" w14:textId="77777777" w:rsidR="00BB077D" w:rsidRDefault="00BB077D" w:rsidP="00BB077D">
      <w:pPr>
        <w:pStyle w:val="PlainText"/>
        <w:ind w:left="1440"/>
      </w:pPr>
    </w:p>
    <w:p w14:paraId="10F30428" w14:textId="77777777" w:rsidR="00BB077D" w:rsidRDefault="00BB077D" w:rsidP="00BB077D">
      <w:pPr>
        <w:pStyle w:val="PlainText"/>
        <w:ind w:left="1440"/>
      </w:pPr>
      <w:r>
        <w:t xml:space="preserve">            // Iterate through each value received</w:t>
      </w:r>
    </w:p>
    <w:p w14:paraId="55F31AD7" w14:textId="77777777" w:rsidR="00BB077D" w:rsidRDefault="00BB077D" w:rsidP="00BB077D">
      <w:pPr>
        <w:pStyle w:val="PlainText"/>
        <w:ind w:left="1440"/>
      </w:pPr>
      <w:r>
        <w:t xml:space="preserve">            for (LogWritable logLine : values) {</w:t>
      </w:r>
    </w:p>
    <w:p w14:paraId="6A599FAA" w14:textId="77777777" w:rsidR="00BB077D" w:rsidRDefault="00BB077D" w:rsidP="00BB077D">
      <w:pPr>
        <w:pStyle w:val="PlainText"/>
        <w:ind w:left="1440"/>
      </w:pPr>
      <w:r>
        <w:t xml:space="preserve">                // extract the response size and add it up</w:t>
      </w:r>
    </w:p>
    <w:p w14:paraId="0B4F3CBD" w14:textId="77777777" w:rsidR="00BB077D" w:rsidRDefault="00BB077D" w:rsidP="00BB077D">
      <w:pPr>
        <w:pStyle w:val="PlainText"/>
        <w:ind w:left="1440"/>
      </w:pPr>
      <w:r>
        <w:t xml:space="preserve">                sum += logLine.getResponseSize().get();</w:t>
      </w:r>
    </w:p>
    <w:p w14:paraId="79D9DB6C" w14:textId="77777777" w:rsidR="00BB077D" w:rsidRDefault="00BB077D" w:rsidP="00BB077D">
      <w:pPr>
        <w:pStyle w:val="PlainText"/>
        <w:ind w:left="1440"/>
      </w:pPr>
      <w:r>
        <w:t xml:space="preserve">            }</w:t>
      </w:r>
    </w:p>
    <w:p w14:paraId="35C3CA5A" w14:textId="77777777" w:rsidR="00BB077D" w:rsidRDefault="00BB077D" w:rsidP="00BB077D">
      <w:pPr>
        <w:pStyle w:val="PlainText"/>
        <w:ind w:left="1440"/>
      </w:pPr>
    </w:p>
    <w:p w14:paraId="3336ABF3" w14:textId="77777777" w:rsidR="00BB077D" w:rsidRDefault="00BB077D" w:rsidP="00BB077D">
      <w:pPr>
        <w:pStyle w:val="PlainText"/>
        <w:ind w:left="1440"/>
      </w:pPr>
      <w:r>
        <w:t xml:space="preserve">            // Set the value of the output as calculated sum</w:t>
      </w:r>
    </w:p>
    <w:p w14:paraId="536F472B" w14:textId="77777777" w:rsidR="00BB077D" w:rsidRDefault="00BB077D" w:rsidP="00BB077D">
      <w:pPr>
        <w:pStyle w:val="PlainText"/>
        <w:ind w:left="1440"/>
      </w:pPr>
      <w:r>
        <w:t xml:space="preserve">            result.set(sum);</w:t>
      </w:r>
    </w:p>
    <w:p w14:paraId="6F0A17CE" w14:textId="77777777" w:rsidR="00BB077D" w:rsidRDefault="00BB077D" w:rsidP="00BB077D">
      <w:pPr>
        <w:pStyle w:val="PlainText"/>
        <w:ind w:left="1440"/>
      </w:pPr>
    </w:p>
    <w:p w14:paraId="71403C35" w14:textId="77777777" w:rsidR="00BB077D" w:rsidRDefault="00BB077D" w:rsidP="00BB077D">
      <w:pPr>
        <w:pStyle w:val="PlainText"/>
        <w:pBdr>
          <w:top w:val="single" w:sz="4" w:space="1" w:color="auto"/>
          <w:left w:val="single" w:sz="4" w:space="4" w:color="auto"/>
          <w:bottom w:val="single" w:sz="4" w:space="1" w:color="auto"/>
          <w:right w:val="single" w:sz="4" w:space="4" w:color="auto"/>
        </w:pBdr>
        <w:ind w:left="1440"/>
      </w:pPr>
      <w:r>
        <w:t xml:space="preserve">            // Send some diagnostic messages to the log4j logger</w:t>
      </w:r>
    </w:p>
    <w:p w14:paraId="4852BF8E" w14:textId="77777777" w:rsidR="00BB077D" w:rsidRDefault="00BB077D" w:rsidP="00BB077D">
      <w:pPr>
        <w:pStyle w:val="PlainText"/>
        <w:pBdr>
          <w:top w:val="single" w:sz="4" w:space="1" w:color="auto"/>
          <w:left w:val="single" w:sz="4" w:space="4" w:color="auto"/>
          <w:bottom w:val="single" w:sz="4" w:space="1" w:color="auto"/>
          <w:right w:val="single" w:sz="4" w:space="4" w:color="auto"/>
        </w:pBdr>
        <w:ind w:left="1440"/>
      </w:pPr>
      <w:r>
        <w:t xml:space="preserve">            logger.info("[" + key.toString() + "] -&gt; " + result.toString());</w:t>
      </w:r>
    </w:p>
    <w:p w14:paraId="298B7FA2" w14:textId="77777777" w:rsidR="00BB077D" w:rsidRDefault="00BB077D" w:rsidP="00BB077D">
      <w:pPr>
        <w:pStyle w:val="PlainText"/>
        <w:ind w:left="1440"/>
      </w:pPr>
    </w:p>
    <w:p w14:paraId="67AC238B" w14:textId="77777777" w:rsidR="00BB077D" w:rsidRDefault="00BB077D" w:rsidP="00BB077D">
      <w:pPr>
        <w:pStyle w:val="PlainText"/>
        <w:ind w:left="1440"/>
      </w:pPr>
      <w:r>
        <w:t xml:space="preserve">            // Write to the context object</w:t>
      </w:r>
    </w:p>
    <w:p w14:paraId="51DC8674" w14:textId="77777777" w:rsidR="00BB077D" w:rsidRDefault="00BB077D" w:rsidP="00BB077D">
      <w:pPr>
        <w:pStyle w:val="PlainText"/>
        <w:ind w:left="1440"/>
      </w:pPr>
      <w:r>
        <w:t xml:space="preserve">            context.write(key, result);</w:t>
      </w:r>
    </w:p>
    <w:p w14:paraId="141EECC1" w14:textId="77777777" w:rsidR="00BB077D" w:rsidRDefault="00BB077D" w:rsidP="00BB077D">
      <w:pPr>
        <w:pStyle w:val="PlainText"/>
        <w:ind w:left="1440"/>
      </w:pPr>
      <w:r>
        <w:t xml:space="preserve">        }</w:t>
      </w:r>
    </w:p>
    <w:p w14:paraId="016D6F13" w14:textId="77777777" w:rsidR="00BB077D" w:rsidRDefault="00BB077D" w:rsidP="00BB077D">
      <w:pPr>
        <w:pStyle w:val="PlainText"/>
        <w:ind w:left="1440"/>
      </w:pPr>
      <w:r>
        <w:t xml:space="preserve">    }</w:t>
      </w:r>
    </w:p>
    <w:p w14:paraId="27900315" w14:textId="4CE8343A" w:rsidR="00BB077D" w:rsidRDefault="00BB077D" w:rsidP="00BB077D">
      <w:pPr>
        <w:pStyle w:val="Heading2"/>
      </w:pPr>
      <w:r>
        <w:t>Task 3: Compile and run the MapReduce job</w:t>
      </w:r>
    </w:p>
    <w:p w14:paraId="5AD2FF04" w14:textId="77777777" w:rsidR="00BB077D" w:rsidRDefault="00BB077D" w:rsidP="00BB077D"/>
    <w:p w14:paraId="6B8E13BE" w14:textId="77777777" w:rsidR="00BB077D" w:rsidRDefault="00BB077D" w:rsidP="00BB077D">
      <w:pPr>
        <w:pStyle w:val="Heading3"/>
      </w:pPr>
      <w:r>
        <w:t>Activity Procedure</w:t>
      </w:r>
    </w:p>
    <w:p w14:paraId="44985151" w14:textId="77777777" w:rsidR="00BB077D" w:rsidRDefault="00BB077D" w:rsidP="00BB077D"/>
    <w:p w14:paraId="22745C7B" w14:textId="77777777" w:rsidR="00BB077D" w:rsidRDefault="00BB077D" w:rsidP="00BB077D">
      <w:pPr>
        <w:pStyle w:val="ListParagraph"/>
      </w:pPr>
      <w:r w:rsidRPr="00F11BCC">
        <w:rPr>
          <w:b/>
        </w:rPr>
        <w:t>Step 1:</w:t>
      </w:r>
      <w:r>
        <w:t xml:space="preserve"> Compile the program through Maven and create a package.</w:t>
      </w:r>
    </w:p>
    <w:p w14:paraId="650C9C2B" w14:textId="77777777" w:rsidR="00BB077D" w:rsidRDefault="00BB077D" w:rsidP="00BB077D">
      <w:pPr>
        <w:pStyle w:val="ListParagraph"/>
      </w:pPr>
    </w:p>
    <w:p w14:paraId="2FD01462" w14:textId="77777777" w:rsidR="00BB077D" w:rsidRDefault="00BB077D" w:rsidP="00BB077D">
      <w:pPr>
        <w:pStyle w:val="PlainText"/>
        <w:ind w:left="1440"/>
      </w:pPr>
      <w:r>
        <w:t>$ cd ~/Developer/heffalump</w:t>
      </w:r>
    </w:p>
    <w:p w14:paraId="5CAAC99E" w14:textId="77777777" w:rsidR="00BB077D" w:rsidRDefault="00BB077D" w:rsidP="00BB077D">
      <w:pPr>
        <w:pStyle w:val="PlainText"/>
        <w:ind w:left="1440"/>
      </w:pPr>
      <w:r>
        <w:t>$ mvn package</w:t>
      </w:r>
    </w:p>
    <w:p w14:paraId="1F05A052" w14:textId="77777777" w:rsidR="00BB077D" w:rsidRDefault="00BB077D" w:rsidP="00BB077D">
      <w:pPr>
        <w:pStyle w:val="ListParagraph"/>
      </w:pPr>
    </w:p>
    <w:p w14:paraId="35E42F2C" w14:textId="77777777" w:rsidR="00BB077D" w:rsidRDefault="00BB077D" w:rsidP="00BB077D">
      <w:pPr>
        <w:pStyle w:val="ListParagraph"/>
      </w:pPr>
      <w:r w:rsidRPr="00F11BCC">
        <w:rPr>
          <w:b/>
        </w:rPr>
        <w:t>Step 2:</w:t>
      </w:r>
      <w:r>
        <w:t xml:space="preserve"> Run the MapReduce job.</w:t>
      </w:r>
    </w:p>
    <w:p w14:paraId="0DF28C78" w14:textId="77777777" w:rsidR="00BB077D" w:rsidRDefault="00BB077D" w:rsidP="00BB077D">
      <w:pPr>
        <w:pStyle w:val="ListParagraph"/>
      </w:pPr>
    </w:p>
    <w:p w14:paraId="2D039722" w14:textId="25177616" w:rsidR="00BB077D" w:rsidRDefault="00BB077D" w:rsidP="00BB077D">
      <w:pPr>
        <w:pStyle w:val="PlainText"/>
        <w:ind w:left="1440"/>
      </w:pPr>
      <w:r>
        <w:t xml:space="preserve">$ </w:t>
      </w:r>
      <w:r w:rsidRPr="00681C46">
        <w:t xml:space="preserve">hadoop jar </w:t>
      </w:r>
      <w:r>
        <w:t>$HOME</w:t>
      </w:r>
      <w:r w:rsidRPr="00681C46">
        <w:t>/Developer/heffalump/target/heffalump</w:t>
      </w:r>
      <w:r>
        <w:t>-1.0.jar com.hadooptraining.lab14</w:t>
      </w:r>
      <w:r w:rsidRPr="00681C46">
        <w:t>.LogProcessor</w:t>
      </w:r>
      <w:r>
        <w:t>WithDebug</w:t>
      </w:r>
      <w:r w:rsidRPr="00681C46">
        <w:t xml:space="preserve"> input output</w:t>
      </w:r>
    </w:p>
    <w:p w14:paraId="7DC9CE63" w14:textId="77777777" w:rsidR="00BB077D" w:rsidRDefault="00BB077D" w:rsidP="00BB077D">
      <w:pPr>
        <w:pStyle w:val="Heading3"/>
      </w:pPr>
      <w:r>
        <w:t>Activity Verification</w:t>
      </w:r>
    </w:p>
    <w:p w14:paraId="41FFA067" w14:textId="77777777" w:rsidR="00BB077D" w:rsidRDefault="00BB077D" w:rsidP="00BB077D">
      <w:pPr>
        <w:ind w:firstLine="720"/>
      </w:pPr>
    </w:p>
    <w:p w14:paraId="06B973C0" w14:textId="77777777" w:rsidR="00BB077D" w:rsidRDefault="00BB077D" w:rsidP="00BB077D">
      <w:pPr>
        <w:ind w:firstLine="720"/>
      </w:pPr>
      <w:r>
        <w:t>As the job runs, you’ll see output on the screen that looks similar to the following:</w:t>
      </w:r>
    </w:p>
    <w:p w14:paraId="59E6DA3B" w14:textId="77777777" w:rsidR="00BB077D" w:rsidRDefault="00BB077D" w:rsidP="00BB077D">
      <w:pPr>
        <w:ind w:firstLine="720"/>
      </w:pPr>
    </w:p>
    <w:p w14:paraId="5AD02771" w14:textId="77777777" w:rsidR="00BB077D" w:rsidRPr="00BB077D" w:rsidRDefault="00BB077D" w:rsidP="00BB077D">
      <w:pPr>
        <w:pStyle w:val="PlainText"/>
        <w:rPr>
          <w:sz w:val="18"/>
        </w:rPr>
      </w:pPr>
      <w:r w:rsidRPr="00BB077D">
        <w:rPr>
          <w:sz w:val="18"/>
        </w:rPr>
        <w:t>13/06/16 12:28:11 WARN mapred.JobClient: Use GenericOptionsParser for parsing the arguments. Applications should implement Tool for the same.</w:t>
      </w:r>
    </w:p>
    <w:p w14:paraId="7E86032C" w14:textId="77777777" w:rsidR="00BB077D" w:rsidRPr="00BB077D" w:rsidRDefault="00BB077D" w:rsidP="00BB077D">
      <w:pPr>
        <w:pStyle w:val="PlainText"/>
        <w:rPr>
          <w:sz w:val="18"/>
        </w:rPr>
      </w:pPr>
      <w:r w:rsidRPr="00BB077D">
        <w:rPr>
          <w:sz w:val="18"/>
        </w:rPr>
        <w:t>13/06/16 12:28:11 INFO input.FileInputFormat: Total input paths to process : 1</w:t>
      </w:r>
    </w:p>
    <w:p w14:paraId="7634A91D" w14:textId="77777777" w:rsidR="00BB077D" w:rsidRPr="00BB077D" w:rsidRDefault="00BB077D" w:rsidP="00BB077D">
      <w:pPr>
        <w:pStyle w:val="PlainText"/>
        <w:rPr>
          <w:sz w:val="18"/>
        </w:rPr>
      </w:pPr>
      <w:r w:rsidRPr="00BB077D">
        <w:rPr>
          <w:sz w:val="18"/>
        </w:rPr>
        <w:t>13/06/16 12:28:12 INFO mapred.JobClient: Running job: job_201306092215_0012</w:t>
      </w:r>
    </w:p>
    <w:p w14:paraId="5D48C0BC" w14:textId="77777777" w:rsidR="00BB077D" w:rsidRPr="00BB077D" w:rsidRDefault="00BB077D" w:rsidP="00BB077D">
      <w:pPr>
        <w:pStyle w:val="PlainText"/>
        <w:rPr>
          <w:sz w:val="18"/>
        </w:rPr>
      </w:pPr>
      <w:r w:rsidRPr="00BB077D">
        <w:rPr>
          <w:sz w:val="18"/>
        </w:rPr>
        <w:t>13/06/16 12:28:13 INFO mapred.JobClient:  map 0% reduce 0%</w:t>
      </w:r>
    </w:p>
    <w:p w14:paraId="4B16C83C" w14:textId="77777777" w:rsidR="00BB077D" w:rsidRPr="00BB077D" w:rsidRDefault="00BB077D" w:rsidP="00BB077D">
      <w:pPr>
        <w:pStyle w:val="PlainText"/>
        <w:rPr>
          <w:sz w:val="18"/>
        </w:rPr>
      </w:pPr>
      <w:r w:rsidRPr="00BB077D">
        <w:rPr>
          <w:sz w:val="18"/>
        </w:rPr>
        <w:t>13/06/16 12:28:19 INFO mapred.JobClient:  map 100% reduce 0%</w:t>
      </w:r>
    </w:p>
    <w:p w14:paraId="440C7AC4" w14:textId="77777777" w:rsidR="00BB077D" w:rsidRPr="00BB077D" w:rsidRDefault="00BB077D" w:rsidP="00BB077D">
      <w:pPr>
        <w:pStyle w:val="PlainText"/>
        <w:rPr>
          <w:sz w:val="18"/>
        </w:rPr>
      </w:pPr>
      <w:r w:rsidRPr="00BB077D">
        <w:rPr>
          <w:sz w:val="18"/>
        </w:rPr>
        <w:t>13/06/16 12:28:22 INFO mapred.JobClient:  map 100% reduce 100%</w:t>
      </w:r>
    </w:p>
    <w:p w14:paraId="2DCE8A4B" w14:textId="77777777" w:rsidR="00BB077D" w:rsidRPr="00BB077D" w:rsidRDefault="00BB077D" w:rsidP="00BB077D">
      <w:pPr>
        <w:pStyle w:val="PlainText"/>
        <w:rPr>
          <w:sz w:val="18"/>
        </w:rPr>
      </w:pPr>
      <w:r w:rsidRPr="00BB077D">
        <w:rPr>
          <w:sz w:val="18"/>
        </w:rPr>
        <w:t>13/06/16 12:28:23 INFO mapred.JobClient: Job complete: job_201306092215_0012</w:t>
      </w:r>
    </w:p>
    <w:p w14:paraId="679C37F6" w14:textId="77777777" w:rsidR="00BB077D" w:rsidRPr="00BB077D" w:rsidRDefault="00BB077D" w:rsidP="00BB077D">
      <w:pPr>
        <w:pStyle w:val="PlainText"/>
        <w:rPr>
          <w:sz w:val="18"/>
        </w:rPr>
      </w:pPr>
      <w:r w:rsidRPr="00BB077D">
        <w:rPr>
          <w:sz w:val="18"/>
        </w:rPr>
        <w:t>13/06/16 12:28:23 INFO mapred.JobClient: Counters: 32</w:t>
      </w:r>
    </w:p>
    <w:p w14:paraId="6F1BB49A" w14:textId="77777777" w:rsidR="00BB077D" w:rsidRPr="00BB077D" w:rsidRDefault="00BB077D" w:rsidP="00BB077D">
      <w:pPr>
        <w:pStyle w:val="PlainText"/>
        <w:rPr>
          <w:sz w:val="18"/>
        </w:rPr>
      </w:pPr>
      <w:r w:rsidRPr="00BB077D">
        <w:rPr>
          <w:sz w:val="18"/>
        </w:rPr>
        <w:t>13/06/16 12:28:23 INFO mapred.JobClient:   File System Counters</w:t>
      </w:r>
    </w:p>
    <w:p w14:paraId="14EC68CA" w14:textId="77777777" w:rsidR="00BB077D" w:rsidRPr="00BB077D" w:rsidRDefault="00BB077D" w:rsidP="00BB077D">
      <w:pPr>
        <w:pStyle w:val="PlainText"/>
        <w:rPr>
          <w:sz w:val="18"/>
        </w:rPr>
      </w:pPr>
      <w:r w:rsidRPr="00BB077D">
        <w:rPr>
          <w:sz w:val="18"/>
        </w:rPr>
        <w:t>13/06/16 12:28:23 INFO mapred.JobClient:     FILE: Number of bytes read=1433238</w:t>
      </w:r>
    </w:p>
    <w:p w14:paraId="4C7CD623" w14:textId="77777777" w:rsidR="00BB077D" w:rsidRPr="00BB077D" w:rsidRDefault="00BB077D" w:rsidP="00BB077D">
      <w:pPr>
        <w:pStyle w:val="PlainText"/>
        <w:rPr>
          <w:sz w:val="18"/>
        </w:rPr>
      </w:pPr>
      <w:r w:rsidRPr="00BB077D">
        <w:rPr>
          <w:sz w:val="18"/>
        </w:rPr>
        <w:t>13/06/16 12:28:23 INFO mapred.JobClient:     FILE: Number of bytes written=3254351</w:t>
      </w:r>
    </w:p>
    <w:p w14:paraId="6C2FE4DD" w14:textId="77777777" w:rsidR="00BB077D" w:rsidRPr="00BB077D" w:rsidRDefault="00BB077D" w:rsidP="00BB077D">
      <w:pPr>
        <w:pStyle w:val="PlainText"/>
        <w:rPr>
          <w:sz w:val="18"/>
        </w:rPr>
      </w:pPr>
      <w:r w:rsidRPr="00BB077D">
        <w:rPr>
          <w:sz w:val="18"/>
        </w:rPr>
        <w:t>13/06/16 12:28:23 INFO mapred.JobClient:     FILE: Number of read operations=0</w:t>
      </w:r>
    </w:p>
    <w:p w14:paraId="046BDE8F" w14:textId="77777777" w:rsidR="00BB077D" w:rsidRPr="00BB077D" w:rsidRDefault="00BB077D" w:rsidP="00BB077D">
      <w:pPr>
        <w:pStyle w:val="PlainText"/>
        <w:rPr>
          <w:sz w:val="18"/>
        </w:rPr>
      </w:pPr>
      <w:r w:rsidRPr="00BB077D">
        <w:rPr>
          <w:sz w:val="18"/>
        </w:rPr>
        <w:t>13/06/16 12:28:23 INFO mapred.JobClient:     FILE: Number of large read operations=0</w:t>
      </w:r>
    </w:p>
    <w:p w14:paraId="3945D98F" w14:textId="77777777" w:rsidR="00BB077D" w:rsidRPr="00BB077D" w:rsidRDefault="00BB077D" w:rsidP="00BB077D">
      <w:pPr>
        <w:pStyle w:val="PlainText"/>
        <w:rPr>
          <w:sz w:val="18"/>
        </w:rPr>
      </w:pPr>
      <w:r w:rsidRPr="00BB077D">
        <w:rPr>
          <w:sz w:val="18"/>
        </w:rPr>
        <w:t>13/06/16 12:28:23 INFO mapred.JobClient:     FILE: Number of write operations=0</w:t>
      </w:r>
    </w:p>
    <w:p w14:paraId="47B812F9" w14:textId="77777777" w:rsidR="00BB077D" w:rsidRPr="00BB077D" w:rsidRDefault="00BB077D" w:rsidP="00BB077D">
      <w:pPr>
        <w:pStyle w:val="PlainText"/>
        <w:rPr>
          <w:sz w:val="18"/>
        </w:rPr>
      </w:pPr>
      <w:r w:rsidRPr="00BB077D">
        <w:rPr>
          <w:sz w:val="18"/>
        </w:rPr>
        <w:t>13/06/16 12:28:23 INFO mapred.JobClient:     HDFS: Number of bytes read=1290522</w:t>
      </w:r>
    </w:p>
    <w:p w14:paraId="7BBCB3FE" w14:textId="77777777" w:rsidR="00BB077D" w:rsidRPr="00BB077D" w:rsidRDefault="00BB077D" w:rsidP="00BB077D">
      <w:pPr>
        <w:pStyle w:val="PlainText"/>
        <w:rPr>
          <w:sz w:val="18"/>
        </w:rPr>
      </w:pPr>
      <w:r w:rsidRPr="00BB077D">
        <w:rPr>
          <w:sz w:val="18"/>
        </w:rPr>
        <w:t>13/06/16 12:28:23 INFO mapred.JobClient:     HDFS: Number of bytes written=29137</w:t>
      </w:r>
    </w:p>
    <w:p w14:paraId="115219CD" w14:textId="77777777" w:rsidR="00BB077D" w:rsidRPr="00BB077D" w:rsidRDefault="00BB077D" w:rsidP="00BB077D">
      <w:pPr>
        <w:pStyle w:val="PlainText"/>
        <w:rPr>
          <w:sz w:val="18"/>
        </w:rPr>
      </w:pPr>
      <w:r w:rsidRPr="00BB077D">
        <w:rPr>
          <w:sz w:val="18"/>
        </w:rPr>
        <w:t>13/06/16 12:28:23 INFO mapred.JobClient:     HDFS: Number of read operations=2</w:t>
      </w:r>
    </w:p>
    <w:p w14:paraId="15B49123" w14:textId="77777777" w:rsidR="00BB077D" w:rsidRPr="00BB077D" w:rsidRDefault="00BB077D" w:rsidP="00BB077D">
      <w:pPr>
        <w:pStyle w:val="PlainText"/>
        <w:rPr>
          <w:sz w:val="18"/>
        </w:rPr>
      </w:pPr>
      <w:r w:rsidRPr="00BB077D">
        <w:rPr>
          <w:sz w:val="18"/>
        </w:rPr>
        <w:t>13/06/16 12:28:23 INFO mapred.JobClient:     HDFS: Number of large read operations=0</w:t>
      </w:r>
    </w:p>
    <w:p w14:paraId="4B30A004" w14:textId="77777777" w:rsidR="00BB077D" w:rsidRPr="00BB077D" w:rsidRDefault="00BB077D" w:rsidP="00BB077D">
      <w:pPr>
        <w:pStyle w:val="PlainText"/>
        <w:rPr>
          <w:sz w:val="18"/>
        </w:rPr>
      </w:pPr>
      <w:r w:rsidRPr="00BB077D">
        <w:rPr>
          <w:sz w:val="18"/>
        </w:rPr>
        <w:t>13/06/16 12:28:23 INFO mapred.JobClient:     HDFS: Number of write operations=1</w:t>
      </w:r>
    </w:p>
    <w:p w14:paraId="23778B0D" w14:textId="77777777" w:rsidR="00BB077D" w:rsidRPr="00BB077D" w:rsidRDefault="00BB077D" w:rsidP="00BB077D">
      <w:pPr>
        <w:pStyle w:val="PlainText"/>
        <w:rPr>
          <w:sz w:val="18"/>
        </w:rPr>
      </w:pPr>
      <w:r w:rsidRPr="00BB077D">
        <w:rPr>
          <w:sz w:val="18"/>
        </w:rPr>
        <w:t xml:space="preserve">13/06/16 12:28:23 INFO mapred.JobClient:   Job Counters </w:t>
      </w:r>
    </w:p>
    <w:p w14:paraId="3C1E4425" w14:textId="77777777" w:rsidR="00BB077D" w:rsidRPr="00BB077D" w:rsidRDefault="00BB077D" w:rsidP="00BB077D">
      <w:pPr>
        <w:pStyle w:val="PlainText"/>
        <w:rPr>
          <w:sz w:val="18"/>
        </w:rPr>
      </w:pPr>
      <w:r w:rsidRPr="00BB077D">
        <w:rPr>
          <w:sz w:val="18"/>
        </w:rPr>
        <w:t>13/06/16 12:28:23 INFO mapred.JobClient:     Launched map tasks=1</w:t>
      </w:r>
    </w:p>
    <w:p w14:paraId="702911C9" w14:textId="77777777" w:rsidR="00BB077D" w:rsidRPr="00BB077D" w:rsidRDefault="00BB077D" w:rsidP="00BB077D">
      <w:pPr>
        <w:pStyle w:val="PlainText"/>
        <w:rPr>
          <w:sz w:val="18"/>
        </w:rPr>
      </w:pPr>
      <w:r w:rsidRPr="00BB077D">
        <w:rPr>
          <w:sz w:val="18"/>
        </w:rPr>
        <w:t>13/06/16 12:28:23 INFO mapred.JobClient:     Launched reduce tasks=1</w:t>
      </w:r>
    </w:p>
    <w:p w14:paraId="729C3DC2" w14:textId="77777777" w:rsidR="00BB077D" w:rsidRPr="00BB077D" w:rsidRDefault="00BB077D" w:rsidP="00BB077D">
      <w:pPr>
        <w:pStyle w:val="PlainText"/>
        <w:rPr>
          <w:sz w:val="18"/>
        </w:rPr>
      </w:pPr>
      <w:r w:rsidRPr="00BB077D">
        <w:rPr>
          <w:sz w:val="18"/>
        </w:rPr>
        <w:t>13/06/16 12:28:23 INFO mapred.JobClient:     Data-local map tasks=1</w:t>
      </w:r>
    </w:p>
    <w:p w14:paraId="6EFA317C" w14:textId="77777777" w:rsidR="00BB077D" w:rsidRPr="00BB077D" w:rsidRDefault="00BB077D" w:rsidP="00BB077D">
      <w:pPr>
        <w:pStyle w:val="PlainText"/>
        <w:rPr>
          <w:sz w:val="18"/>
        </w:rPr>
      </w:pPr>
      <w:r w:rsidRPr="00BB077D">
        <w:rPr>
          <w:sz w:val="18"/>
        </w:rPr>
        <w:t>13/06/16 12:28:23 INFO mapred.JobClient:     Total time spent by all maps in occupied slots (ms)=6546</w:t>
      </w:r>
    </w:p>
    <w:p w14:paraId="0F49658D" w14:textId="77777777" w:rsidR="00BB077D" w:rsidRPr="00BB077D" w:rsidRDefault="00BB077D" w:rsidP="00BB077D">
      <w:pPr>
        <w:pStyle w:val="PlainText"/>
        <w:rPr>
          <w:sz w:val="18"/>
        </w:rPr>
      </w:pPr>
      <w:r w:rsidRPr="00BB077D">
        <w:rPr>
          <w:sz w:val="18"/>
        </w:rPr>
        <w:t>13/06/16 12:28:23 INFO mapred.JobClient:     Total time spent by all reduces in occupied slots (ms)=3507</w:t>
      </w:r>
    </w:p>
    <w:p w14:paraId="0DC97D4F" w14:textId="77777777" w:rsidR="00BB077D" w:rsidRPr="00BB077D" w:rsidRDefault="00BB077D" w:rsidP="00BB077D">
      <w:pPr>
        <w:pStyle w:val="PlainText"/>
        <w:rPr>
          <w:sz w:val="18"/>
        </w:rPr>
      </w:pPr>
      <w:r w:rsidRPr="00BB077D">
        <w:rPr>
          <w:sz w:val="18"/>
        </w:rPr>
        <w:t>13/06/16 12:28:23 INFO mapred.JobClient:     Total time spent by all maps waiting after reserving slots (ms)=0</w:t>
      </w:r>
    </w:p>
    <w:p w14:paraId="05D90430" w14:textId="77777777" w:rsidR="00BB077D" w:rsidRPr="00BB077D" w:rsidRDefault="00BB077D" w:rsidP="00BB077D">
      <w:pPr>
        <w:pStyle w:val="PlainText"/>
        <w:rPr>
          <w:sz w:val="18"/>
        </w:rPr>
      </w:pPr>
      <w:r w:rsidRPr="00BB077D">
        <w:rPr>
          <w:sz w:val="18"/>
        </w:rPr>
        <w:t>13/06/16 12:28:23 INFO mapred.JobClient:     Total time spent by all reduces waiting after reserving slots (ms)=0</w:t>
      </w:r>
    </w:p>
    <w:p w14:paraId="718259A9" w14:textId="77777777" w:rsidR="00BB077D" w:rsidRPr="00BB077D" w:rsidRDefault="00BB077D" w:rsidP="00BB077D">
      <w:pPr>
        <w:pStyle w:val="PlainText"/>
        <w:rPr>
          <w:sz w:val="18"/>
        </w:rPr>
      </w:pPr>
      <w:r w:rsidRPr="00BB077D">
        <w:rPr>
          <w:sz w:val="18"/>
        </w:rPr>
        <w:t>13/06/16 12:28:23 INFO mapred.JobClient:   Map-Reduce Framework</w:t>
      </w:r>
    </w:p>
    <w:p w14:paraId="30B69963" w14:textId="77777777" w:rsidR="00BB077D" w:rsidRPr="00BB077D" w:rsidRDefault="00BB077D" w:rsidP="00BB077D">
      <w:pPr>
        <w:pStyle w:val="PlainText"/>
        <w:rPr>
          <w:sz w:val="18"/>
        </w:rPr>
      </w:pPr>
      <w:r w:rsidRPr="00BB077D">
        <w:rPr>
          <w:sz w:val="18"/>
        </w:rPr>
        <w:t>13/06/16 12:28:23 INFO mapred.JobClient:     Map input records=11676</w:t>
      </w:r>
    </w:p>
    <w:p w14:paraId="68274181" w14:textId="77777777" w:rsidR="00BB077D" w:rsidRPr="00BB077D" w:rsidRDefault="00BB077D" w:rsidP="00BB077D">
      <w:pPr>
        <w:pStyle w:val="PlainText"/>
        <w:rPr>
          <w:sz w:val="18"/>
        </w:rPr>
      </w:pPr>
      <w:r w:rsidRPr="00BB077D">
        <w:rPr>
          <w:sz w:val="18"/>
        </w:rPr>
        <w:t>13/06/16 12:28:23 INFO mapred.JobClient:     Map output records=11552</w:t>
      </w:r>
    </w:p>
    <w:p w14:paraId="4508EA33" w14:textId="77777777" w:rsidR="00BB077D" w:rsidRPr="00BB077D" w:rsidRDefault="00BB077D" w:rsidP="00BB077D">
      <w:pPr>
        <w:pStyle w:val="PlainText"/>
        <w:rPr>
          <w:sz w:val="18"/>
        </w:rPr>
      </w:pPr>
      <w:r w:rsidRPr="00BB077D">
        <w:rPr>
          <w:sz w:val="18"/>
        </w:rPr>
        <w:t>13/06/16 12:28:23 INFO mapred.JobClient:     Map output bytes=1410014</w:t>
      </w:r>
    </w:p>
    <w:p w14:paraId="020D756E" w14:textId="77777777" w:rsidR="00BB077D" w:rsidRPr="00BB077D" w:rsidRDefault="00BB077D" w:rsidP="00BB077D">
      <w:pPr>
        <w:pStyle w:val="PlainText"/>
        <w:rPr>
          <w:sz w:val="18"/>
        </w:rPr>
      </w:pPr>
      <w:r w:rsidRPr="00BB077D">
        <w:rPr>
          <w:sz w:val="18"/>
        </w:rPr>
        <w:t>13/06/16 12:28:23 INFO mapred.JobClient:     Input split bytes=123</w:t>
      </w:r>
    </w:p>
    <w:p w14:paraId="595EBAB3" w14:textId="77777777" w:rsidR="00BB077D" w:rsidRPr="00BB077D" w:rsidRDefault="00BB077D" w:rsidP="00BB077D">
      <w:pPr>
        <w:pStyle w:val="PlainText"/>
        <w:rPr>
          <w:sz w:val="18"/>
        </w:rPr>
      </w:pPr>
      <w:r w:rsidRPr="00BB077D">
        <w:rPr>
          <w:sz w:val="18"/>
        </w:rPr>
        <w:t>13/06/16 12:28:23 INFO mapred.JobClient:     Combine input records=0</w:t>
      </w:r>
    </w:p>
    <w:p w14:paraId="222D58A5" w14:textId="77777777" w:rsidR="00BB077D" w:rsidRPr="00BB077D" w:rsidRDefault="00BB077D" w:rsidP="00BB077D">
      <w:pPr>
        <w:pStyle w:val="PlainText"/>
        <w:rPr>
          <w:sz w:val="18"/>
        </w:rPr>
      </w:pPr>
      <w:r w:rsidRPr="00BB077D">
        <w:rPr>
          <w:sz w:val="18"/>
        </w:rPr>
        <w:t>13/06/16 12:28:23 INFO mapred.JobClient:     Combine output records=0</w:t>
      </w:r>
    </w:p>
    <w:p w14:paraId="40AE86D6" w14:textId="77777777" w:rsidR="00BB077D" w:rsidRPr="00BB077D" w:rsidRDefault="00BB077D" w:rsidP="00BB077D">
      <w:pPr>
        <w:pStyle w:val="PlainText"/>
        <w:rPr>
          <w:sz w:val="18"/>
        </w:rPr>
      </w:pPr>
      <w:r w:rsidRPr="00BB077D">
        <w:rPr>
          <w:sz w:val="18"/>
        </w:rPr>
        <w:t>13/06/16 12:28:23 INFO mapred.JobClient:     Reduce input groups=1085</w:t>
      </w:r>
    </w:p>
    <w:p w14:paraId="027791DE" w14:textId="77777777" w:rsidR="00BB077D" w:rsidRPr="00BB077D" w:rsidRDefault="00BB077D" w:rsidP="00BB077D">
      <w:pPr>
        <w:pStyle w:val="PlainText"/>
        <w:rPr>
          <w:sz w:val="18"/>
        </w:rPr>
      </w:pPr>
      <w:r w:rsidRPr="00BB077D">
        <w:rPr>
          <w:sz w:val="18"/>
        </w:rPr>
        <w:t>13/06/16 12:28:23 INFO mapred.JobClient:     Reduce shuffle bytes=1433238</w:t>
      </w:r>
    </w:p>
    <w:p w14:paraId="4023A81F" w14:textId="77777777" w:rsidR="00BB077D" w:rsidRPr="00BB077D" w:rsidRDefault="00BB077D" w:rsidP="00BB077D">
      <w:pPr>
        <w:pStyle w:val="PlainText"/>
        <w:rPr>
          <w:sz w:val="18"/>
        </w:rPr>
      </w:pPr>
      <w:r w:rsidRPr="00BB077D">
        <w:rPr>
          <w:sz w:val="18"/>
        </w:rPr>
        <w:t>13/06/16 12:28:23 INFO mapred.JobClient:     Reduce input records=11552</w:t>
      </w:r>
    </w:p>
    <w:p w14:paraId="32F58921" w14:textId="77777777" w:rsidR="00BB077D" w:rsidRPr="00BB077D" w:rsidRDefault="00BB077D" w:rsidP="00BB077D">
      <w:pPr>
        <w:pStyle w:val="PlainText"/>
        <w:rPr>
          <w:sz w:val="18"/>
        </w:rPr>
      </w:pPr>
      <w:r w:rsidRPr="00BB077D">
        <w:rPr>
          <w:sz w:val="18"/>
        </w:rPr>
        <w:t>13/06/16 12:28:23 INFO mapred.JobClient:     Reduce output records=1085</w:t>
      </w:r>
    </w:p>
    <w:p w14:paraId="109A75A2" w14:textId="77777777" w:rsidR="00BB077D" w:rsidRPr="00BB077D" w:rsidRDefault="00BB077D" w:rsidP="00BB077D">
      <w:pPr>
        <w:pStyle w:val="PlainText"/>
        <w:rPr>
          <w:sz w:val="18"/>
        </w:rPr>
      </w:pPr>
      <w:r w:rsidRPr="00BB077D">
        <w:rPr>
          <w:sz w:val="18"/>
        </w:rPr>
        <w:t>13/06/16 12:28:23 INFO mapred.JobClient:     Spilled Records=23104</w:t>
      </w:r>
    </w:p>
    <w:p w14:paraId="109F75A3" w14:textId="77777777" w:rsidR="00BB077D" w:rsidRPr="00BB077D" w:rsidRDefault="00BB077D" w:rsidP="00BB077D">
      <w:pPr>
        <w:pStyle w:val="PlainText"/>
        <w:rPr>
          <w:sz w:val="18"/>
        </w:rPr>
      </w:pPr>
      <w:r w:rsidRPr="00BB077D">
        <w:rPr>
          <w:sz w:val="18"/>
        </w:rPr>
        <w:t>13/06/16 12:28:23 INFO mapred.JobClient:     CPU time spent (ms)=4020</w:t>
      </w:r>
    </w:p>
    <w:p w14:paraId="5070A104" w14:textId="77777777" w:rsidR="00BB077D" w:rsidRPr="00BB077D" w:rsidRDefault="00BB077D" w:rsidP="00BB077D">
      <w:pPr>
        <w:pStyle w:val="PlainText"/>
        <w:rPr>
          <w:sz w:val="18"/>
        </w:rPr>
      </w:pPr>
      <w:r w:rsidRPr="00BB077D">
        <w:rPr>
          <w:sz w:val="18"/>
        </w:rPr>
        <w:t>13/06/16 12:28:23 INFO mapred.JobClient:     Physical memory (bytes) snapshot=413298688</w:t>
      </w:r>
    </w:p>
    <w:p w14:paraId="0BDDF624" w14:textId="77777777" w:rsidR="00BB077D" w:rsidRPr="00BB077D" w:rsidRDefault="00BB077D" w:rsidP="00BB077D">
      <w:pPr>
        <w:pStyle w:val="PlainText"/>
        <w:rPr>
          <w:sz w:val="18"/>
        </w:rPr>
      </w:pPr>
      <w:r w:rsidRPr="00BB077D">
        <w:rPr>
          <w:sz w:val="18"/>
        </w:rPr>
        <w:t>13/06/16 12:28:23 INFO mapred.JobClient:     Virtual memory (bytes) snapshot=1525846016</w:t>
      </w:r>
    </w:p>
    <w:p w14:paraId="5D3874D4" w14:textId="77777777" w:rsidR="00BB077D" w:rsidRPr="00BB077D" w:rsidRDefault="00BB077D" w:rsidP="00BB077D">
      <w:pPr>
        <w:pStyle w:val="PlainText"/>
        <w:rPr>
          <w:sz w:val="18"/>
        </w:rPr>
      </w:pPr>
      <w:r w:rsidRPr="00BB077D">
        <w:rPr>
          <w:sz w:val="18"/>
        </w:rPr>
        <w:t>13/06/16 12:28:23 INFO mapred.JobClient:     Total committed heap usage (bytes)=317128704</w:t>
      </w:r>
    </w:p>
    <w:p w14:paraId="76FC78DF" w14:textId="77777777" w:rsidR="00BB077D" w:rsidRDefault="00BB077D" w:rsidP="00BB077D">
      <w:pPr>
        <w:ind w:firstLine="720"/>
      </w:pPr>
    </w:p>
    <w:p w14:paraId="11774133" w14:textId="436CE124" w:rsidR="00BB077D" w:rsidRDefault="00BB077D" w:rsidP="00BB077D">
      <w:r>
        <w:t xml:space="preserve">However, the intent of this exercise is to see the debug log output written by the logger and </w:t>
      </w:r>
      <w:r w:rsidRPr="00BB077D">
        <w:rPr>
          <w:rStyle w:val="PlainTextChar"/>
        </w:rPr>
        <w:t>println()</w:t>
      </w:r>
      <w:r>
        <w:t xml:space="preserve"> statements.</w:t>
      </w:r>
    </w:p>
    <w:p w14:paraId="4305FB9E" w14:textId="77777777" w:rsidR="00BB077D" w:rsidRDefault="00BB077D" w:rsidP="00BB077D"/>
    <w:p w14:paraId="44588E1B" w14:textId="77A57068" w:rsidR="00BB077D" w:rsidRDefault="00BB077D" w:rsidP="00BB077D">
      <w:pPr>
        <w:pStyle w:val="Heading2"/>
      </w:pPr>
      <w:r>
        <w:t>Task 4: Look at debug logs</w:t>
      </w:r>
      <w:r w:rsidR="00CA47DC">
        <w:t xml:space="preserve"> on the file system</w:t>
      </w:r>
    </w:p>
    <w:p w14:paraId="14507835" w14:textId="77777777" w:rsidR="00BB077D" w:rsidRDefault="00BB077D" w:rsidP="00BB077D">
      <w:pPr>
        <w:pStyle w:val="Heading3"/>
      </w:pPr>
      <w:r>
        <w:t>Activity Procedure</w:t>
      </w:r>
    </w:p>
    <w:p w14:paraId="6E203DED" w14:textId="77777777" w:rsidR="00BB077D" w:rsidRDefault="00BB077D" w:rsidP="00BB077D"/>
    <w:p w14:paraId="65F4A189" w14:textId="325E4E9D" w:rsidR="00BB077D" w:rsidRDefault="00BB077D" w:rsidP="00BB077D">
      <w:pPr>
        <w:pStyle w:val="ListParagraph"/>
      </w:pPr>
      <w:r w:rsidRPr="00743644">
        <w:rPr>
          <w:b/>
        </w:rPr>
        <w:t>Step 1:</w:t>
      </w:r>
      <w:r>
        <w:t xml:space="preserve"> </w:t>
      </w:r>
      <w:r w:rsidR="00CA47DC">
        <w:t xml:space="preserve">The debug logs are generally under </w:t>
      </w:r>
      <w:r w:rsidR="00CA47DC" w:rsidRPr="00CA47DC">
        <w:rPr>
          <w:rStyle w:val="PlainTextChar"/>
        </w:rPr>
        <w:t>/var/log</w:t>
      </w:r>
      <w:r w:rsidR="00CA47DC">
        <w:t xml:space="preserve"> which can only be accessed by </w:t>
      </w:r>
      <w:r w:rsidR="00CA47DC" w:rsidRPr="00CA47DC">
        <w:rPr>
          <w:rStyle w:val="PlainTextChar"/>
        </w:rPr>
        <w:t>root</w:t>
      </w:r>
      <w:r w:rsidR="00CA47DC">
        <w:t xml:space="preserve"> user</w:t>
      </w:r>
      <w:r>
        <w:t>.</w:t>
      </w:r>
      <w:r w:rsidR="00CA47DC">
        <w:t xml:space="preserve"> Type the following to become </w:t>
      </w:r>
      <w:r w:rsidR="00CA47DC" w:rsidRPr="00CA47DC">
        <w:rPr>
          <w:rStyle w:val="PlainTextChar"/>
        </w:rPr>
        <w:t>root</w:t>
      </w:r>
      <w:r w:rsidR="00CA47DC">
        <w:t xml:space="preserve"> user. Your instructor will tell you the password.</w:t>
      </w:r>
    </w:p>
    <w:p w14:paraId="74E5E918" w14:textId="77777777" w:rsidR="00BB077D" w:rsidRDefault="00BB077D" w:rsidP="00BB077D">
      <w:pPr>
        <w:pStyle w:val="ListParagraph"/>
      </w:pPr>
    </w:p>
    <w:p w14:paraId="332C463D" w14:textId="48D6EB7C" w:rsidR="00BB077D" w:rsidRDefault="00CA47DC" w:rsidP="00BB077D">
      <w:pPr>
        <w:pStyle w:val="PlainText"/>
        <w:ind w:left="1440"/>
      </w:pPr>
      <w:r>
        <w:t>$ su -</w:t>
      </w:r>
    </w:p>
    <w:p w14:paraId="66FA9A2D" w14:textId="33B879DE" w:rsidR="00CA47DC" w:rsidRDefault="00CA47DC" w:rsidP="00BB077D">
      <w:pPr>
        <w:pStyle w:val="PlainText"/>
        <w:ind w:left="1440"/>
      </w:pPr>
      <w:r>
        <w:t xml:space="preserve">$ cd </w:t>
      </w:r>
      <w:r w:rsidRPr="00CA47DC">
        <w:t>/var/log</w:t>
      </w:r>
      <w:r>
        <w:t>/hadoop-0.20-mapreduce/userlogs</w:t>
      </w:r>
    </w:p>
    <w:p w14:paraId="1001E4F0" w14:textId="472819B5" w:rsidR="00CA47DC" w:rsidRDefault="00CA47DC" w:rsidP="00BB077D">
      <w:pPr>
        <w:pStyle w:val="PlainText"/>
        <w:ind w:left="1440"/>
      </w:pPr>
      <w:r>
        <w:t>$ ls -lrt</w:t>
      </w:r>
    </w:p>
    <w:p w14:paraId="06C677F2" w14:textId="77777777" w:rsidR="00CA47DC" w:rsidRDefault="00CA47DC" w:rsidP="00BB077D">
      <w:pPr>
        <w:pStyle w:val="PlainText"/>
        <w:ind w:left="1440"/>
      </w:pPr>
    </w:p>
    <w:p w14:paraId="7BD54A46" w14:textId="77777777" w:rsidR="0061118D" w:rsidRDefault="0061118D" w:rsidP="0061118D">
      <w:pPr>
        <w:pStyle w:val="Heading3"/>
      </w:pPr>
      <w:r>
        <w:t>Activity Verification</w:t>
      </w:r>
    </w:p>
    <w:p w14:paraId="06F445E0" w14:textId="3A274773" w:rsidR="00CA47DC" w:rsidRDefault="00CA47DC" w:rsidP="0061118D">
      <w:pPr>
        <w:ind w:left="720"/>
      </w:pPr>
      <w:r>
        <w:t>You’ll see a listing similar to the following.</w:t>
      </w:r>
    </w:p>
    <w:p w14:paraId="35CDFB1D" w14:textId="77777777" w:rsidR="00CA47DC" w:rsidRDefault="00CA47DC" w:rsidP="00CA47DC"/>
    <w:p w14:paraId="47C96BC0" w14:textId="77777777" w:rsidR="00CA47DC" w:rsidRDefault="00CA47DC" w:rsidP="0061118D">
      <w:pPr>
        <w:pStyle w:val="PlainText"/>
      </w:pPr>
      <w:r>
        <w:t>total 20</w:t>
      </w:r>
    </w:p>
    <w:p w14:paraId="15378410" w14:textId="77777777" w:rsidR="00CA47DC" w:rsidRDefault="00CA47DC" w:rsidP="0061118D">
      <w:pPr>
        <w:pStyle w:val="PlainText"/>
      </w:pPr>
      <w:r>
        <w:t>drwx--x---. 2 mapred mapred 4096 Jun 15 15:58 job_201306092215_0008</w:t>
      </w:r>
    </w:p>
    <w:p w14:paraId="0DD20F17" w14:textId="77777777" w:rsidR="00CA47DC" w:rsidRDefault="00CA47DC" w:rsidP="0061118D">
      <w:pPr>
        <w:pStyle w:val="PlainText"/>
      </w:pPr>
      <w:r>
        <w:t>drwx--x---. 2 mapred mapred 4096 Jun 15 17:59 job_201306092215_0009</w:t>
      </w:r>
    </w:p>
    <w:p w14:paraId="4E999E73" w14:textId="77777777" w:rsidR="00CA47DC" w:rsidRDefault="00CA47DC" w:rsidP="0061118D">
      <w:pPr>
        <w:pStyle w:val="PlainText"/>
      </w:pPr>
      <w:r>
        <w:t>drwx--x---. 2 mapred mapred 4096 Jun 16 08:42 job_201306092215_0010</w:t>
      </w:r>
    </w:p>
    <w:p w14:paraId="76608B59" w14:textId="77777777" w:rsidR="00CA47DC" w:rsidRDefault="00CA47DC" w:rsidP="0061118D">
      <w:pPr>
        <w:pStyle w:val="PlainText"/>
      </w:pPr>
      <w:r>
        <w:t>drwx--x---. 2 mapred mapred 4096 Jun 16 09:11 job_201306092215_0011</w:t>
      </w:r>
    </w:p>
    <w:p w14:paraId="70CED2E9" w14:textId="77777777" w:rsidR="00CA47DC" w:rsidRDefault="00CA47DC" w:rsidP="0061118D">
      <w:pPr>
        <w:pStyle w:val="PlainText"/>
      </w:pPr>
      <w:r>
        <w:t>drwx--x---. 2 mapred mapred 4096 Jun 16 12:28 job_201306092215_0012</w:t>
      </w:r>
    </w:p>
    <w:p w14:paraId="0FECDE4C" w14:textId="77777777" w:rsidR="00CA47DC" w:rsidRDefault="00CA47DC" w:rsidP="00CA47DC"/>
    <w:p w14:paraId="497E1EF8" w14:textId="77777777" w:rsidR="00CA47DC" w:rsidRDefault="00CA47DC" w:rsidP="00CA47DC"/>
    <w:p w14:paraId="0676E059" w14:textId="46D38706" w:rsidR="00CA47DC" w:rsidRDefault="00CA47DC" w:rsidP="0061118D">
      <w:pPr>
        <w:ind w:left="720"/>
      </w:pPr>
      <w:r>
        <w:t>Select the last one in this list and change directory to that job.</w:t>
      </w:r>
    </w:p>
    <w:p w14:paraId="4503BA85" w14:textId="77777777" w:rsidR="00CA47DC" w:rsidRDefault="00CA47DC" w:rsidP="00CA47DC"/>
    <w:p w14:paraId="0C7CC497" w14:textId="4A8BA8DB" w:rsidR="00CA47DC" w:rsidRDefault="00CA47DC" w:rsidP="0061118D">
      <w:pPr>
        <w:pStyle w:val="PlainText"/>
      </w:pPr>
      <w:r>
        <w:t>$ cd job_201306092215_0012</w:t>
      </w:r>
    </w:p>
    <w:p w14:paraId="6AD9A59C" w14:textId="4A9FA4B0" w:rsidR="00CA47DC" w:rsidRDefault="00CA47DC" w:rsidP="0061118D">
      <w:pPr>
        <w:pStyle w:val="PlainText"/>
      </w:pPr>
      <w:r>
        <w:t>$ ls -lrt</w:t>
      </w:r>
    </w:p>
    <w:p w14:paraId="2C954CAA" w14:textId="77777777" w:rsidR="00CA47DC" w:rsidRDefault="00CA47DC" w:rsidP="0061118D">
      <w:pPr>
        <w:pStyle w:val="PlainText"/>
      </w:pPr>
      <w:r>
        <w:t xml:space="preserve">lrwxrwxrwx. 1 mapred mapred 114 Jun 16 12:28 </w:t>
      </w:r>
      <w:r w:rsidRPr="0061118D">
        <w:rPr>
          <w:highlight w:val="yellow"/>
        </w:rPr>
        <w:t>attempt_201306092215_0012_m_000002_0</w:t>
      </w:r>
      <w:r>
        <w:t xml:space="preserve"> -&gt; /var/lib/hadoop-hdfs/cache/mapred/mapred/local/userlogs/job_201306092215_0012/attempt_201306092215_0012_m_000002_0</w:t>
      </w:r>
    </w:p>
    <w:p w14:paraId="76AAE7CD" w14:textId="77777777" w:rsidR="00CA47DC" w:rsidRDefault="00CA47DC" w:rsidP="0061118D">
      <w:pPr>
        <w:pStyle w:val="PlainText"/>
      </w:pPr>
      <w:r>
        <w:t xml:space="preserve">lrwxrwxrwx. 1 mapred mapred 114 Jun 16 12:28 </w:t>
      </w:r>
      <w:r w:rsidRPr="0061118D">
        <w:rPr>
          <w:highlight w:val="yellow"/>
        </w:rPr>
        <w:t>attempt_201306092215_0012_m_000000_0</w:t>
      </w:r>
      <w:r>
        <w:t xml:space="preserve"> -&gt; /var/lib/hadoop-hdfs/cache/mapred/mapred/local/userlogs/job_201306092215_0012/attempt_201306092215_0012_m_000000_0</w:t>
      </w:r>
    </w:p>
    <w:p w14:paraId="158B9FB5" w14:textId="77777777" w:rsidR="00CA47DC" w:rsidRDefault="00CA47DC" w:rsidP="0061118D">
      <w:pPr>
        <w:pStyle w:val="PlainText"/>
      </w:pPr>
      <w:r>
        <w:t xml:space="preserve">lrwxrwxrwx. 1 mapred mapred 114 Jun 16 12:28 </w:t>
      </w:r>
      <w:r w:rsidRPr="0061118D">
        <w:rPr>
          <w:highlight w:val="yellow"/>
        </w:rPr>
        <w:t>attempt_201306092215_0012_r_000000_0</w:t>
      </w:r>
      <w:r>
        <w:t xml:space="preserve"> -&gt; /var/lib/hadoop-hdfs/cache/mapred/mapred/local/userlogs/job_201306092215_0012/attempt_201306092215_0012_r_000000_0</w:t>
      </w:r>
    </w:p>
    <w:p w14:paraId="697DCBD4" w14:textId="287A9C86" w:rsidR="00CA47DC" w:rsidRDefault="00CA47DC" w:rsidP="0061118D">
      <w:pPr>
        <w:pStyle w:val="PlainText"/>
      </w:pPr>
      <w:r>
        <w:t xml:space="preserve">lrwxrwxrwx. 1 mapred mapred 114 Jun 16 12:28 </w:t>
      </w:r>
      <w:r w:rsidRPr="0061118D">
        <w:rPr>
          <w:highlight w:val="yellow"/>
        </w:rPr>
        <w:t>attempt_201306092215_0012_m_000001_0</w:t>
      </w:r>
      <w:r>
        <w:t xml:space="preserve"> -&gt; /var/lib/hadoop-hdfs/cache/mapred/mapred/local/userlogs/job_201306092215_0012/attempt_201306092215_0012_m_000001_0</w:t>
      </w:r>
    </w:p>
    <w:p w14:paraId="02D39C3F" w14:textId="77777777" w:rsidR="00CA47DC" w:rsidRDefault="00CA47DC" w:rsidP="00CA47DC"/>
    <w:p w14:paraId="0B1DCF04" w14:textId="5F1E5036" w:rsidR="00CA47DC" w:rsidRDefault="00CA47DC" w:rsidP="0061118D">
      <w:pPr>
        <w:ind w:left="720"/>
        <w:rPr>
          <w:iCs/>
        </w:rPr>
      </w:pPr>
      <w:r>
        <w:t xml:space="preserve">You’ll notice that these are soft links to the folders for each of the jobs. There are three map jobs and one reduce job in the listing above. Those marked with </w:t>
      </w:r>
      <w:r w:rsidRPr="0061118D">
        <w:rPr>
          <w:rStyle w:val="PlainTextChar"/>
        </w:rPr>
        <w:t>_m_</w:t>
      </w:r>
      <w:r>
        <w:rPr>
          <w:i/>
          <w:iCs/>
        </w:rPr>
        <w:t xml:space="preserve"> </w:t>
      </w:r>
      <w:r>
        <w:rPr>
          <w:iCs/>
        </w:rPr>
        <w:t xml:space="preserve">are map jobs </w:t>
      </w:r>
      <w:r w:rsidR="0061118D">
        <w:rPr>
          <w:iCs/>
        </w:rPr>
        <w:t>while</w:t>
      </w:r>
      <w:r>
        <w:rPr>
          <w:iCs/>
        </w:rPr>
        <w:t xml:space="preserve"> those markes with </w:t>
      </w:r>
      <w:r w:rsidRPr="0061118D">
        <w:rPr>
          <w:rStyle w:val="PlainTextChar"/>
        </w:rPr>
        <w:t>_r_</w:t>
      </w:r>
      <w:r>
        <w:rPr>
          <w:iCs/>
        </w:rPr>
        <w:t xml:space="preserve"> are reduce jobs. Change directory to one to the map jobs.</w:t>
      </w:r>
    </w:p>
    <w:p w14:paraId="77681CA4" w14:textId="77777777" w:rsidR="00CA47DC" w:rsidRDefault="00CA47DC" w:rsidP="00CA47DC">
      <w:pPr>
        <w:rPr>
          <w:iCs/>
        </w:rPr>
      </w:pPr>
    </w:p>
    <w:p w14:paraId="0B414219" w14:textId="678AB7B3" w:rsidR="00CA47DC" w:rsidRDefault="00CA47DC" w:rsidP="0061118D">
      <w:pPr>
        <w:pStyle w:val="PlainText"/>
      </w:pPr>
      <w:r>
        <w:rPr>
          <w:iCs/>
        </w:rPr>
        <w:t xml:space="preserve">$ cd </w:t>
      </w:r>
      <w:r>
        <w:t>attempt_201306092215_0012_m_000001_0</w:t>
      </w:r>
    </w:p>
    <w:p w14:paraId="4FB64457" w14:textId="0439943B" w:rsidR="00CA47DC" w:rsidRDefault="00CA47DC" w:rsidP="0061118D">
      <w:pPr>
        <w:pStyle w:val="PlainText"/>
      </w:pPr>
      <w:r>
        <w:t>$ ls -lrt</w:t>
      </w:r>
    </w:p>
    <w:p w14:paraId="5994CC4D" w14:textId="77777777" w:rsidR="007C1FC3" w:rsidRDefault="007C1FC3" w:rsidP="0061118D">
      <w:pPr>
        <w:pStyle w:val="PlainText"/>
      </w:pPr>
      <w:r>
        <w:t>total 528</w:t>
      </w:r>
    </w:p>
    <w:p w14:paraId="3C6E934B" w14:textId="77777777" w:rsidR="007C1FC3" w:rsidRDefault="007C1FC3" w:rsidP="0061118D">
      <w:pPr>
        <w:pStyle w:val="PlainText"/>
      </w:pPr>
      <w:r>
        <w:t>-rw-r--r--. 1 mapred mapred  15060 Jun 16 12:28 stderr</w:t>
      </w:r>
    </w:p>
    <w:p w14:paraId="79157E9B" w14:textId="77777777" w:rsidR="007C1FC3" w:rsidRDefault="007C1FC3" w:rsidP="0061118D">
      <w:pPr>
        <w:pStyle w:val="PlainText"/>
      </w:pPr>
      <w:r>
        <w:t>-rw-r--r--. 1 mapred mapred 512927 Jun 16 12:28 stdout</w:t>
      </w:r>
    </w:p>
    <w:p w14:paraId="48A702C2" w14:textId="77777777" w:rsidR="007C1FC3" w:rsidRDefault="007C1FC3" w:rsidP="0061118D">
      <w:pPr>
        <w:pStyle w:val="PlainText"/>
      </w:pPr>
      <w:r>
        <w:t>-rw-r--r--. 1 mapred mapred   1805 Jun 16 12:28 syslog</w:t>
      </w:r>
    </w:p>
    <w:p w14:paraId="070920BD" w14:textId="4A21AF75" w:rsidR="00CA47DC" w:rsidRDefault="007C1FC3" w:rsidP="0061118D">
      <w:pPr>
        <w:pStyle w:val="PlainText"/>
      </w:pPr>
      <w:r>
        <w:t>-rw-r--r--. 1 mapred mapred    143 Jun 16 12:28 log.index</w:t>
      </w:r>
    </w:p>
    <w:p w14:paraId="0954F353" w14:textId="77777777" w:rsidR="007C1FC3" w:rsidRDefault="007C1FC3" w:rsidP="007C1FC3"/>
    <w:p w14:paraId="37FE39AB" w14:textId="23EA033D" w:rsidR="007C1FC3" w:rsidRDefault="00CA47DC" w:rsidP="0061118D">
      <w:pPr>
        <w:ind w:left="720"/>
      </w:pPr>
      <w:r>
        <w:t>Fin</w:t>
      </w:r>
      <w:r w:rsidR="007C1FC3">
        <w:t>ally you will see the stderr and stdout log files</w:t>
      </w:r>
      <w:r w:rsidR="0061118D">
        <w:t xml:space="preserve"> here</w:t>
      </w:r>
      <w:r w:rsidR="007C1FC3">
        <w:t xml:space="preserve">. Look at the files using </w:t>
      </w:r>
      <w:r w:rsidR="007C1FC3" w:rsidRPr="007C1FC3">
        <w:rPr>
          <w:rStyle w:val="PlainTextChar"/>
        </w:rPr>
        <w:t>less</w:t>
      </w:r>
      <w:r w:rsidR="007C1FC3">
        <w:t xml:space="preserve"> command.</w:t>
      </w:r>
    </w:p>
    <w:p w14:paraId="0ADFCFD0" w14:textId="77777777" w:rsidR="007C1FC3" w:rsidRDefault="007C1FC3" w:rsidP="00CA47DC"/>
    <w:p w14:paraId="473410C4" w14:textId="3373FD81" w:rsidR="007C1FC3" w:rsidRDefault="007C1FC3" w:rsidP="0061118D">
      <w:pPr>
        <w:pStyle w:val="PlainText"/>
      </w:pPr>
      <w:r>
        <w:t>$ less stderr</w:t>
      </w:r>
    </w:p>
    <w:p w14:paraId="46461D5A" w14:textId="77777777" w:rsidR="007C1FC3" w:rsidRDefault="007C1FC3" w:rsidP="0061118D">
      <w:pPr>
        <w:pStyle w:val="PlainText"/>
      </w:pPr>
      <w:r>
        <w:t>Bad record found: dd15-062.compuserve.com - - [01/Jul/1995:00:01:12 -0400] "GET /news/sci.space.shuttle/archive/sci-space-shuttle-22-apr-1995-40.txt HTTP/1.0" 404 -</w:t>
      </w:r>
    </w:p>
    <w:p w14:paraId="0AE0E90E" w14:textId="77777777" w:rsidR="007C1FC3" w:rsidRDefault="007C1FC3" w:rsidP="0061118D">
      <w:pPr>
        <w:pStyle w:val="PlainText"/>
      </w:pPr>
      <w:r>
        <w:t>Bad record found: dynip42.efn.org - - [01/Jul/1995:00:02:14 -0400] "GET /software HTTP/1.0" 302 -</w:t>
      </w:r>
    </w:p>
    <w:p w14:paraId="71596C04" w14:textId="77777777" w:rsidR="007C1FC3" w:rsidRDefault="007C1FC3" w:rsidP="0061118D">
      <w:pPr>
        <w:pStyle w:val="PlainText"/>
      </w:pPr>
      <w:r>
        <w:t>Bad record found: ix-or10-06.ix.netcom.com - - [01/Jul/1995:00:02:40 -0400] "GET /software/winvn HTTP/1.0" 302 -</w:t>
      </w:r>
    </w:p>
    <w:p w14:paraId="0E91BC8F" w14:textId="77777777" w:rsidR="007C1FC3" w:rsidRDefault="007C1FC3" w:rsidP="0061118D">
      <w:pPr>
        <w:pStyle w:val="PlainText"/>
      </w:pPr>
      <w:r>
        <w:t>Bad record found: ix-or10-06.ix.netcom.com - - [01/Jul/1995:00:03:24 -0400] "GET /software HTTP/1.0" 302 -</w:t>
      </w:r>
    </w:p>
    <w:p w14:paraId="07FB6B08" w14:textId="77777777" w:rsidR="007C1FC3" w:rsidRDefault="007C1FC3" w:rsidP="0061118D">
      <w:pPr>
        <w:pStyle w:val="PlainText"/>
      </w:pPr>
      <w:r>
        <w:t>Bad record found: link097.txdirect.net - - [01/Jul/1995:00:05:06 -0400] "GET /shuttle HTTP/1.0" 302 -</w:t>
      </w:r>
    </w:p>
    <w:p w14:paraId="5345C468" w14:textId="77777777" w:rsidR="007C1FC3" w:rsidRDefault="007C1FC3" w:rsidP="0061118D">
      <w:pPr>
        <w:pStyle w:val="PlainText"/>
      </w:pPr>
      <w:r>
        <w:t>Bad record found: ix-war-mi1-20.ix.netcom.com - - [01/Jul/1995:00:05:13 -0400] "GET /shuttle/missions/sts-78/news HTTP/1.0" 302 -</w:t>
      </w:r>
    </w:p>
    <w:p w14:paraId="0676125A" w14:textId="77777777" w:rsidR="007C1FC3" w:rsidRDefault="007C1FC3" w:rsidP="00CA47DC"/>
    <w:p w14:paraId="5A416761" w14:textId="6DF6A03F" w:rsidR="008A660A" w:rsidRDefault="008A660A" w:rsidP="008A660A">
      <w:pPr>
        <w:ind w:left="720"/>
      </w:pPr>
      <w:r>
        <w:t>Type ‘</w:t>
      </w:r>
      <w:r w:rsidRPr="008A660A">
        <w:rPr>
          <w:rStyle w:val="PlainTextChar"/>
        </w:rPr>
        <w:t>q</w:t>
      </w:r>
      <w:r>
        <w:t xml:space="preserve">’ to get out of </w:t>
      </w:r>
      <w:r w:rsidRPr="008A660A">
        <w:rPr>
          <w:rStyle w:val="PlainTextChar"/>
        </w:rPr>
        <w:t>less</w:t>
      </w:r>
      <w:r>
        <w:t>.</w:t>
      </w:r>
    </w:p>
    <w:p w14:paraId="7EF090F9" w14:textId="77777777" w:rsidR="008A660A" w:rsidRDefault="008A660A" w:rsidP="00CA47DC"/>
    <w:p w14:paraId="368CB3F5" w14:textId="15A493E2" w:rsidR="007C1FC3" w:rsidRDefault="007C1FC3" w:rsidP="0061118D">
      <w:pPr>
        <w:pStyle w:val="PlainText"/>
      </w:pPr>
      <w:r>
        <w:t>$ less stdout</w:t>
      </w:r>
    </w:p>
    <w:p w14:paraId="267E5777" w14:textId="77777777" w:rsidR="007C1FC3" w:rsidRDefault="007C1FC3" w:rsidP="0061118D">
      <w:pPr>
        <w:pStyle w:val="PlainText"/>
      </w:pPr>
      <w:r>
        <w:t>Host: 199.72.81.55              bytes read: 6245</w:t>
      </w:r>
    </w:p>
    <w:p w14:paraId="57EE3E4E" w14:textId="77777777" w:rsidR="007C1FC3" w:rsidRDefault="007C1FC3" w:rsidP="0061118D">
      <w:pPr>
        <w:pStyle w:val="PlainText"/>
      </w:pPr>
      <w:r>
        <w:t>Host: unicomp6.unicomp.net              bytes read: 3985</w:t>
      </w:r>
    </w:p>
    <w:p w14:paraId="69D91A83" w14:textId="77777777" w:rsidR="007C1FC3" w:rsidRDefault="007C1FC3" w:rsidP="0061118D">
      <w:pPr>
        <w:pStyle w:val="PlainText"/>
      </w:pPr>
      <w:r>
        <w:t>Host: 199.120.110.21            bytes read: 4085</w:t>
      </w:r>
    </w:p>
    <w:p w14:paraId="48DB0E2C" w14:textId="77777777" w:rsidR="007C1FC3" w:rsidRDefault="007C1FC3" w:rsidP="0061118D">
      <w:pPr>
        <w:pStyle w:val="PlainText"/>
      </w:pPr>
      <w:r>
        <w:t>Host: burger.letters.com                bytes read: 0</w:t>
      </w:r>
    </w:p>
    <w:p w14:paraId="16BB8E1F" w14:textId="77777777" w:rsidR="007C1FC3" w:rsidRDefault="007C1FC3" w:rsidP="0061118D">
      <w:pPr>
        <w:pStyle w:val="PlainText"/>
      </w:pPr>
      <w:r>
        <w:t>Host: 199.120.110.21            bytes read: 4179</w:t>
      </w:r>
    </w:p>
    <w:p w14:paraId="3447F076" w14:textId="77777777" w:rsidR="007C1FC3" w:rsidRDefault="007C1FC3" w:rsidP="0061118D">
      <w:pPr>
        <w:pStyle w:val="PlainText"/>
      </w:pPr>
      <w:r>
        <w:t>Host: burger.letters.com                bytes read: 0</w:t>
      </w:r>
    </w:p>
    <w:p w14:paraId="46E0B75B" w14:textId="77777777" w:rsidR="007C1FC3" w:rsidRDefault="007C1FC3" w:rsidP="0061118D">
      <w:pPr>
        <w:pStyle w:val="PlainText"/>
      </w:pPr>
      <w:r>
        <w:t>Host: burger.letters.com                bytes read: 0</w:t>
      </w:r>
    </w:p>
    <w:p w14:paraId="35E70BC1" w14:textId="77777777" w:rsidR="007C1FC3" w:rsidRDefault="007C1FC3" w:rsidP="0061118D">
      <w:pPr>
        <w:pStyle w:val="PlainText"/>
      </w:pPr>
      <w:r>
        <w:t>Host: 205.212.115.106           bytes read: 3985</w:t>
      </w:r>
    </w:p>
    <w:p w14:paraId="7BBAC1F4" w14:textId="77777777" w:rsidR="007C1FC3" w:rsidRDefault="007C1FC3" w:rsidP="0061118D">
      <w:pPr>
        <w:pStyle w:val="PlainText"/>
      </w:pPr>
      <w:r>
        <w:t>Host: d104.aa.net               bytes read: 3985</w:t>
      </w:r>
    </w:p>
    <w:p w14:paraId="46AF9B7C" w14:textId="77777777" w:rsidR="007C1FC3" w:rsidRDefault="007C1FC3" w:rsidP="0061118D">
      <w:pPr>
        <w:pStyle w:val="PlainText"/>
      </w:pPr>
      <w:r>
        <w:t>Host: 129.94.144.152            bytes read: 7074</w:t>
      </w:r>
    </w:p>
    <w:p w14:paraId="408F6613" w14:textId="77777777" w:rsidR="0061118D" w:rsidRDefault="0061118D" w:rsidP="00CA47DC"/>
    <w:p w14:paraId="4EE0803D" w14:textId="758DC166" w:rsidR="007C1FC3" w:rsidRDefault="008A660A" w:rsidP="0061118D">
      <w:pPr>
        <w:ind w:left="720"/>
      </w:pPr>
      <w:r>
        <w:t>Type ‘</w:t>
      </w:r>
      <w:r w:rsidRPr="008A660A">
        <w:rPr>
          <w:rStyle w:val="PlainTextChar"/>
        </w:rPr>
        <w:t>q</w:t>
      </w:r>
      <w:r>
        <w:t xml:space="preserve">’ to get out of </w:t>
      </w:r>
      <w:r w:rsidRPr="008A660A">
        <w:rPr>
          <w:rStyle w:val="PlainTextChar"/>
        </w:rPr>
        <w:t>less</w:t>
      </w:r>
      <w:r>
        <w:t xml:space="preserve">. </w:t>
      </w:r>
      <w:r w:rsidR="007C1FC3">
        <w:t>Now change directory to the reduce task.</w:t>
      </w:r>
    </w:p>
    <w:p w14:paraId="584BD07A" w14:textId="77777777" w:rsidR="0061118D" w:rsidRDefault="0061118D" w:rsidP="00CA47DC"/>
    <w:p w14:paraId="04746A7B" w14:textId="420C1D3E" w:rsidR="007C1FC3" w:rsidRDefault="007C1FC3" w:rsidP="0061118D">
      <w:pPr>
        <w:pStyle w:val="PlainText"/>
      </w:pPr>
      <w:r>
        <w:t>$</w:t>
      </w:r>
      <w:r>
        <w:rPr>
          <w:iCs/>
        </w:rPr>
        <w:t xml:space="preserve">cd </w:t>
      </w:r>
      <w:r>
        <w:t>attempt_201306092215_0012_r_000001_0</w:t>
      </w:r>
    </w:p>
    <w:p w14:paraId="5FD6F5D0" w14:textId="7EE4FB21" w:rsidR="007C1FC3" w:rsidRDefault="007C1FC3" w:rsidP="0061118D">
      <w:pPr>
        <w:pStyle w:val="PlainText"/>
      </w:pPr>
      <w:r>
        <w:t>$ ls -lrt</w:t>
      </w:r>
    </w:p>
    <w:p w14:paraId="50C05B68" w14:textId="77777777" w:rsidR="007C1FC3" w:rsidRDefault="007C1FC3" w:rsidP="0061118D">
      <w:pPr>
        <w:pStyle w:val="PlainText"/>
      </w:pPr>
      <w:r>
        <w:t>total 124</w:t>
      </w:r>
    </w:p>
    <w:p w14:paraId="7E7F9459" w14:textId="77777777" w:rsidR="007C1FC3" w:rsidRDefault="007C1FC3" w:rsidP="0061118D">
      <w:pPr>
        <w:pStyle w:val="PlainText"/>
      </w:pPr>
      <w:r>
        <w:t>-rw-r--r--. 1 mapred mapred      0 Jun 16 12:28 stdout</w:t>
      </w:r>
    </w:p>
    <w:p w14:paraId="7F6B05ED" w14:textId="77777777" w:rsidR="007C1FC3" w:rsidRDefault="007C1FC3" w:rsidP="0061118D">
      <w:pPr>
        <w:pStyle w:val="PlainText"/>
      </w:pPr>
      <w:r>
        <w:t>-rw-r--r--. 1 mapred mapred      0 Jun 16 12:28 stderr</w:t>
      </w:r>
    </w:p>
    <w:p w14:paraId="47CF4F01" w14:textId="77777777" w:rsidR="007C1FC3" w:rsidRDefault="007C1FC3" w:rsidP="0061118D">
      <w:pPr>
        <w:pStyle w:val="PlainText"/>
      </w:pPr>
      <w:r>
        <w:t>-rw-r--r--. 1 mapred mapred 122156 Jun 16 12:28 syslog</w:t>
      </w:r>
    </w:p>
    <w:p w14:paraId="7716C794" w14:textId="77777777" w:rsidR="007C1FC3" w:rsidRDefault="007C1FC3" w:rsidP="0061118D">
      <w:pPr>
        <w:pStyle w:val="PlainText"/>
      </w:pPr>
      <w:r>
        <w:t>-rw-r--r--. 1 mapred mapred    143 Jun 16 12:28 log.index</w:t>
      </w:r>
    </w:p>
    <w:p w14:paraId="61FB4077" w14:textId="77777777" w:rsidR="007C1FC3" w:rsidRDefault="007C1FC3" w:rsidP="00CA47DC"/>
    <w:p w14:paraId="7B91271C" w14:textId="4E563925" w:rsidR="007C1FC3" w:rsidRDefault="007C1FC3" w:rsidP="0061118D">
      <w:pPr>
        <w:ind w:left="720"/>
      </w:pPr>
      <w:r>
        <w:t xml:space="preserve">Your </w:t>
      </w:r>
      <w:r w:rsidRPr="0061118D">
        <w:rPr>
          <w:rStyle w:val="PlainTextChar"/>
        </w:rPr>
        <w:t>log4j</w:t>
      </w:r>
      <w:r w:rsidR="0061118D">
        <w:t xml:space="preserve"> output</w:t>
      </w:r>
      <w:r>
        <w:t xml:space="preserve"> can be found in the </w:t>
      </w:r>
      <w:r w:rsidRPr="0061118D">
        <w:rPr>
          <w:rStyle w:val="PlainTextChar"/>
        </w:rPr>
        <w:t>syslog</w:t>
      </w:r>
      <w:r>
        <w:t xml:space="preserve"> file.</w:t>
      </w:r>
    </w:p>
    <w:p w14:paraId="0A965283" w14:textId="77777777" w:rsidR="007C1FC3" w:rsidRDefault="007C1FC3" w:rsidP="00CA47DC"/>
    <w:p w14:paraId="3D9782D8" w14:textId="6626CDF9" w:rsidR="007C1FC3" w:rsidRDefault="007C1FC3" w:rsidP="0061118D">
      <w:pPr>
        <w:pStyle w:val="PlainText"/>
      </w:pPr>
      <w:r>
        <w:t>$ less syslog</w:t>
      </w:r>
    </w:p>
    <w:p w14:paraId="57E7BEE6" w14:textId="77777777" w:rsidR="007C1FC3" w:rsidRPr="008A660A" w:rsidRDefault="007C1FC3" w:rsidP="0061118D">
      <w:pPr>
        <w:pStyle w:val="PlainText"/>
        <w:rPr>
          <w:sz w:val="18"/>
        </w:rPr>
      </w:pPr>
      <w:r w:rsidRPr="008A660A">
        <w:rPr>
          <w:sz w:val="18"/>
        </w:rPr>
        <w:t>2013-06-16 12:28:18,398 WARN mapreduce.Counters: Group org.apache.hadoop.mapred.Task$Counter is deprecated. Use org.apache.hadoop.mapreduce.TaskCounter instead</w:t>
      </w:r>
    </w:p>
    <w:p w14:paraId="70935D9C" w14:textId="77777777" w:rsidR="007C1FC3" w:rsidRPr="008A660A" w:rsidRDefault="007C1FC3" w:rsidP="0061118D">
      <w:pPr>
        <w:pStyle w:val="PlainText"/>
        <w:rPr>
          <w:sz w:val="18"/>
        </w:rPr>
      </w:pPr>
      <w:r w:rsidRPr="008A660A">
        <w:rPr>
          <w:sz w:val="18"/>
        </w:rPr>
        <w:t>2013-06-16 12:28:18,745 WARN org.apache.hadoop.conf.Configuration: session.id is deprecated. Instead, use dfs.metrics.session-id</w:t>
      </w:r>
    </w:p>
    <w:p w14:paraId="607B24A1" w14:textId="77777777" w:rsidR="007C1FC3" w:rsidRPr="008A660A" w:rsidRDefault="007C1FC3" w:rsidP="0061118D">
      <w:pPr>
        <w:pStyle w:val="PlainText"/>
        <w:rPr>
          <w:sz w:val="18"/>
        </w:rPr>
      </w:pPr>
      <w:r w:rsidRPr="008A660A">
        <w:rPr>
          <w:sz w:val="18"/>
        </w:rPr>
        <w:t>2013-06-16 12:28:18,746 INFO org.apache.hadoop.metrics.jvm.JvmMetrics: Initializing JVM Metrics with processName=SHUFFLE, sessionId=</w:t>
      </w:r>
    </w:p>
    <w:p w14:paraId="6F39112C" w14:textId="77777777" w:rsidR="007C1FC3" w:rsidRPr="008A660A" w:rsidRDefault="007C1FC3" w:rsidP="0061118D">
      <w:pPr>
        <w:pStyle w:val="PlainText"/>
        <w:rPr>
          <w:sz w:val="18"/>
        </w:rPr>
      </w:pPr>
      <w:r w:rsidRPr="008A660A">
        <w:rPr>
          <w:sz w:val="18"/>
        </w:rPr>
        <w:t>2013-06-16 12:28:19,036 INFO org.apache.hadoop.util.ProcessTree: setsid exited with exit code 0</w:t>
      </w:r>
    </w:p>
    <w:p w14:paraId="7B54B945" w14:textId="77777777" w:rsidR="007C1FC3" w:rsidRPr="008A660A" w:rsidRDefault="007C1FC3" w:rsidP="0061118D">
      <w:pPr>
        <w:pStyle w:val="PlainText"/>
        <w:rPr>
          <w:sz w:val="18"/>
        </w:rPr>
      </w:pPr>
      <w:r w:rsidRPr="008A660A">
        <w:rPr>
          <w:sz w:val="18"/>
        </w:rPr>
        <w:t>2013-06-16 12:28:19,040 INFO org.apache.hadoop.mapred.Task:  Using ResourceCalculatorPlugin : org.apache.hadoop.util.LinuxResourceCalculatorPlugin@2c97c9cf</w:t>
      </w:r>
    </w:p>
    <w:p w14:paraId="7C5488AB" w14:textId="77777777" w:rsidR="007C1FC3" w:rsidRPr="008A660A" w:rsidRDefault="007C1FC3" w:rsidP="0061118D">
      <w:pPr>
        <w:pStyle w:val="PlainText"/>
        <w:rPr>
          <w:sz w:val="18"/>
        </w:rPr>
      </w:pPr>
      <w:r w:rsidRPr="008A660A">
        <w:rPr>
          <w:sz w:val="18"/>
        </w:rPr>
        <w:t>2013-06-16 12:28:19,108 INFO org.apache.hadoop.mapred.ReduceTask: Using ShuffleConsumerPlugin: org.apache.hadoop.mapred.ReduceTask$ReduceCopier</w:t>
      </w:r>
    </w:p>
    <w:p w14:paraId="520C0B05" w14:textId="77777777" w:rsidR="007C1FC3" w:rsidRPr="008A660A" w:rsidRDefault="007C1FC3" w:rsidP="0061118D">
      <w:pPr>
        <w:pStyle w:val="PlainText"/>
        <w:rPr>
          <w:sz w:val="18"/>
        </w:rPr>
      </w:pPr>
      <w:r w:rsidRPr="008A660A">
        <w:rPr>
          <w:sz w:val="18"/>
        </w:rPr>
        <w:t>2013-06-16 12:28:19,113 INFO org.apache.hadoop.mapred.ReduceTask: ShuffleRamManager: MemoryLimit=130514944, MaxSingleShuffleLimit=32628736</w:t>
      </w:r>
    </w:p>
    <w:p w14:paraId="330FA53F" w14:textId="77777777" w:rsidR="007C1FC3" w:rsidRPr="008A660A" w:rsidRDefault="007C1FC3" w:rsidP="0061118D">
      <w:pPr>
        <w:pStyle w:val="PlainText"/>
        <w:rPr>
          <w:sz w:val="18"/>
        </w:rPr>
      </w:pPr>
      <w:r w:rsidRPr="008A660A">
        <w:rPr>
          <w:sz w:val="18"/>
        </w:rPr>
        <w:t>2013-06-16 12:28:19,121 INFO org.apache.hadoop.mapred.ReduceTask: attempt_201306092215_0012_r_000000_0 Thread started: Thread for merging on-disk files</w:t>
      </w:r>
    </w:p>
    <w:p w14:paraId="7A4320F9" w14:textId="77777777" w:rsidR="007C1FC3" w:rsidRPr="008A660A" w:rsidRDefault="007C1FC3" w:rsidP="0061118D">
      <w:pPr>
        <w:pStyle w:val="PlainText"/>
        <w:rPr>
          <w:sz w:val="18"/>
        </w:rPr>
      </w:pPr>
      <w:r w:rsidRPr="008A660A">
        <w:rPr>
          <w:sz w:val="18"/>
        </w:rPr>
        <w:t>2013-06-16 12:28:19,121 INFO org.apache.hadoop.mapred.ReduceTask: attempt_201306092215_0012_r_000000_0 Thread started: Thread for merging in memory files</w:t>
      </w:r>
    </w:p>
    <w:p w14:paraId="7C54EE68" w14:textId="77777777" w:rsidR="007C1FC3" w:rsidRPr="008A660A" w:rsidRDefault="007C1FC3" w:rsidP="0061118D">
      <w:pPr>
        <w:pStyle w:val="PlainText"/>
        <w:rPr>
          <w:sz w:val="18"/>
        </w:rPr>
      </w:pPr>
      <w:r w:rsidRPr="008A660A">
        <w:rPr>
          <w:sz w:val="18"/>
        </w:rPr>
        <w:t>2013-06-16 12:28:19,121 INFO org.apache.hadoop.mapred.ReduceTask: attempt_201306092215_0012_r_000000_0 Thread waiting: Thread for merging on-disk files</w:t>
      </w:r>
    </w:p>
    <w:p w14:paraId="614B1905" w14:textId="77777777" w:rsidR="007C1FC3" w:rsidRPr="008A660A" w:rsidRDefault="007C1FC3" w:rsidP="0061118D">
      <w:pPr>
        <w:pStyle w:val="PlainText"/>
        <w:rPr>
          <w:sz w:val="18"/>
        </w:rPr>
      </w:pPr>
      <w:r w:rsidRPr="008A660A">
        <w:rPr>
          <w:sz w:val="18"/>
        </w:rPr>
        <w:t>2013-06-16 12:28:19,123 INFO org.apache.hadoop.mapred.ReduceTask: attempt_201306092215_0012_r_000000_0 Need another 1 map output(s) where 0 is already in progress</w:t>
      </w:r>
    </w:p>
    <w:p w14:paraId="190BBDCB" w14:textId="77777777" w:rsidR="007C1FC3" w:rsidRPr="008A660A" w:rsidRDefault="007C1FC3" w:rsidP="0061118D">
      <w:pPr>
        <w:pStyle w:val="PlainText"/>
        <w:rPr>
          <w:sz w:val="18"/>
        </w:rPr>
      </w:pPr>
      <w:r w:rsidRPr="008A660A">
        <w:rPr>
          <w:sz w:val="18"/>
        </w:rPr>
        <w:t>2013-06-16 12:28:19,123 INFO org.apache.hadoop.mapred.ReduceTask: attempt_201306092215_0012_r_000000_0 Thread started: Thread for polling Map Completion Events</w:t>
      </w:r>
    </w:p>
    <w:p w14:paraId="727CDA94" w14:textId="77777777" w:rsidR="007C1FC3" w:rsidRPr="008A660A" w:rsidRDefault="007C1FC3" w:rsidP="0061118D">
      <w:pPr>
        <w:pStyle w:val="PlainText"/>
        <w:rPr>
          <w:sz w:val="18"/>
        </w:rPr>
      </w:pPr>
      <w:r w:rsidRPr="008A660A">
        <w:rPr>
          <w:sz w:val="18"/>
        </w:rPr>
        <w:t>2013-06-16 12:28:19,123 INFO org.apache.hadoop.mapred.ReduceTask: attempt_201306092215_0012_r_000000_0 Scheduled 0 outputs (0 slow hosts and0 dup hosts)</w:t>
      </w:r>
    </w:p>
    <w:p w14:paraId="3ADA44B2" w14:textId="77777777" w:rsidR="007C1FC3" w:rsidRPr="008A660A" w:rsidRDefault="007C1FC3" w:rsidP="0061118D">
      <w:pPr>
        <w:pStyle w:val="PlainText"/>
        <w:rPr>
          <w:sz w:val="18"/>
        </w:rPr>
      </w:pPr>
      <w:r w:rsidRPr="008A660A">
        <w:rPr>
          <w:sz w:val="18"/>
        </w:rPr>
        <w:t>2013-06-16 12:28:19,127 INFO org.apache.hadoop.mapred.ReduceTask: attempt_201306092215_0012_r_000000_0 Scheduled 1 outputs (0 slow hosts and0 dup hosts)</w:t>
      </w:r>
    </w:p>
    <w:p w14:paraId="628A2DEA" w14:textId="77777777" w:rsidR="007C1FC3" w:rsidRPr="008A660A" w:rsidRDefault="007C1FC3" w:rsidP="0061118D">
      <w:pPr>
        <w:pStyle w:val="PlainText"/>
        <w:rPr>
          <w:sz w:val="18"/>
        </w:rPr>
      </w:pPr>
      <w:r w:rsidRPr="008A660A">
        <w:rPr>
          <w:sz w:val="18"/>
        </w:rPr>
        <w:t>2013-06-16 12:28:19,302 INFO org.apache.hadoop.mapred.ReduceTask: GetMapEventsThread exiting</w:t>
      </w:r>
    </w:p>
    <w:p w14:paraId="6A104E42" w14:textId="77777777" w:rsidR="007C1FC3" w:rsidRPr="008A660A" w:rsidRDefault="007C1FC3" w:rsidP="0061118D">
      <w:pPr>
        <w:pStyle w:val="PlainText"/>
        <w:rPr>
          <w:sz w:val="18"/>
        </w:rPr>
      </w:pPr>
      <w:r w:rsidRPr="008A660A">
        <w:rPr>
          <w:sz w:val="18"/>
        </w:rPr>
        <w:t>2013-06-16 12:28:19,303 INFO org.apache.hadoop.mapred.ReduceTask: getMapsEventsThread joined.</w:t>
      </w:r>
    </w:p>
    <w:p w14:paraId="0E973B88" w14:textId="77777777" w:rsidR="007C1FC3" w:rsidRPr="008A660A" w:rsidRDefault="007C1FC3" w:rsidP="0061118D">
      <w:pPr>
        <w:pStyle w:val="PlainText"/>
        <w:rPr>
          <w:sz w:val="18"/>
        </w:rPr>
      </w:pPr>
      <w:r w:rsidRPr="008A660A">
        <w:rPr>
          <w:sz w:val="18"/>
        </w:rPr>
        <w:t>2013-06-16 12:28:19,303 INFO org.apache.hadoop.mapred.ReduceTask: Closed ram manager</w:t>
      </w:r>
    </w:p>
    <w:p w14:paraId="5AD3860E" w14:textId="77777777" w:rsidR="007C1FC3" w:rsidRPr="008A660A" w:rsidRDefault="007C1FC3" w:rsidP="0061118D">
      <w:pPr>
        <w:pStyle w:val="PlainText"/>
        <w:rPr>
          <w:sz w:val="18"/>
        </w:rPr>
      </w:pPr>
      <w:r w:rsidRPr="008A660A">
        <w:rPr>
          <w:sz w:val="18"/>
        </w:rPr>
        <w:t>2013-06-16 12:28:19,303 INFO org.apache.hadoop.mapred.ReduceTask: Interleaved on-disk merge complete: 0 files left.</w:t>
      </w:r>
    </w:p>
    <w:p w14:paraId="7FCAA305" w14:textId="77777777" w:rsidR="007C1FC3" w:rsidRPr="008A660A" w:rsidRDefault="007C1FC3" w:rsidP="0061118D">
      <w:pPr>
        <w:pStyle w:val="PlainText"/>
        <w:rPr>
          <w:sz w:val="18"/>
        </w:rPr>
      </w:pPr>
      <w:r w:rsidRPr="008A660A">
        <w:rPr>
          <w:sz w:val="18"/>
        </w:rPr>
        <w:t>2013-06-16 12:28:19,303 INFO org.apache.hadoop.mapred.ReduceTask: In-memory merge complete: 1 files left.</w:t>
      </w:r>
    </w:p>
    <w:p w14:paraId="1BDCF227" w14:textId="77777777" w:rsidR="007C1FC3" w:rsidRPr="008A660A" w:rsidRDefault="007C1FC3" w:rsidP="0061118D">
      <w:pPr>
        <w:pStyle w:val="PlainText"/>
        <w:rPr>
          <w:sz w:val="18"/>
        </w:rPr>
      </w:pPr>
      <w:r w:rsidRPr="008A660A">
        <w:rPr>
          <w:sz w:val="18"/>
        </w:rPr>
        <w:t>2013-06-16 12:28:19,333 INFO org.apache.hadoop.mapred.Merger: Merging 1 sorted segments</w:t>
      </w:r>
    </w:p>
    <w:p w14:paraId="0642750C" w14:textId="77777777" w:rsidR="007C1FC3" w:rsidRPr="008A660A" w:rsidRDefault="007C1FC3" w:rsidP="0061118D">
      <w:pPr>
        <w:pStyle w:val="PlainText"/>
        <w:rPr>
          <w:sz w:val="18"/>
        </w:rPr>
      </w:pPr>
      <w:r w:rsidRPr="008A660A">
        <w:rPr>
          <w:sz w:val="18"/>
        </w:rPr>
        <w:t>2013-06-16 12:28:19,334 INFO org.apache.hadoop.mapred.Merger: Down to the last merge-pass, with 1 segments left of total size: 1433234 bytes</w:t>
      </w:r>
    </w:p>
    <w:p w14:paraId="3E910DA6" w14:textId="77777777" w:rsidR="007C1FC3" w:rsidRPr="008A660A" w:rsidRDefault="007C1FC3" w:rsidP="0061118D">
      <w:pPr>
        <w:pStyle w:val="PlainText"/>
        <w:rPr>
          <w:sz w:val="18"/>
        </w:rPr>
      </w:pPr>
      <w:r w:rsidRPr="008A660A">
        <w:rPr>
          <w:sz w:val="18"/>
        </w:rPr>
        <w:t>2013-06-16 12:28:19,484 INFO org.apache.hadoop.mapred.ReduceTask: Merged 1 segments, 1433234 bytes to disk to satisfy reduce memory limit</w:t>
      </w:r>
    </w:p>
    <w:p w14:paraId="5DC56D4C" w14:textId="77777777" w:rsidR="007C1FC3" w:rsidRPr="008A660A" w:rsidRDefault="007C1FC3" w:rsidP="0061118D">
      <w:pPr>
        <w:pStyle w:val="PlainText"/>
        <w:rPr>
          <w:sz w:val="18"/>
        </w:rPr>
      </w:pPr>
      <w:r w:rsidRPr="008A660A">
        <w:rPr>
          <w:sz w:val="18"/>
        </w:rPr>
        <w:t>2013-06-16 12:28:19,484 INFO org.apache.hadoop.mapred.ReduceTask: Merging 1 files, 1433238 bytes from disk</w:t>
      </w:r>
    </w:p>
    <w:p w14:paraId="79FEEE33" w14:textId="77777777" w:rsidR="007C1FC3" w:rsidRPr="008A660A" w:rsidRDefault="007C1FC3" w:rsidP="0061118D">
      <w:pPr>
        <w:pStyle w:val="PlainText"/>
        <w:rPr>
          <w:sz w:val="18"/>
        </w:rPr>
      </w:pPr>
      <w:r w:rsidRPr="008A660A">
        <w:rPr>
          <w:sz w:val="18"/>
        </w:rPr>
        <w:t>2013-06-16 12:28:19,485 INFO org.apache.hadoop.mapred.ReduceTask: Merging 0 segments, 0 bytes from memory into reduce</w:t>
      </w:r>
    </w:p>
    <w:p w14:paraId="44050274" w14:textId="77777777" w:rsidR="007C1FC3" w:rsidRPr="008A660A" w:rsidRDefault="007C1FC3" w:rsidP="0061118D">
      <w:pPr>
        <w:pStyle w:val="PlainText"/>
        <w:rPr>
          <w:sz w:val="18"/>
        </w:rPr>
      </w:pPr>
      <w:r w:rsidRPr="008A660A">
        <w:rPr>
          <w:sz w:val="18"/>
        </w:rPr>
        <w:t>2013-06-16 12:28:19,485 INFO org.apache.hadoop.mapred.Merger: Merging 1 sorted segments</w:t>
      </w:r>
    </w:p>
    <w:p w14:paraId="0F3BF396" w14:textId="77777777" w:rsidR="007C1FC3" w:rsidRPr="008A660A" w:rsidRDefault="007C1FC3" w:rsidP="0061118D">
      <w:pPr>
        <w:pStyle w:val="PlainText"/>
        <w:rPr>
          <w:sz w:val="18"/>
        </w:rPr>
      </w:pPr>
      <w:r w:rsidRPr="008A660A">
        <w:rPr>
          <w:sz w:val="18"/>
        </w:rPr>
        <w:t>2013-06-16 12:28:19,487 INFO org.apache.hadoop.mapred.Merger: Down to the last merge-pass, with 1 segments left of total size: 1433234 bytes</w:t>
      </w:r>
    </w:p>
    <w:p w14:paraId="09FC73FF" w14:textId="77777777" w:rsidR="007C1FC3" w:rsidRPr="008A660A" w:rsidRDefault="007C1FC3" w:rsidP="0061118D">
      <w:pPr>
        <w:pStyle w:val="PlainText"/>
        <w:rPr>
          <w:sz w:val="18"/>
        </w:rPr>
      </w:pPr>
      <w:r w:rsidRPr="008A660A">
        <w:rPr>
          <w:sz w:val="18"/>
        </w:rPr>
        <w:t>2013-06-16 12:28:19,538 INFO com.hadooptraining.lab14.LogProcessorWithDebug: [128.187.140.171] -&gt; 60655</w:t>
      </w:r>
    </w:p>
    <w:p w14:paraId="34FAC173" w14:textId="77777777" w:rsidR="007C1FC3" w:rsidRPr="008A660A" w:rsidRDefault="007C1FC3" w:rsidP="0061118D">
      <w:pPr>
        <w:pStyle w:val="PlainText"/>
        <w:pBdr>
          <w:top w:val="single" w:sz="4" w:space="1" w:color="auto"/>
          <w:left w:val="single" w:sz="4" w:space="4" w:color="auto"/>
          <w:bottom w:val="single" w:sz="4" w:space="1" w:color="auto"/>
          <w:right w:val="single" w:sz="4" w:space="4" w:color="auto"/>
        </w:pBdr>
        <w:rPr>
          <w:sz w:val="18"/>
        </w:rPr>
      </w:pPr>
      <w:r w:rsidRPr="008A660A">
        <w:rPr>
          <w:sz w:val="18"/>
        </w:rPr>
        <w:t>2013-06-16 12:28:19,540 INFO com.hadooptraining.lab14.LogProcessorWithDebug: [129.188.154.200] -&gt; 1607516</w:t>
      </w:r>
    </w:p>
    <w:p w14:paraId="12DC1B04" w14:textId="77777777" w:rsidR="007C1FC3" w:rsidRPr="008A660A" w:rsidRDefault="007C1FC3" w:rsidP="0061118D">
      <w:pPr>
        <w:pStyle w:val="PlainText"/>
        <w:pBdr>
          <w:top w:val="single" w:sz="4" w:space="1" w:color="auto"/>
          <w:left w:val="single" w:sz="4" w:space="4" w:color="auto"/>
          <w:bottom w:val="single" w:sz="4" w:space="1" w:color="auto"/>
          <w:right w:val="single" w:sz="4" w:space="4" w:color="auto"/>
        </w:pBdr>
        <w:rPr>
          <w:sz w:val="18"/>
        </w:rPr>
      </w:pPr>
      <w:r w:rsidRPr="008A660A">
        <w:rPr>
          <w:sz w:val="18"/>
        </w:rPr>
        <w:t>2013-06-16 12:28:19,540 INFO com.hadooptraining.lab14.LogProcessorWithDebug: [129.193.116.41] -&gt; 46353</w:t>
      </w:r>
    </w:p>
    <w:p w14:paraId="210531CF" w14:textId="77777777" w:rsidR="007C1FC3" w:rsidRPr="008A660A" w:rsidRDefault="007C1FC3" w:rsidP="0061118D">
      <w:pPr>
        <w:pStyle w:val="PlainText"/>
        <w:pBdr>
          <w:top w:val="single" w:sz="4" w:space="1" w:color="auto"/>
          <w:left w:val="single" w:sz="4" w:space="4" w:color="auto"/>
          <w:bottom w:val="single" w:sz="4" w:space="1" w:color="auto"/>
          <w:right w:val="single" w:sz="4" w:space="4" w:color="auto"/>
        </w:pBdr>
        <w:rPr>
          <w:sz w:val="18"/>
        </w:rPr>
      </w:pPr>
      <w:r w:rsidRPr="008A660A">
        <w:rPr>
          <w:sz w:val="18"/>
        </w:rPr>
        <w:t>2013-06-16 12:28:19,540 INFO com.hadooptraining.lab14.LogProcessorWithDebug: [129.59.205.2] -&gt; 109598</w:t>
      </w:r>
    </w:p>
    <w:p w14:paraId="5F54A55E" w14:textId="77777777" w:rsidR="007C1FC3" w:rsidRPr="008A660A" w:rsidRDefault="007C1FC3" w:rsidP="0061118D">
      <w:pPr>
        <w:pStyle w:val="PlainText"/>
        <w:rPr>
          <w:sz w:val="18"/>
        </w:rPr>
      </w:pPr>
      <w:r w:rsidRPr="008A660A">
        <w:rPr>
          <w:sz w:val="18"/>
        </w:rPr>
        <w:t>2013-06-16 12:28:19,540 INFO com.hadooptraining.lab14.LogProcessorWithDebug: [129.79.164.64] -&gt; 1037740</w:t>
      </w:r>
    </w:p>
    <w:p w14:paraId="4D58F8D0" w14:textId="77777777" w:rsidR="007C1FC3" w:rsidRPr="008A660A" w:rsidRDefault="007C1FC3" w:rsidP="0061118D">
      <w:pPr>
        <w:pStyle w:val="PlainText"/>
        <w:rPr>
          <w:sz w:val="18"/>
        </w:rPr>
      </w:pPr>
      <w:r w:rsidRPr="008A660A">
        <w:rPr>
          <w:sz w:val="18"/>
        </w:rPr>
        <w:t>2013-06-16 12:28:19,540 INFO com.hadooptraining.lab14.LogProcessorWithDebug: [129.94.144.152] -&gt; 321543</w:t>
      </w:r>
    </w:p>
    <w:p w14:paraId="694E3274" w14:textId="77777777" w:rsidR="007C1FC3" w:rsidRPr="008A660A" w:rsidRDefault="007C1FC3" w:rsidP="0061118D">
      <w:pPr>
        <w:pStyle w:val="PlainText"/>
        <w:rPr>
          <w:sz w:val="18"/>
        </w:rPr>
      </w:pPr>
      <w:r w:rsidRPr="008A660A">
        <w:rPr>
          <w:sz w:val="18"/>
        </w:rPr>
        <w:t>2013-06-16 12:28:19,541 INFO com.hadooptraining.lab14.LogProcessorWithDebug: [130.161.103.176] -&gt; 143215</w:t>
      </w:r>
    </w:p>
    <w:p w14:paraId="788374DA" w14:textId="77777777" w:rsidR="007C1FC3" w:rsidRDefault="007C1FC3" w:rsidP="00CA47DC"/>
    <w:p w14:paraId="2E01E906" w14:textId="23B1E832" w:rsidR="007C1FC3" w:rsidRDefault="008A660A" w:rsidP="0061118D">
      <w:pPr>
        <w:ind w:left="720"/>
      </w:pPr>
      <w:r>
        <w:t>Remember to type ‘</w:t>
      </w:r>
      <w:r w:rsidRPr="008A660A">
        <w:rPr>
          <w:rStyle w:val="PlainTextChar"/>
        </w:rPr>
        <w:t>q</w:t>
      </w:r>
      <w:r>
        <w:t xml:space="preserve">’ to get out of </w:t>
      </w:r>
      <w:r w:rsidRPr="008A660A">
        <w:rPr>
          <w:rStyle w:val="PlainTextChar"/>
        </w:rPr>
        <w:t>less</w:t>
      </w:r>
      <w:r>
        <w:t xml:space="preserve">. </w:t>
      </w:r>
      <w:r w:rsidR="007C1FC3">
        <w:t xml:space="preserve">The lines at the bottom are </w:t>
      </w:r>
      <w:r w:rsidR="0061118D">
        <w:t>coming from the code that we introduced in our program</w:t>
      </w:r>
      <w:r w:rsidR="007C1FC3">
        <w:t>.</w:t>
      </w:r>
    </w:p>
    <w:p w14:paraId="2A58CCCE" w14:textId="77777777" w:rsidR="00CA47DC" w:rsidRDefault="00CA47DC" w:rsidP="00CA47DC">
      <w:pPr>
        <w:rPr>
          <w:iCs/>
        </w:rPr>
      </w:pPr>
    </w:p>
    <w:p w14:paraId="102208C7" w14:textId="7E74FF2A" w:rsidR="008A660A" w:rsidRDefault="008A660A" w:rsidP="008A660A">
      <w:pPr>
        <w:pStyle w:val="Heading2"/>
      </w:pPr>
      <w:r>
        <w:t>Task 5: Get out of superuser mode</w:t>
      </w:r>
    </w:p>
    <w:p w14:paraId="04B7756A" w14:textId="77777777" w:rsidR="008A660A" w:rsidRDefault="008A660A" w:rsidP="008A660A">
      <w:pPr>
        <w:pStyle w:val="Heading3"/>
      </w:pPr>
      <w:r>
        <w:t>Activity Procedure</w:t>
      </w:r>
    </w:p>
    <w:p w14:paraId="2BB5C58A" w14:textId="77777777" w:rsidR="00CA47DC" w:rsidRPr="00CA47DC" w:rsidRDefault="00CA47DC" w:rsidP="00CA47DC"/>
    <w:p w14:paraId="16A65E5D" w14:textId="39567477" w:rsidR="008A660A" w:rsidRDefault="008A660A" w:rsidP="008A660A">
      <w:pPr>
        <w:pStyle w:val="ListParagraph"/>
      </w:pPr>
      <w:r w:rsidRPr="00743644">
        <w:rPr>
          <w:b/>
        </w:rPr>
        <w:t>Step 1:</w:t>
      </w:r>
      <w:r>
        <w:t xml:space="preserve"> Since you are seeing these logs as superuser, you need to get out of it and become a normal user for your next exercise.</w:t>
      </w:r>
    </w:p>
    <w:p w14:paraId="077EC644" w14:textId="77777777" w:rsidR="008A660A" w:rsidRDefault="008A660A" w:rsidP="008A660A">
      <w:pPr>
        <w:pStyle w:val="ListParagraph"/>
      </w:pPr>
    </w:p>
    <w:p w14:paraId="234C199D" w14:textId="655EF7A5" w:rsidR="008A660A" w:rsidRDefault="008A660A" w:rsidP="008A660A">
      <w:pPr>
        <w:pStyle w:val="PlainText"/>
      </w:pPr>
      <w:r>
        <w:t>$ exit</w:t>
      </w:r>
    </w:p>
    <w:p w14:paraId="032883E5" w14:textId="77777777" w:rsidR="00BB077D" w:rsidRDefault="00BB077D" w:rsidP="00BB077D"/>
    <w:p w14:paraId="128BD6F2" w14:textId="311F6C65" w:rsidR="0035075E" w:rsidRDefault="007037F2" w:rsidP="0035075E">
      <w:pPr>
        <w:pStyle w:val="Heading1"/>
      </w:pPr>
      <w:r>
        <w:t>Lab 15</w:t>
      </w:r>
      <w:r w:rsidR="0035075E">
        <w:t xml:space="preserve">: </w:t>
      </w:r>
      <w:r>
        <w:t>Practice MapReduce use-case</w:t>
      </w:r>
    </w:p>
    <w:p w14:paraId="1D8E238E" w14:textId="77777777" w:rsidR="007037F2" w:rsidRDefault="007037F2" w:rsidP="007037F2">
      <w:pPr>
        <w:pStyle w:val="Heading2"/>
      </w:pPr>
      <w:r>
        <w:t>Description:</w:t>
      </w:r>
    </w:p>
    <w:p w14:paraId="70F6AF49" w14:textId="0054D604" w:rsidR="007037F2" w:rsidRDefault="00CE6E68" w:rsidP="007037F2">
      <w:pPr>
        <w:pStyle w:val="ListParagraph"/>
        <w:numPr>
          <w:ilvl w:val="0"/>
          <w:numId w:val="11"/>
        </w:numPr>
      </w:pPr>
      <w:r>
        <w:t>You will be asked to analyze a fairly large set of statistics - batching and pitching records of baseball players since 1871.</w:t>
      </w:r>
    </w:p>
    <w:p w14:paraId="00A852B5" w14:textId="77777777" w:rsidR="001164A5" w:rsidRDefault="001164A5" w:rsidP="007037F2">
      <w:pPr>
        <w:pStyle w:val="ListParagraph"/>
        <w:numPr>
          <w:ilvl w:val="0"/>
          <w:numId w:val="11"/>
        </w:numPr>
      </w:pPr>
      <w:r>
        <w:t>This lab has two parts:</w:t>
      </w:r>
    </w:p>
    <w:p w14:paraId="398069D9" w14:textId="0F005595" w:rsidR="00CE6E68" w:rsidRDefault="001164A5" w:rsidP="007037F2">
      <w:pPr>
        <w:pStyle w:val="ListParagraph"/>
        <w:numPr>
          <w:ilvl w:val="0"/>
          <w:numId w:val="11"/>
        </w:numPr>
      </w:pPr>
      <w:r>
        <w:t xml:space="preserve">In </w:t>
      </w:r>
      <w:r w:rsidRPr="00AC035F">
        <w:rPr>
          <w:b/>
        </w:rPr>
        <w:t>part A</w:t>
      </w:r>
      <w:r>
        <w:t>, y</w:t>
      </w:r>
      <w:r w:rsidR="00CE6E68">
        <w:t xml:space="preserve">ou will </w:t>
      </w:r>
      <w:r>
        <w:t>be writing a MapReduce applicat</w:t>
      </w:r>
      <w:r w:rsidR="00CE6E68">
        <w:t xml:space="preserve">ion that will determine the total number of runs </w:t>
      </w:r>
      <w:r>
        <w:t>allowed by a pitcher in their lifetime</w:t>
      </w:r>
      <w:r w:rsidR="00CE6E68">
        <w:t>.</w:t>
      </w:r>
    </w:p>
    <w:p w14:paraId="15E1F4D8" w14:textId="364C9A77" w:rsidR="00DF1B32" w:rsidRDefault="00DF1B32" w:rsidP="007037F2">
      <w:pPr>
        <w:pStyle w:val="ListParagraph"/>
        <w:numPr>
          <w:ilvl w:val="0"/>
          <w:numId w:val="11"/>
        </w:numPr>
      </w:pPr>
      <w:r>
        <w:t xml:space="preserve">In </w:t>
      </w:r>
      <w:r w:rsidRPr="00AC035F">
        <w:rPr>
          <w:b/>
        </w:rPr>
        <w:t>part B</w:t>
      </w:r>
      <w:r>
        <w:t>, you will be calculating the runs made in each year since baseball records are available.</w:t>
      </w:r>
    </w:p>
    <w:p w14:paraId="187AB3B3" w14:textId="1A3C733F" w:rsidR="00DF1B32" w:rsidRDefault="00DF1B32" w:rsidP="007037F2">
      <w:pPr>
        <w:pStyle w:val="ListParagraph"/>
        <w:numPr>
          <w:ilvl w:val="0"/>
          <w:numId w:val="11"/>
        </w:numPr>
      </w:pPr>
      <w:r>
        <w:t>Using this data, you will find out the year in recent history when the highest runs were scored.</w:t>
      </w:r>
    </w:p>
    <w:p w14:paraId="33CEA92A" w14:textId="4F5832E9" w:rsidR="00DF1B32" w:rsidRDefault="00DF1B32" w:rsidP="007037F2">
      <w:pPr>
        <w:pStyle w:val="ListParagraph"/>
        <w:numPr>
          <w:ilvl w:val="0"/>
          <w:numId w:val="11"/>
        </w:numPr>
      </w:pPr>
      <w:r>
        <w:t>Instructions for this lab are intentionally kept at a minimum - for your practice.</w:t>
      </w:r>
    </w:p>
    <w:p w14:paraId="2DD9B98B" w14:textId="154AE9C9" w:rsidR="000138B6" w:rsidRDefault="000138B6" w:rsidP="007037F2">
      <w:pPr>
        <w:pStyle w:val="ListParagraph"/>
        <w:numPr>
          <w:ilvl w:val="0"/>
          <w:numId w:val="11"/>
        </w:numPr>
      </w:pPr>
      <w:r>
        <w:t xml:space="preserve">You can download baseball statistics data from </w:t>
      </w:r>
      <w:hyperlink r:id="rId27" w:history="1">
        <w:r w:rsidRPr="00213685">
          <w:rPr>
            <w:rStyle w:val="Hyperlink"/>
          </w:rPr>
          <w:t>http://seanlahman.com</w:t>
        </w:r>
      </w:hyperlink>
      <w:r>
        <w:t xml:space="preserve"> </w:t>
      </w:r>
    </w:p>
    <w:p w14:paraId="52FD99C2" w14:textId="4BBE37D3" w:rsidR="00AC035F" w:rsidRDefault="00AC035F" w:rsidP="00AC035F">
      <w:pPr>
        <w:pStyle w:val="Heading2"/>
      </w:pPr>
      <w:r>
        <w:t>Task 1: Open the input data for Part A, analyze it and copy it to HDFS</w:t>
      </w:r>
    </w:p>
    <w:p w14:paraId="660099AA" w14:textId="77777777" w:rsidR="00AC035F" w:rsidRDefault="00AC035F" w:rsidP="00AC035F">
      <w:pPr>
        <w:pStyle w:val="Heading3"/>
      </w:pPr>
      <w:r>
        <w:t>Activity Procedure</w:t>
      </w:r>
    </w:p>
    <w:p w14:paraId="40140811" w14:textId="77777777" w:rsidR="00AC035F" w:rsidRDefault="00AC035F" w:rsidP="00AC035F"/>
    <w:p w14:paraId="5B8650F0" w14:textId="5934860E" w:rsidR="00AC035F" w:rsidRDefault="00AC035F" w:rsidP="00AC035F">
      <w:pPr>
        <w:pStyle w:val="ListParagraph"/>
      </w:pPr>
      <w:r w:rsidRPr="00743644">
        <w:rPr>
          <w:b/>
        </w:rPr>
        <w:t>Step 1:</w:t>
      </w:r>
      <w:r>
        <w:t xml:space="preserve"> Go to the location of the source code for </w:t>
      </w:r>
      <w:r w:rsidR="000138B6">
        <w:t>the labs. Inspect the data file</w:t>
      </w:r>
      <w:r>
        <w:t xml:space="preserve"> for </w:t>
      </w:r>
      <w:r w:rsidR="000138B6">
        <w:t xml:space="preserve">part A of </w:t>
      </w:r>
      <w:r>
        <w:t>this exercise. In the first part you will be calculating the lifetime runs allowed by a pitcher.</w:t>
      </w:r>
    </w:p>
    <w:p w14:paraId="4ADBDC15" w14:textId="77777777" w:rsidR="00AC035F" w:rsidRDefault="00AC035F" w:rsidP="00AC035F">
      <w:pPr>
        <w:pStyle w:val="ListParagraph"/>
      </w:pPr>
    </w:p>
    <w:p w14:paraId="6F96E3BF" w14:textId="77777777" w:rsidR="00AC035F" w:rsidRDefault="00AC035F" w:rsidP="00AC035F">
      <w:pPr>
        <w:pStyle w:val="PlainText"/>
        <w:ind w:left="1440"/>
      </w:pPr>
      <w:r>
        <w:t>$ cd ~/Developer/heffalump</w:t>
      </w:r>
    </w:p>
    <w:p w14:paraId="0AAC1997" w14:textId="466BCAB2" w:rsidR="00AC035F" w:rsidRDefault="00AC035F" w:rsidP="00AC035F">
      <w:pPr>
        <w:pStyle w:val="PlainText"/>
        <w:ind w:left="1440"/>
      </w:pPr>
      <w:r>
        <w:t>$ less</w:t>
      </w:r>
      <w:r w:rsidRPr="00AC035F">
        <w:t xml:space="preserve"> data/baseballstats/Pitching.csv</w:t>
      </w:r>
    </w:p>
    <w:p w14:paraId="6C7C5F03" w14:textId="77777777" w:rsidR="00AC035F" w:rsidRDefault="00AC035F" w:rsidP="00DF1B32"/>
    <w:p w14:paraId="7334E593" w14:textId="304BF17F" w:rsidR="00DF1B32" w:rsidRDefault="00AC035F" w:rsidP="00AC035F">
      <w:pPr>
        <w:ind w:left="1440"/>
      </w:pPr>
      <w:r>
        <w:t>Notice that the pitching data is in the following format:</w:t>
      </w:r>
    </w:p>
    <w:p w14:paraId="7A55FA09" w14:textId="77777777" w:rsidR="00AC035F" w:rsidRDefault="00AC035F" w:rsidP="00DF1B32"/>
    <w:p w14:paraId="12200263" w14:textId="77777777" w:rsidR="00AC035F" w:rsidRDefault="00AC035F" w:rsidP="00AC035F">
      <w:pPr>
        <w:pStyle w:val="PlainText"/>
        <w:ind w:left="1440"/>
      </w:pPr>
      <w:r>
        <w:t xml:space="preserve">      PITCHING TABLE</w:t>
      </w:r>
    </w:p>
    <w:p w14:paraId="710851E6" w14:textId="77777777" w:rsidR="00AC035F" w:rsidRDefault="00AC035F" w:rsidP="00AC035F">
      <w:pPr>
        <w:pStyle w:val="PlainText"/>
        <w:ind w:left="1440"/>
      </w:pPr>
      <w:r>
        <w:t xml:space="preserve">      ==============</w:t>
      </w:r>
    </w:p>
    <w:p w14:paraId="673ADEC3" w14:textId="77777777" w:rsidR="00AC035F" w:rsidRDefault="00AC035F" w:rsidP="00AC035F">
      <w:pPr>
        <w:pStyle w:val="PlainText"/>
        <w:ind w:left="1440"/>
      </w:pPr>
      <w:r>
        <w:t>1     playerID       Player ID code</w:t>
      </w:r>
    </w:p>
    <w:p w14:paraId="5880C291" w14:textId="77777777" w:rsidR="00AC035F" w:rsidRDefault="00AC035F" w:rsidP="00AC035F">
      <w:pPr>
        <w:pStyle w:val="PlainText"/>
        <w:ind w:left="1440"/>
      </w:pPr>
      <w:r>
        <w:t>2     yearID         Year</w:t>
      </w:r>
    </w:p>
    <w:p w14:paraId="5EB52BCF" w14:textId="77777777" w:rsidR="00AC035F" w:rsidRDefault="00AC035F" w:rsidP="00AC035F">
      <w:pPr>
        <w:pStyle w:val="PlainText"/>
        <w:ind w:left="1440"/>
      </w:pPr>
      <w:r>
        <w:t>3     stint          player's stint (order of appearances within a season)</w:t>
      </w:r>
    </w:p>
    <w:p w14:paraId="675E9D0E" w14:textId="77777777" w:rsidR="00AC035F" w:rsidRDefault="00AC035F" w:rsidP="00AC035F">
      <w:pPr>
        <w:pStyle w:val="PlainText"/>
        <w:ind w:left="1440"/>
      </w:pPr>
      <w:r>
        <w:t>4     teamID         Team</w:t>
      </w:r>
    </w:p>
    <w:p w14:paraId="33BC21C4" w14:textId="77777777" w:rsidR="00AC035F" w:rsidRDefault="00AC035F" w:rsidP="00AC035F">
      <w:pPr>
        <w:pStyle w:val="PlainText"/>
        <w:ind w:left="1440"/>
      </w:pPr>
      <w:r>
        <w:t>5     lgID           League</w:t>
      </w:r>
    </w:p>
    <w:p w14:paraId="53682376" w14:textId="77777777" w:rsidR="00AC035F" w:rsidRDefault="00AC035F" w:rsidP="00AC035F">
      <w:pPr>
        <w:pStyle w:val="PlainText"/>
        <w:ind w:left="1440"/>
      </w:pPr>
      <w:r>
        <w:t>6     W              Wins</w:t>
      </w:r>
    </w:p>
    <w:p w14:paraId="5D2535BD" w14:textId="77777777" w:rsidR="00AC035F" w:rsidRDefault="00AC035F" w:rsidP="00AC035F">
      <w:pPr>
        <w:pStyle w:val="PlainText"/>
        <w:ind w:left="1440"/>
      </w:pPr>
      <w:r>
        <w:t>7     L              Losses</w:t>
      </w:r>
    </w:p>
    <w:p w14:paraId="778B859F" w14:textId="77777777" w:rsidR="00AC035F" w:rsidRDefault="00AC035F" w:rsidP="00AC035F">
      <w:pPr>
        <w:pStyle w:val="PlainText"/>
        <w:ind w:left="1440"/>
      </w:pPr>
      <w:r>
        <w:t>8     G              Games</w:t>
      </w:r>
    </w:p>
    <w:p w14:paraId="3E922F88" w14:textId="77777777" w:rsidR="00AC035F" w:rsidRDefault="00AC035F" w:rsidP="00AC035F">
      <w:pPr>
        <w:pStyle w:val="PlainText"/>
        <w:ind w:left="1440"/>
      </w:pPr>
      <w:r>
        <w:t>9     GS             Games Started</w:t>
      </w:r>
    </w:p>
    <w:p w14:paraId="0936372C" w14:textId="77777777" w:rsidR="00AC035F" w:rsidRDefault="00AC035F" w:rsidP="00AC035F">
      <w:pPr>
        <w:pStyle w:val="PlainText"/>
        <w:ind w:left="1440"/>
      </w:pPr>
      <w:r>
        <w:t>10     CG             Complete Games</w:t>
      </w:r>
    </w:p>
    <w:p w14:paraId="7FEF4063" w14:textId="77777777" w:rsidR="00AC035F" w:rsidRDefault="00AC035F" w:rsidP="00AC035F">
      <w:pPr>
        <w:pStyle w:val="PlainText"/>
        <w:ind w:left="1440"/>
      </w:pPr>
      <w:r>
        <w:t>11    SHO            Shutouts</w:t>
      </w:r>
    </w:p>
    <w:p w14:paraId="18861904" w14:textId="77777777" w:rsidR="00AC035F" w:rsidRDefault="00AC035F" w:rsidP="00AC035F">
      <w:pPr>
        <w:pStyle w:val="PlainText"/>
        <w:ind w:left="1440"/>
      </w:pPr>
      <w:r>
        <w:t>12    SV             Saves</w:t>
      </w:r>
    </w:p>
    <w:p w14:paraId="6B7A7C73" w14:textId="77777777" w:rsidR="00AC035F" w:rsidRDefault="00AC035F" w:rsidP="00AC035F">
      <w:pPr>
        <w:pStyle w:val="PlainText"/>
        <w:ind w:left="1440"/>
      </w:pPr>
      <w:r>
        <w:t>13    IPOuts         Outs Pitched (innings pitched x 3)</w:t>
      </w:r>
    </w:p>
    <w:p w14:paraId="55054B5A" w14:textId="77777777" w:rsidR="00AC035F" w:rsidRDefault="00AC035F" w:rsidP="00AC035F">
      <w:pPr>
        <w:pStyle w:val="PlainText"/>
        <w:ind w:left="1440"/>
      </w:pPr>
      <w:r>
        <w:t>14    H              Hits</w:t>
      </w:r>
    </w:p>
    <w:p w14:paraId="47289409" w14:textId="77777777" w:rsidR="00AC035F" w:rsidRDefault="00AC035F" w:rsidP="00AC035F">
      <w:pPr>
        <w:pStyle w:val="PlainText"/>
        <w:ind w:left="1440"/>
      </w:pPr>
      <w:r>
        <w:t>15    ER             Earned Runs</w:t>
      </w:r>
    </w:p>
    <w:p w14:paraId="7AC3FD06" w14:textId="77777777" w:rsidR="00AC035F" w:rsidRDefault="00AC035F" w:rsidP="00AC035F">
      <w:pPr>
        <w:pStyle w:val="PlainText"/>
        <w:ind w:left="1440"/>
      </w:pPr>
      <w:r>
        <w:t>16    HR             Homeruns</w:t>
      </w:r>
    </w:p>
    <w:p w14:paraId="4BCED4A0" w14:textId="77777777" w:rsidR="00AC035F" w:rsidRDefault="00AC035F" w:rsidP="00AC035F">
      <w:pPr>
        <w:pStyle w:val="PlainText"/>
        <w:ind w:left="1440"/>
      </w:pPr>
      <w:r>
        <w:t>17    BB             Walks</w:t>
      </w:r>
    </w:p>
    <w:p w14:paraId="58BFEB4B" w14:textId="77777777" w:rsidR="00AC035F" w:rsidRDefault="00AC035F" w:rsidP="00AC035F">
      <w:pPr>
        <w:pStyle w:val="PlainText"/>
        <w:ind w:left="1440"/>
      </w:pPr>
      <w:r>
        <w:t>18    SO             Strikeouts</w:t>
      </w:r>
    </w:p>
    <w:p w14:paraId="55B28F09" w14:textId="77777777" w:rsidR="00AC035F" w:rsidRDefault="00AC035F" w:rsidP="00AC035F">
      <w:pPr>
        <w:pStyle w:val="PlainText"/>
        <w:ind w:left="1440"/>
      </w:pPr>
      <w:r>
        <w:t>19    BAOpp          Opponent's Batting Average</w:t>
      </w:r>
    </w:p>
    <w:p w14:paraId="3E263099" w14:textId="77777777" w:rsidR="00AC035F" w:rsidRDefault="00AC035F" w:rsidP="00AC035F">
      <w:pPr>
        <w:pStyle w:val="PlainText"/>
        <w:ind w:left="1440"/>
      </w:pPr>
      <w:r>
        <w:t>20    ERA            Earned Run Average</w:t>
      </w:r>
    </w:p>
    <w:p w14:paraId="5A233FBD" w14:textId="77777777" w:rsidR="00AC035F" w:rsidRDefault="00AC035F" w:rsidP="00AC035F">
      <w:pPr>
        <w:pStyle w:val="PlainText"/>
        <w:ind w:left="1440"/>
      </w:pPr>
      <w:r>
        <w:t>21    IBB            Intentional Walks</w:t>
      </w:r>
    </w:p>
    <w:p w14:paraId="15510D8E" w14:textId="77777777" w:rsidR="00AC035F" w:rsidRDefault="00AC035F" w:rsidP="00AC035F">
      <w:pPr>
        <w:pStyle w:val="PlainText"/>
        <w:ind w:left="1440"/>
      </w:pPr>
      <w:r>
        <w:t>22    WP             Wild Pitches</w:t>
      </w:r>
    </w:p>
    <w:p w14:paraId="6181B688" w14:textId="77777777" w:rsidR="00AC035F" w:rsidRDefault="00AC035F" w:rsidP="00AC035F">
      <w:pPr>
        <w:pStyle w:val="PlainText"/>
        <w:ind w:left="1440"/>
      </w:pPr>
      <w:r>
        <w:t>23    HBP            Batters Hit By Pitch</w:t>
      </w:r>
    </w:p>
    <w:p w14:paraId="48447737" w14:textId="77777777" w:rsidR="00AC035F" w:rsidRDefault="00AC035F" w:rsidP="00AC035F">
      <w:pPr>
        <w:pStyle w:val="PlainText"/>
        <w:ind w:left="1440"/>
      </w:pPr>
      <w:r>
        <w:t>24    BK             Balks</w:t>
      </w:r>
    </w:p>
    <w:p w14:paraId="059E63D5" w14:textId="77777777" w:rsidR="00AC035F" w:rsidRDefault="00AC035F" w:rsidP="00AC035F">
      <w:pPr>
        <w:pStyle w:val="PlainText"/>
        <w:ind w:left="1440"/>
      </w:pPr>
      <w:r>
        <w:t>25    BFP            Batters faced by Pitcher</w:t>
      </w:r>
    </w:p>
    <w:p w14:paraId="2868969B" w14:textId="77777777" w:rsidR="00AC035F" w:rsidRDefault="00AC035F" w:rsidP="00AC035F">
      <w:pPr>
        <w:pStyle w:val="PlainText"/>
        <w:ind w:left="1440"/>
      </w:pPr>
      <w:r>
        <w:t>26    GF             Games Finished</w:t>
      </w:r>
    </w:p>
    <w:p w14:paraId="4F6682F0" w14:textId="77777777" w:rsidR="00AC035F" w:rsidRDefault="00AC035F" w:rsidP="00AC035F">
      <w:pPr>
        <w:pStyle w:val="PlainText"/>
        <w:ind w:left="1440"/>
      </w:pPr>
      <w:r>
        <w:t>27    R              Runs Allowed</w:t>
      </w:r>
    </w:p>
    <w:p w14:paraId="2ABA07BB" w14:textId="77777777" w:rsidR="00AC035F" w:rsidRDefault="00AC035F" w:rsidP="00AC035F">
      <w:pPr>
        <w:pStyle w:val="PlainText"/>
        <w:ind w:left="1440"/>
      </w:pPr>
      <w:r>
        <w:t>28    SH             Sacrifices by opposing batters</w:t>
      </w:r>
    </w:p>
    <w:p w14:paraId="3DC762E8" w14:textId="77777777" w:rsidR="00AC035F" w:rsidRDefault="00AC035F" w:rsidP="00AC035F">
      <w:pPr>
        <w:pStyle w:val="PlainText"/>
        <w:ind w:left="1440"/>
      </w:pPr>
      <w:r>
        <w:t>29    SF             Sacrifice flies by opposing batters</w:t>
      </w:r>
    </w:p>
    <w:p w14:paraId="4F662687" w14:textId="252A2D2F" w:rsidR="00AC035F" w:rsidRDefault="00AC035F" w:rsidP="00AC035F">
      <w:pPr>
        <w:pStyle w:val="PlainText"/>
        <w:ind w:left="1440"/>
      </w:pPr>
      <w:r>
        <w:t>30    GIDP           Grounded into double plays by opposing batter</w:t>
      </w:r>
    </w:p>
    <w:p w14:paraId="0414E846" w14:textId="77777777" w:rsidR="007037F2" w:rsidRPr="007037F2" w:rsidRDefault="007037F2" w:rsidP="007037F2"/>
    <w:p w14:paraId="03EA4C54" w14:textId="77777777" w:rsidR="006F0328" w:rsidRDefault="006F0328" w:rsidP="006F0328">
      <w:pPr>
        <w:pStyle w:val="ListParagraph"/>
      </w:pPr>
      <w:r>
        <w:rPr>
          <w:b/>
        </w:rPr>
        <w:t>Step 2</w:t>
      </w:r>
      <w:r w:rsidRPr="00743644">
        <w:rPr>
          <w:b/>
        </w:rPr>
        <w:t>:</w:t>
      </w:r>
      <w:r>
        <w:t xml:space="preserve"> Clean up the input directory in HDFS and copy the data file to HDFS.</w:t>
      </w:r>
    </w:p>
    <w:p w14:paraId="4E7EEA30" w14:textId="77777777" w:rsidR="006F0328" w:rsidRDefault="006F0328" w:rsidP="006F0328">
      <w:pPr>
        <w:pStyle w:val="ListParagraph"/>
      </w:pPr>
    </w:p>
    <w:p w14:paraId="75EB0BB3" w14:textId="77777777" w:rsidR="006F0328" w:rsidRDefault="006F0328" w:rsidP="006F0328">
      <w:pPr>
        <w:pStyle w:val="PlainText"/>
        <w:ind w:left="1440"/>
      </w:pPr>
      <w:r>
        <w:t>$</w:t>
      </w:r>
      <w:r w:rsidRPr="00BA4FFB">
        <w:t xml:space="preserve"> </w:t>
      </w:r>
      <w:r>
        <w:t>hadoop fs -rm -r input</w:t>
      </w:r>
    </w:p>
    <w:p w14:paraId="552CD12E" w14:textId="77777777" w:rsidR="006F0328" w:rsidRDefault="006F0328" w:rsidP="006F0328">
      <w:pPr>
        <w:pStyle w:val="PlainText"/>
        <w:ind w:left="1440"/>
      </w:pPr>
      <w:r>
        <w:t>$ hadoop fs -mkdir input</w:t>
      </w:r>
    </w:p>
    <w:p w14:paraId="3361B4FE" w14:textId="1261184F" w:rsidR="006F0328" w:rsidRDefault="006F0328" w:rsidP="006F0328">
      <w:pPr>
        <w:pStyle w:val="PlainText"/>
        <w:ind w:left="1440"/>
      </w:pPr>
      <w:r>
        <w:t xml:space="preserve">$ hadoop fs -copyFromLocal -f </w:t>
      </w:r>
      <w:r w:rsidRPr="00AC035F">
        <w:t>data/baseballstats/Pitching.csv</w:t>
      </w:r>
      <w:r>
        <w:t xml:space="preserve"> input</w:t>
      </w:r>
    </w:p>
    <w:p w14:paraId="46694199" w14:textId="77777777" w:rsidR="006F0328" w:rsidRDefault="006F0328" w:rsidP="006F0328">
      <w:pPr>
        <w:pStyle w:val="PlainText"/>
        <w:ind w:left="1440"/>
      </w:pPr>
      <w:r>
        <w:t>$ hadoop fs -ls input</w:t>
      </w:r>
    </w:p>
    <w:p w14:paraId="4F0075F9" w14:textId="7185F1BB" w:rsidR="006F0328" w:rsidRDefault="006F0328" w:rsidP="006F0328">
      <w:pPr>
        <w:pStyle w:val="Heading2"/>
      </w:pPr>
      <w:r>
        <w:t>Task 2: Write the custom writable object for storing Pitching data</w:t>
      </w:r>
    </w:p>
    <w:p w14:paraId="5FBAA766" w14:textId="77777777" w:rsidR="006F0328" w:rsidRDefault="006F0328" w:rsidP="006F0328"/>
    <w:p w14:paraId="16B4DB02" w14:textId="3EED6192" w:rsidR="006F0328" w:rsidRPr="00C52015" w:rsidRDefault="006F0328" w:rsidP="006F0328">
      <w:r>
        <w:t>You can use Lab 7 as your base for the LogWritable object. Instructions below are minimal.</w:t>
      </w:r>
    </w:p>
    <w:p w14:paraId="3342A53B" w14:textId="77777777" w:rsidR="006F0328" w:rsidRDefault="006F0328" w:rsidP="006F0328">
      <w:pPr>
        <w:pStyle w:val="Heading3"/>
      </w:pPr>
      <w:r>
        <w:t>Activity Procedure</w:t>
      </w:r>
    </w:p>
    <w:p w14:paraId="1EC9A98B" w14:textId="77777777" w:rsidR="006F0328" w:rsidRDefault="006F0328" w:rsidP="006F0328"/>
    <w:p w14:paraId="3979FC8F" w14:textId="6D5CEC69" w:rsidR="006F0328" w:rsidRDefault="006F0328" w:rsidP="006F0328">
      <w:pPr>
        <w:pStyle w:val="ListParagraph"/>
      </w:pPr>
      <w:r w:rsidRPr="00743644">
        <w:rPr>
          <w:b/>
        </w:rPr>
        <w:t>Step 1:</w:t>
      </w:r>
      <w:r>
        <w:t xml:space="preserve"> Edit the file containing the custom writable object </w:t>
      </w:r>
      <w:r>
        <w:rPr>
          <w:rStyle w:val="PlainTextChar"/>
        </w:rPr>
        <w:t>PitchingWritable</w:t>
      </w:r>
      <w:r>
        <w:t>.</w:t>
      </w:r>
    </w:p>
    <w:p w14:paraId="17DAC33B" w14:textId="77777777" w:rsidR="006F0328" w:rsidRDefault="006F0328" w:rsidP="006F0328">
      <w:pPr>
        <w:pStyle w:val="ListParagraph"/>
      </w:pPr>
    </w:p>
    <w:p w14:paraId="3E807AA3" w14:textId="09151FC2" w:rsidR="006F0328" w:rsidRDefault="006F0328" w:rsidP="006F0328">
      <w:pPr>
        <w:pStyle w:val="PlainText"/>
        <w:ind w:left="1440"/>
      </w:pPr>
      <w:r>
        <w:t xml:space="preserve">$ </w:t>
      </w:r>
      <w:r w:rsidRPr="001274ED">
        <w:t>vi src/m</w:t>
      </w:r>
      <w:r>
        <w:t>ain/java/com/hadooptraining/lab15</w:t>
      </w:r>
      <w:r w:rsidRPr="001274ED">
        <w:t>/</w:t>
      </w:r>
      <w:r>
        <w:t>Pitching</w:t>
      </w:r>
      <w:r w:rsidRPr="001274ED">
        <w:t>Writable.java</w:t>
      </w:r>
    </w:p>
    <w:p w14:paraId="619F8CA9" w14:textId="05D8188B" w:rsidR="00213A9B" w:rsidRDefault="006F0328" w:rsidP="006F0328">
      <w:pPr>
        <w:pStyle w:val="ListParagraph"/>
        <w:ind w:left="2160"/>
      </w:pPr>
      <w:r>
        <w:t>Fill in the missing lines below.</w:t>
      </w:r>
    </w:p>
    <w:p w14:paraId="0A7000B7" w14:textId="77777777" w:rsidR="006F0328" w:rsidRDefault="006F0328" w:rsidP="009732BE">
      <w:pPr>
        <w:pStyle w:val="ListParagraph"/>
      </w:pPr>
    </w:p>
    <w:p w14:paraId="683B38E3" w14:textId="77777777" w:rsidR="006F0328" w:rsidRDefault="006F0328" w:rsidP="006F0328">
      <w:pPr>
        <w:pStyle w:val="PlainText"/>
        <w:ind w:left="1440"/>
      </w:pPr>
      <w:r>
        <w:t>public class PitchingWritable implements Writable {</w:t>
      </w:r>
    </w:p>
    <w:p w14:paraId="43023F85" w14:textId="77777777" w:rsidR="006F0328" w:rsidRDefault="006F0328" w:rsidP="006F0328">
      <w:pPr>
        <w:pStyle w:val="PlainText"/>
        <w:ind w:left="1440"/>
      </w:pPr>
    </w:p>
    <w:p w14:paraId="484BB01A" w14:textId="77777777" w:rsidR="006F0328" w:rsidRDefault="006F0328" w:rsidP="006F0328">
      <w:pPr>
        <w:pStyle w:val="PlainText"/>
        <w:ind w:left="1440"/>
      </w:pPr>
      <w:r>
        <w:t xml:space="preserve">    private Text playerID, year;</w:t>
      </w:r>
    </w:p>
    <w:p w14:paraId="1AAFA6AC" w14:textId="77777777" w:rsidR="006F0328" w:rsidRDefault="006F0328" w:rsidP="006F0328">
      <w:pPr>
        <w:pStyle w:val="PlainText"/>
        <w:ind w:left="1440"/>
      </w:pPr>
      <w:r>
        <w:t xml:space="preserve">    private IntWritable runsAllowed;</w:t>
      </w:r>
    </w:p>
    <w:p w14:paraId="5F99C410" w14:textId="77777777" w:rsidR="006F0328" w:rsidRDefault="006F0328" w:rsidP="006F0328">
      <w:pPr>
        <w:pStyle w:val="PlainText"/>
        <w:ind w:left="1440"/>
      </w:pPr>
    </w:p>
    <w:p w14:paraId="290380C4" w14:textId="77777777" w:rsidR="006F0328" w:rsidRDefault="006F0328" w:rsidP="006F0328">
      <w:pPr>
        <w:pStyle w:val="PlainText"/>
        <w:ind w:left="1440"/>
      </w:pPr>
      <w:r>
        <w:t xml:space="preserve">    public PitchingWritable() {</w:t>
      </w:r>
    </w:p>
    <w:p w14:paraId="37E3AEF7" w14:textId="34BBFB4B" w:rsidR="006F0328" w:rsidRDefault="006F0328" w:rsidP="006F0328">
      <w:pPr>
        <w:pStyle w:val="PlainText"/>
        <w:ind w:left="1440"/>
      </w:pPr>
      <w:r>
        <w:tab/>
        <w:t>// TODO</w:t>
      </w:r>
    </w:p>
    <w:p w14:paraId="7801249C" w14:textId="77777777" w:rsidR="006F0328" w:rsidRDefault="006F0328" w:rsidP="006F0328">
      <w:pPr>
        <w:pStyle w:val="PlainText"/>
        <w:ind w:left="1440"/>
      </w:pPr>
      <w:r>
        <w:t xml:space="preserve">    }</w:t>
      </w:r>
    </w:p>
    <w:p w14:paraId="5EE6673C" w14:textId="77777777" w:rsidR="006F0328" w:rsidRDefault="006F0328" w:rsidP="006F0328">
      <w:pPr>
        <w:pStyle w:val="PlainText"/>
        <w:ind w:left="1440"/>
      </w:pPr>
    </w:p>
    <w:p w14:paraId="48135EA9" w14:textId="77777777" w:rsidR="006F0328" w:rsidRDefault="006F0328" w:rsidP="006F0328">
      <w:pPr>
        <w:pStyle w:val="PlainText"/>
        <w:ind w:left="1440"/>
      </w:pPr>
      <w:r>
        <w:t xml:space="preserve">    public void set (String playerID, String year, int runsAllowed) {</w:t>
      </w:r>
    </w:p>
    <w:p w14:paraId="2C730C9F" w14:textId="5EAE5F75" w:rsidR="006F0328" w:rsidRDefault="006F0328" w:rsidP="006F0328">
      <w:pPr>
        <w:pStyle w:val="PlainText"/>
        <w:ind w:left="1440"/>
      </w:pPr>
      <w:r>
        <w:t xml:space="preserve">      // TODO</w:t>
      </w:r>
    </w:p>
    <w:p w14:paraId="54B7EEC7" w14:textId="77777777" w:rsidR="006F0328" w:rsidRDefault="006F0328" w:rsidP="006F0328">
      <w:pPr>
        <w:pStyle w:val="PlainText"/>
        <w:ind w:left="1440"/>
      </w:pPr>
      <w:r>
        <w:t xml:space="preserve">    }</w:t>
      </w:r>
    </w:p>
    <w:p w14:paraId="2F5018EB" w14:textId="77777777" w:rsidR="006F0328" w:rsidRDefault="006F0328" w:rsidP="006F0328">
      <w:pPr>
        <w:pStyle w:val="PlainText"/>
        <w:ind w:left="1440"/>
      </w:pPr>
    </w:p>
    <w:p w14:paraId="2ED8B3EF" w14:textId="77777777" w:rsidR="006F0328" w:rsidRDefault="006F0328" w:rsidP="006F0328">
      <w:pPr>
        <w:pStyle w:val="PlainText"/>
        <w:ind w:left="1440"/>
      </w:pPr>
      <w:r>
        <w:t xml:space="preserve">    @Override</w:t>
      </w:r>
    </w:p>
    <w:p w14:paraId="4A7B9304" w14:textId="77777777" w:rsidR="006F0328" w:rsidRDefault="006F0328" w:rsidP="006F0328">
      <w:pPr>
        <w:pStyle w:val="PlainText"/>
        <w:ind w:left="1440"/>
      </w:pPr>
      <w:r>
        <w:t xml:space="preserve">    public void readFields(DataInput in) throws IOException {</w:t>
      </w:r>
    </w:p>
    <w:p w14:paraId="0F9660FF" w14:textId="6F056CBF" w:rsidR="006F0328" w:rsidRDefault="006F0328" w:rsidP="006F0328">
      <w:pPr>
        <w:pStyle w:val="PlainText"/>
        <w:ind w:left="1440"/>
      </w:pPr>
      <w:r>
        <w:t xml:space="preserve">        // TODO</w:t>
      </w:r>
    </w:p>
    <w:p w14:paraId="1713C193" w14:textId="77777777" w:rsidR="006F0328" w:rsidRDefault="006F0328" w:rsidP="006F0328">
      <w:pPr>
        <w:pStyle w:val="PlainText"/>
        <w:ind w:left="1440"/>
      </w:pPr>
      <w:r>
        <w:t xml:space="preserve">    }</w:t>
      </w:r>
    </w:p>
    <w:p w14:paraId="6BF5DAF3" w14:textId="77777777" w:rsidR="006F0328" w:rsidRDefault="006F0328" w:rsidP="006F0328">
      <w:pPr>
        <w:pStyle w:val="PlainText"/>
        <w:ind w:left="1440"/>
      </w:pPr>
    </w:p>
    <w:p w14:paraId="51DD7F1B" w14:textId="77777777" w:rsidR="006F0328" w:rsidRDefault="006F0328" w:rsidP="006F0328">
      <w:pPr>
        <w:pStyle w:val="PlainText"/>
        <w:ind w:left="1440"/>
      </w:pPr>
      <w:r>
        <w:t xml:space="preserve">    @Override</w:t>
      </w:r>
    </w:p>
    <w:p w14:paraId="39621F20" w14:textId="77777777" w:rsidR="006F0328" w:rsidRDefault="006F0328" w:rsidP="006F0328">
      <w:pPr>
        <w:pStyle w:val="PlainText"/>
        <w:ind w:left="1440"/>
      </w:pPr>
      <w:r>
        <w:t xml:space="preserve">    public void write(DataOutput out) throws IOException {</w:t>
      </w:r>
    </w:p>
    <w:p w14:paraId="521913AC" w14:textId="640E41E1" w:rsidR="006F0328" w:rsidRDefault="006F0328" w:rsidP="006F0328">
      <w:pPr>
        <w:pStyle w:val="PlainText"/>
        <w:ind w:left="1440"/>
      </w:pPr>
      <w:r>
        <w:t xml:space="preserve">        // TODO</w:t>
      </w:r>
    </w:p>
    <w:p w14:paraId="27148AEC" w14:textId="77777777" w:rsidR="006F0328" w:rsidRDefault="006F0328" w:rsidP="006F0328">
      <w:pPr>
        <w:pStyle w:val="PlainText"/>
        <w:ind w:left="1440"/>
      </w:pPr>
      <w:r>
        <w:t xml:space="preserve">    }</w:t>
      </w:r>
    </w:p>
    <w:p w14:paraId="5A22469E" w14:textId="77777777" w:rsidR="006F0328" w:rsidRDefault="006F0328" w:rsidP="006F0328">
      <w:pPr>
        <w:pStyle w:val="PlainText"/>
        <w:ind w:left="1440"/>
      </w:pPr>
    </w:p>
    <w:p w14:paraId="6FFBEECB" w14:textId="77777777" w:rsidR="006F0328" w:rsidRDefault="006F0328" w:rsidP="006F0328">
      <w:pPr>
        <w:pStyle w:val="PlainText"/>
        <w:ind w:left="1440"/>
      </w:pPr>
      <w:r>
        <w:t xml:space="preserve">    public int hashCode() {</w:t>
      </w:r>
    </w:p>
    <w:p w14:paraId="2F04C1F5" w14:textId="79544ED7" w:rsidR="006F0328" w:rsidRDefault="006F0328" w:rsidP="006F0328">
      <w:pPr>
        <w:pStyle w:val="PlainText"/>
        <w:ind w:left="1440"/>
      </w:pPr>
      <w:r>
        <w:t xml:space="preserve">        // TODO</w:t>
      </w:r>
    </w:p>
    <w:p w14:paraId="6491902B" w14:textId="77777777" w:rsidR="006F0328" w:rsidRDefault="006F0328" w:rsidP="006F0328">
      <w:pPr>
        <w:pStyle w:val="PlainText"/>
        <w:ind w:left="1440"/>
      </w:pPr>
      <w:r>
        <w:t xml:space="preserve">    }</w:t>
      </w:r>
    </w:p>
    <w:p w14:paraId="3F54BC5B" w14:textId="77777777" w:rsidR="006F0328" w:rsidRDefault="006F0328" w:rsidP="006F0328">
      <w:pPr>
        <w:pStyle w:val="PlainText"/>
        <w:ind w:left="1440"/>
      </w:pPr>
    </w:p>
    <w:p w14:paraId="30CAB6C4" w14:textId="77777777" w:rsidR="006F0328" w:rsidRDefault="006F0328" w:rsidP="006F0328">
      <w:pPr>
        <w:pStyle w:val="PlainText"/>
        <w:ind w:left="1440"/>
      </w:pPr>
      <w:r>
        <w:t xml:space="preserve">    public Text getPlayerID() {</w:t>
      </w:r>
    </w:p>
    <w:p w14:paraId="6BD25085" w14:textId="60CBBED5" w:rsidR="006F0328" w:rsidRDefault="006F0328" w:rsidP="006F0328">
      <w:pPr>
        <w:pStyle w:val="PlainText"/>
        <w:ind w:left="1440"/>
      </w:pPr>
      <w:r>
        <w:t xml:space="preserve">        // TODO</w:t>
      </w:r>
    </w:p>
    <w:p w14:paraId="7E67FDEA" w14:textId="77777777" w:rsidR="006F0328" w:rsidRDefault="006F0328" w:rsidP="006F0328">
      <w:pPr>
        <w:pStyle w:val="PlainText"/>
        <w:ind w:left="1440"/>
      </w:pPr>
      <w:r>
        <w:t xml:space="preserve">    }</w:t>
      </w:r>
    </w:p>
    <w:p w14:paraId="76850718" w14:textId="77777777" w:rsidR="006F0328" w:rsidRDefault="006F0328" w:rsidP="006F0328">
      <w:pPr>
        <w:pStyle w:val="PlainText"/>
        <w:ind w:left="1440"/>
      </w:pPr>
    </w:p>
    <w:p w14:paraId="686E251E" w14:textId="77777777" w:rsidR="006F0328" w:rsidRDefault="006F0328" w:rsidP="006F0328">
      <w:pPr>
        <w:pStyle w:val="PlainText"/>
        <w:ind w:left="1440"/>
      </w:pPr>
      <w:r>
        <w:t xml:space="preserve">    public Text getYear() {</w:t>
      </w:r>
    </w:p>
    <w:p w14:paraId="6492E469" w14:textId="4C8D1840" w:rsidR="006F0328" w:rsidRDefault="006F0328" w:rsidP="006F0328">
      <w:pPr>
        <w:pStyle w:val="PlainText"/>
        <w:ind w:left="1440"/>
      </w:pPr>
      <w:r>
        <w:t xml:space="preserve">        // TODO</w:t>
      </w:r>
    </w:p>
    <w:p w14:paraId="72517B4A" w14:textId="77777777" w:rsidR="006F0328" w:rsidRDefault="006F0328" w:rsidP="006F0328">
      <w:pPr>
        <w:pStyle w:val="PlainText"/>
        <w:ind w:left="1440"/>
      </w:pPr>
      <w:r>
        <w:t xml:space="preserve">    }</w:t>
      </w:r>
    </w:p>
    <w:p w14:paraId="3AF3BC58" w14:textId="77777777" w:rsidR="006F0328" w:rsidRDefault="006F0328" w:rsidP="006F0328">
      <w:pPr>
        <w:pStyle w:val="PlainText"/>
        <w:ind w:left="1440"/>
      </w:pPr>
    </w:p>
    <w:p w14:paraId="338D5C8D" w14:textId="77777777" w:rsidR="006F0328" w:rsidRDefault="006F0328" w:rsidP="006F0328">
      <w:pPr>
        <w:pStyle w:val="PlainText"/>
        <w:ind w:left="1440"/>
      </w:pPr>
      <w:r>
        <w:t xml:space="preserve">    public IntWritable getRunsAllowed() {</w:t>
      </w:r>
    </w:p>
    <w:p w14:paraId="51246C3B" w14:textId="729D1E9F" w:rsidR="006F0328" w:rsidRDefault="006F0328" w:rsidP="006F0328">
      <w:pPr>
        <w:pStyle w:val="PlainText"/>
        <w:ind w:left="1440"/>
      </w:pPr>
      <w:r>
        <w:t xml:space="preserve">        // TODO</w:t>
      </w:r>
    </w:p>
    <w:p w14:paraId="596AD2E4" w14:textId="10ACB732" w:rsidR="006F0328" w:rsidRDefault="006F0328" w:rsidP="006F0328">
      <w:pPr>
        <w:pStyle w:val="PlainText"/>
        <w:ind w:left="1440"/>
      </w:pPr>
      <w:r>
        <w:t xml:space="preserve">    }</w:t>
      </w:r>
    </w:p>
    <w:p w14:paraId="72295D0D" w14:textId="77777777" w:rsidR="006F0328" w:rsidRDefault="006F0328" w:rsidP="006F0328">
      <w:pPr>
        <w:pStyle w:val="PlainText"/>
        <w:ind w:left="1440"/>
      </w:pPr>
      <w:r>
        <w:t>}</w:t>
      </w:r>
    </w:p>
    <w:p w14:paraId="192E6203" w14:textId="77777777" w:rsidR="00EF2FE3" w:rsidRDefault="00EF2FE3" w:rsidP="00EF2FE3">
      <w:pPr>
        <w:pStyle w:val="Heading2"/>
      </w:pPr>
      <w:r>
        <w:t>Task 3: Write the Mapper and Reducer class</w:t>
      </w:r>
    </w:p>
    <w:p w14:paraId="2372BED8" w14:textId="77777777" w:rsidR="00EF2FE3" w:rsidRDefault="00EF2FE3" w:rsidP="00EF2FE3"/>
    <w:p w14:paraId="04102F53" w14:textId="77777777" w:rsidR="00EF2FE3" w:rsidRDefault="00EF2FE3" w:rsidP="00EF2FE3">
      <w:pPr>
        <w:pStyle w:val="Heading3"/>
      </w:pPr>
      <w:r>
        <w:t>Activity Procedure</w:t>
      </w:r>
    </w:p>
    <w:p w14:paraId="7BF4483C" w14:textId="77777777" w:rsidR="00EF2FE3" w:rsidRDefault="00EF2FE3" w:rsidP="00EF2FE3"/>
    <w:p w14:paraId="658411C4" w14:textId="636169A2" w:rsidR="00EF2FE3" w:rsidRDefault="00EF2FE3" w:rsidP="00EF2FE3">
      <w:pPr>
        <w:pStyle w:val="ListParagraph"/>
      </w:pPr>
      <w:r w:rsidRPr="00743644">
        <w:rPr>
          <w:b/>
        </w:rPr>
        <w:t>Step 1:</w:t>
      </w:r>
      <w:r>
        <w:t xml:space="preserve"> Edit the file containing the Mapper and Reducer class. Fill in the missing lines in the </w:t>
      </w:r>
      <w:r w:rsidRPr="00A25865">
        <w:rPr>
          <w:rStyle w:val="PlainTextChar"/>
        </w:rPr>
        <w:t>map()</w:t>
      </w:r>
      <w:r>
        <w:t xml:space="preserve"> and </w:t>
      </w:r>
      <w:r w:rsidRPr="00EF2FE3">
        <w:rPr>
          <w:rStyle w:val="PlainTextChar"/>
        </w:rPr>
        <w:t>reduce()</w:t>
      </w:r>
      <w:r>
        <w:t xml:space="preserve"> functions below.</w:t>
      </w:r>
    </w:p>
    <w:p w14:paraId="16AA82AB" w14:textId="77777777" w:rsidR="00EF2FE3" w:rsidRDefault="00EF2FE3" w:rsidP="00EF2FE3">
      <w:pPr>
        <w:pStyle w:val="ListParagraph"/>
      </w:pPr>
    </w:p>
    <w:p w14:paraId="26639444" w14:textId="220C7051" w:rsidR="00EF2FE3" w:rsidRDefault="00EF2FE3" w:rsidP="00EF2FE3">
      <w:pPr>
        <w:pStyle w:val="PlainText"/>
        <w:ind w:left="1440"/>
      </w:pPr>
      <w:r>
        <w:t xml:space="preserve">$ </w:t>
      </w:r>
      <w:r w:rsidRPr="001274ED">
        <w:t>vi src/m</w:t>
      </w:r>
      <w:r>
        <w:t>ain/java/com/hadooptraining/lab15</w:t>
      </w:r>
      <w:r w:rsidRPr="001274ED">
        <w:t>/</w:t>
      </w:r>
      <w:r>
        <w:t>PitchingDataProcessor</w:t>
      </w:r>
      <w:r w:rsidRPr="001274ED">
        <w:t>.java</w:t>
      </w:r>
    </w:p>
    <w:p w14:paraId="553BCCBE" w14:textId="21F0A99A" w:rsidR="00EF2FE3" w:rsidRDefault="00EF2FE3" w:rsidP="00EF2FE3">
      <w:pPr>
        <w:pStyle w:val="ListParagraph"/>
        <w:ind w:left="2160"/>
      </w:pPr>
      <w:r>
        <w:t>Fill in the missing functions below.</w:t>
      </w:r>
    </w:p>
    <w:p w14:paraId="47B6A90D" w14:textId="77777777" w:rsidR="00EF2FE3" w:rsidRDefault="00EF2FE3" w:rsidP="00EF2FE3">
      <w:pPr>
        <w:pStyle w:val="ListParagraph"/>
        <w:ind w:left="2160"/>
      </w:pPr>
    </w:p>
    <w:p w14:paraId="4F46C8DF" w14:textId="77777777" w:rsidR="00EF2FE3" w:rsidRDefault="00EF2FE3" w:rsidP="00EF2FE3">
      <w:pPr>
        <w:pStyle w:val="PlainText"/>
        <w:ind w:left="1440"/>
      </w:pPr>
      <w:r>
        <w:t>public class PitchingDataProcessor extends Configured implements Tool {</w:t>
      </w:r>
    </w:p>
    <w:p w14:paraId="6994F6AA" w14:textId="77777777" w:rsidR="00EF2FE3" w:rsidRDefault="00EF2FE3" w:rsidP="00EF2FE3">
      <w:pPr>
        <w:pStyle w:val="PlainText"/>
        <w:ind w:left="1440"/>
      </w:pPr>
    </w:p>
    <w:p w14:paraId="12C7C7EE" w14:textId="77777777" w:rsidR="00EF2FE3" w:rsidRDefault="00EF2FE3" w:rsidP="00EF2FE3">
      <w:pPr>
        <w:pStyle w:val="PlainText"/>
        <w:ind w:left="1440"/>
      </w:pPr>
      <w:r>
        <w:t xml:space="preserve">    public static class PitchingDataProcessorMap extends</w:t>
      </w:r>
    </w:p>
    <w:p w14:paraId="154DA5B8" w14:textId="77777777" w:rsidR="00EF2FE3" w:rsidRDefault="00EF2FE3" w:rsidP="00EF2FE3">
      <w:pPr>
        <w:pStyle w:val="PlainText"/>
        <w:ind w:left="1440"/>
      </w:pPr>
      <w:r>
        <w:t xml:space="preserve">            Mapper&lt;LongWritable, Text, Text, PitchingWritable&gt; {</w:t>
      </w:r>
    </w:p>
    <w:p w14:paraId="5EDB366B" w14:textId="77777777" w:rsidR="00EF2FE3" w:rsidRDefault="00EF2FE3" w:rsidP="00EF2FE3">
      <w:pPr>
        <w:pStyle w:val="PlainText"/>
        <w:ind w:left="1440"/>
      </w:pPr>
    </w:p>
    <w:p w14:paraId="1AC39804" w14:textId="77777777" w:rsidR="00EF2FE3" w:rsidRDefault="00EF2FE3" w:rsidP="00EF2FE3">
      <w:pPr>
        <w:pStyle w:val="PlainText"/>
        <w:ind w:left="1440"/>
      </w:pPr>
      <w:r>
        <w:t xml:space="preserve">        private Text playerIDText = new Text();</w:t>
      </w:r>
    </w:p>
    <w:p w14:paraId="5CAB8F91" w14:textId="77777777" w:rsidR="00EF2FE3" w:rsidRDefault="00EF2FE3" w:rsidP="00EF2FE3">
      <w:pPr>
        <w:pStyle w:val="PlainText"/>
        <w:ind w:left="1440"/>
      </w:pPr>
      <w:r>
        <w:t xml:space="preserve">        private PitchingWritable pitchingValue = new PitchingWritable();</w:t>
      </w:r>
    </w:p>
    <w:p w14:paraId="3CAF9DC5" w14:textId="77777777" w:rsidR="00EF2FE3" w:rsidRDefault="00EF2FE3" w:rsidP="00EF2FE3">
      <w:pPr>
        <w:pStyle w:val="PlainText"/>
        <w:ind w:left="1440"/>
      </w:pPr>
    </w:p>
    <w:p w14:paraId="38445E37" w14:textId="77777777" w:rsidR="00EF2FE3" w:rsidRDefault="00EF2FE3" w:rsidP="00EF2FE3">
      <w:pPr>
        <w:pStyle w:val="PlainText"/>
        <w:ind w:left="1440"/>
      </w:pPr>
      <w:r>
        <w:t xml:space="preserve">        /**</w:t>
      </w:r>
    </w:p>
    <w:p w14:paraId="31DF410B" w14:textId="77777777" w:rsidR="00EF2FE3" w:rsidRDefault="00EF2FE3" w:rsidP="00EF2FE3">
      <w:pPr>
        <w:pStyle w:val="PlainText"/>
        <w:ind w:left="1440"/>
      </w:pPr>
      <w:r>
        <w:t xml:space="preserve">         * Mapper class using 'playerID' as key and 'PitchingWritable' as VALUE.</w:t>
      </w:r>
    </w:p>
    <w:p w14:paraId="5CCF0D66" w14:textId="77777777" w:rsidR="00EF2FE3" w:rsidRDefault="00EF2FE3" w:rsidP="00EF2FE3">
      <w:pPr>
        <w:pStyle w:val="PlainText"/>
        <w:ind w:left="1440"/>
      </w:pPr>
      <w:r>
        <w:t xml:space="preserve">         */</w:t>
      </w:r>
    </w:p>
    <w:p w14:paraId="0E41EA0F" w14:textId="77777777" w:rsidR="00EF2FE3" w:rsidRDefault="00EF2FE3" w:rsidP="00EF2FE3">
      <w:pPr>
        <w:pStyle w:val="PlainText"/>
        <w:ind w:left="1440"/>
      </w:pPr>
      <w:r>
        <w:t xml:space="preserve">        public void map(LongWritable key, Text value, Context context)</w:t>
      </w:r>
    </w:p>
    <w:p w14:paraId="11BCF96C" w14:textId="77777777" w:rsidR="00EF2FE3" w:rsidRDefault="00EF2FE3" w:rsidP="00EF2FE3">
      <w:pPr>
        <w:pStyle w:val="PlainText"/>
        <w:ind w:left="1440"/>
      </w:pPr>
      <w:r>
        <w:t xml:space="preserve">                throws IOException, InterruptedException {</w:t>
      </w:r>
    </w:p>
    <w:p w14:paraId="19B97203" w14:textId="77777777" w:rsidR="00EF2FE3" w:rsidRDefault="00EF2FE3" w:rsidP="00EF2FE3">
      <w:pPr>
        <w:pStyle w:val="PlainText"/>
        <w:ind w:left="1440"/>
      </w:pPr>
    </w:p>
    <w:p w14:paraId="6AC3461A" w14:textId="1EBE4E65" w:rsidR="00EF2FE3" w:rsidRDefault="00EF2FE3" w:rsidP="00EF2FE3">
      <w:pPr>
        <w:pStyle w:val="PlainText"/>
        <w:ind w:left="1440"/>
      </w:pPr>
      <w:r>
        <w:t xml:space="preserve">            // TODO </w:t>
      </w:r>
    </w:p>
    <w:p w14:paraId="52BEF9EC" w14:textId="6FBDC833" w:rsidR="00EF2FE3" w:rsidRDefault="00EF2FE3" w:rsidP="00EF2FE3">
      <w:pPr>
        <w:pStyle w:val="PlainText"/>
        <w:ind w:left="2160"/>
      </w:pPr>
      <w:r>
        <w:t xml:space="preserve">  }</w:t>
      </w:r>
    </w:p>
    <w:p w14:paraId="0386B066" w14:textId="77777777" w:rsidR="00EF2FE3" w:rsidRDefault="00EF2FE3" w:rsidP="00EF2FE3">
      <w:pPr>
        <w:pStyle w:val="PlainText"/>
        <w:ind w:left="1440"/>
      </w:pPr>
      <w:r>
        <w:t xml:space="preserve">    }</w:t>
      </w:r>
    </w:p>
    <w:p w14:paraId="6129EE7A" w14:textId="77777777" w:rsidR="00EF2FE3" w:rsidRDefault="00EF2FE3" w:rsidP="00EF2FE3">
      <w:pPr>
        <w:pStyle w:val="PlainText"/>
        <w:ind w:left="1440"/>
      </w:pPr>
    </w:p>
    <w:p w14:paraId="130F0153" w14:textId="720A2CD8" w:rsidR="00EF2FE3" w:rsidRDefault="00381B38" w:rsidP="00EF2FE3">
      <w:pPr>
        <w:pStyle w:val="PlainText"/>
        <w:ind w:left="1440"/>
      </w:pPr>
      <w:r>
        <w:t xml:space="preserve">    </w:t>
      </w:r>
      <w:r w:rsidR="00EF2FE3">
        <w:t>public static class PitchingDataProcessorReduce extends</w:t>
      </w:r>
    </w:p>
    <w:p w14:paraId="41B29A7B" w14:textId="77777777" w:rsidR="00EF2FE3" w:rsidRDefault="00EF2FE3" w:rsidP="00EF2FE3">
      <w:pPr>
        <w:pStyle w:val="PlainText"/>
        <w:ind w:left="1440"/>
      </w:pPr>
      <w:r>
        <w:t xml:space="preserve">            Reducer&lt;Text, PitchingWritable, Text, IntWritable&gt; {</w:t>
      </w:r>
    </w:p>
    <w:p w14:paraId="7BDD258A" w14:textId="77777777" w:rsidR="00EF2FE3" w:rsidRDefault="00EF2FE3" w:rsidP="00EF2FE3">
      <w:pPr>
        <w:pStyle w:val="PlainText"/>
        <w:ind w:left="1440"/>
      </w:pPr>
      <w:r>
        <w:t xml:space="preserve">        private IntWritable result = new IntWritable();</w:t>
      </w:r>
    </w:p>
    <w:p w14:paraId="6DF61C8F" w14:textId="77777777" w:rsidR="00EF2FE3" w:rsidRDefault="00EF2FE3" w:rsidP="00EF2FE3">
      <w:pPr>
        <w:pStyle w:val="PlainText"/>
        <w:ind w:left="1440"/>
      </w:pPr>
    </w:p>
    <w:p w14:paraId="15B29CDA" w14:textId="77777777" w:rsidR="00EF2FE3" w:rsidRDefault="00EF2FE3" w:rsidP="00EF2FE3">
      <w:pPr>
        <w:pStyle w:val="PlainText"/>
        <w:ind w:left="1440"/>
      </w:pPr>
      <w:r>
        <w:t xml:space="preserve">        public void reduce(Text key, Iterable&lt;PitchingWritable&gt; values, Context context)</w:t>
      </w:r>
    </w:p>
    <w:p w14:paraId="00381743" w14:textId="77777777" w:rsidR="00EF2FE3" w:rsidRDefault="00EF2FE3" w:rsidP="00EF2FE3">
      <w:pPr>
        <w:pStyle w:val="PlainText"/>
        <w:ind w:left="1440"/>
      </w:pPr>
      <w:r>
        <w:t xml:space="preserve">                throws IOException, InterruptedException {</w:t>
      </w:r>
    </w:p>
    <w:p w14:paraId="02E1246F" w14:textId="77777777" w:rsidR="00EF2FE3" w:rsidRDefault="00EF2FE3" w:rsidP="00EF2FE3">
      <w:pPr>
        <w:pStyle w:val="PlainText"/>
        <w:ind w:left="1440"/>
      </w:pPr>
    </w:p>
    <w:p w14:paraId="50446A78" w14:textId="1705AA8C" w:rsidR="00EF2FE3" w:rsidRDefault="00EF2FE3" w:rsidP="00381B38">
      <w:pPr>
        <w:pStyle w:val="PlainText"/>
        <w:ind w:left="1440"/>
      </w:pPr>
      <w:r>
        <w:t xml:space="preserve"> </w:t>
      </w:r>
      <w:r w:rsidR="00381B38">
        <w:tab/>
      </w:r>
      <w:r w:rsidR="00381B38">
        <w:tab/>
        <w:t>// TODO</w:t>
      </w:r>
    </w:p>
    <w:p w14:paraId="6BB553D5" w14:textId="77777777" w:rsidR="00EF2FE3" w:rsidRDefault="00EF2FE3" w:rsidP="00EF2FE3">
      <w:pPr>
        <w:pStyle w:val="PlainText"/>
        <w:ind w:left="1440"/>
      </w:pPr>
      <w:r>
        <w:t xml:space="preserve">        }</w:t>
      </w:r>
    </w:p>
    <w:p w14:paraId="265E1535" w14:textId="77777777" w:rsidR="00EF2FE3" w:rsidRDefault="00EF2FE3" w:rsidP="00EF2FE3">
      <w:pPr>
        <w:pStyle w:val="PlainText"/>
        <w:ind w:left="1440"/>
      </w:pPr>
      <w:r>
        <w:t xml:space="preserve">    }</w:t>
      </w:r>
    </w:p>
    <w:p w14:paraId="02604B6E" w14:textId="77777777" w:rsidR="00EF2FE3" w:rsidRDefault="00EF2FE3" w:rsidP="00EF2FE3">
      <w:pPr>
        <w:pStyle w:val="PlainText"/>
        <w:ind w:left="1440"/>
      </w:pPr>
    </w:p>
    <w:p w14:paraId="4D64372F" w14:textId="1D1C0FB4" w:rsidR="00EF2FE3" w:rsidRDefault="00EF2FE3" w:rsidP="00EF2FE3">
      <w:pPr>
        <w:pStyle w:val="PlainText"/>
        <w:ind w:left="1440"/>
      </w:pPr>
      <w:r>
        <w:t>@Override</w:t>
      </w:r>
    </w:p>
    <w:p w14:paraId="18A5DBF2" w14:textId="77777777" w:rsidR="00EF2FE3" w:rsidRDefault="00EF2FE3" w:rsidP="00EF2FE3">
      <w:pPr>
        <w:pStyle w:val="PlainText"/>
        <w:ind w:left="1440"/>
      </w:pPr>
      <w:r>
        <w:t xml:space="preserve">    public int run(String[] args) throws Exception {</w:t>
      </w:r>
    </w:p>
    <w:p w14:paraId="2DF38C89" w14:textId="77777777" w:rsidR="00EF2FE3" w:rsidRDefault="00EF2FE3" w:rsidP="00EF2FE3">
      <w:pPr>
        <w:pStyle w:val="PlainText"/>
        <w:ind w:left="1440"/>
      </w:pPr>
      <w:r>
        <w:t xml:space="preserve">        if (args.length &lt; 2) {</w:t>
      </w:r>
    </w:p>
    <w:p w14:paraId="73633164" w14:textId="77777777" w:rsidR="00EF2FE3" w:rsidRDefault="00EF2FE3" w:rsidP="00EF2FE3">
      <w:pPr>
        <w:pStyle w:val="PlainText"/>
        <w:ind w:left="1440"/>
      </w:pPr>
      <w:r>
        <w:t xml:space="preserve">            System.err.println("Usage: &lt;input_path&gt; &lt;output_path&gt;");</w:t>
      </w:r>
    </w:p>
    <w:p w14:paraId="3F6AD06D" w14:textId="77777777" w:rsidR="00EF2FE3" w:rsidRDefault="00EF2FE3" w:rsidP="00EF2FE3">
      <w:pPr>
        <w:pStyle w:val="PlainText"/>
        <w:ind w:left="1440"/>
      </w:pPr>
      <w:r>
        <w:t xml:space="preserve">            System.exit(-1);</w:t>
      </w:r>
    </w:p>
    <w:p w14:paraId="7FCAAC40" w14:textId="77777777" w:rsidR="00EF2FE3" w:rsidRDefault="00EF2FE3" w:rsidP="00EF2FE3">
      <w:pPr>
        <w:pStyle w:val="PlainText"/>
        <w:ind w:left="1440"/>
      </w:pPr>
      <w:r>
        <w:t xml:space="preserve">        }</w:t>
      </w:r>
    </w:p>
    <w:p w14:paraId="1D3F1E78" w14:textId="77777777" w:rsidR="00EF2FE3" w:rsidRDefault="00EF2FE3" w:rsidP="00EF2FE3">
      <w:pPr>
        <w:pStyle w:val="PlainText"/>
        <w:ind w:left="1440"/>
      </w:pPr>
    </w:p>
    <w:p w14:paraId="1980A7F4" w14:textId="77777777" w:rsidR="00EF2FE3" w:rsidRDefault="00EF2FE3" w:rsidP="00EF2FE3">
      <w:pPr>
        <w:pStyle w:val="PlainText"/>
        <w:ind w:left="1440"/>
      </w:pPr>
      <w:r>
        <w:t xml:space="preserve">        Job job = Job.getInstance(getConf(), "pitching-analysis");</w:t>
      </w:r>
    </w:p>
    <w:p w14:paraId="69961E74" w14:textId="77777777" w:rsidR="00EF2FE3" w:rsidRDefault="00EF2FE3" w:rsidP="00EF2FE3">
      <w:pPr>
        <w:pStyle w:val="PlainText"/>
        <w:ind w:left="1440"/>
      </w:pPr>
      <w:r>
        <w:t xml:space="preserve">        job.setJarByClass(PitchingDataProcessor.class);</w:t>
      </w:r>
    </w:p>
    <w:p w14:paraId="0FDF2141" w14:textId="77777777" w:rsidR="00EF2FE3" w:rsidRDefault="00EF2FE3" w:rsidP="00EF2FE3">
      <w:pPr>
        <w:pStyle w:val="PlainText"/>
        <w:ind w:left="1440"/>
      </w:pPr>
      <w:r>
        <w:t xml:space="preserve">        job.setMapperClass(PitchingDataProcessorMap.class);</w:t>
      </w:r>
    </w:p>
    <w:p w14:paraId="7E0B74FB" w14:textId="77777777" w:rsidR="00EF2FE3" w:rsidRDefault="00EF2FE3" w:rsidP="00EF2FE3">
      <w:pPr>
        <w:pStyle w:val="PlainText"/>
        <w:ind w:left="1440"/>
      </w:pPr>
      <w:r>
        <w:t xml:space="preserve">        job.setReducerClass(PitchingDataProcessorReduce.class);</w:t>
      </w:r>
    </w:p>
    <w:p w14:paraId="1893AE22" w14:textId="77777777" w:rsidR="00EF2FE3" w:rsidRDefault="00EF2FE3" w:rsidP="00EF2FE3">
      <w:pPr>
        <w:pStyle w:val="PlainText"/>
        <w:ind w:left="1440"/>
      </w:pPr>
    </w:p>
    <w:p w14:paraId="748C0605" w14:textId="77777777" w:rsidR="00EF2FE3" w:rsidRDefault="00EF2FE3" w:rsidP="00EF2FE3">
      <w:pPr>
        <w:pStyle w:val="PlainText"/>
        <w:ind w:left="1440"/>
      </w:pPr>
      <w:r>
        <w:t xml:space="preserve">        job.setMapOutputKeyClass(Text.class);</w:t>
      </w:r>
    </w:p>
    <w:p w14:paraId="3ACFEC72" w14:textId="77777777" w:rsidR="00EF2FE3" w:rsidRDefault="00EF2FE3" w:rsidP="00EF2FE3">
      <w:pPr>
        <w:pStyle w:val="PlainText"/>
        <w:ind w:left="1440"/>
      </w:pPr>
      <w:r>
        <w:t xml:space="preserve">        job.setMapOutputValueClass(PitchingWritable.class);</w:t>
      </w:r>
    </w:p>
    <w:p w14:paraId="28CA2FD7" w14:textId="77777777" w:rsidR="00EF2FE3" w:rsidRDefault="00EF2FE3" w:rsidP="00EF2FE3">
      <w:pPr>
        <w:pStyle w:val="PlainText"/>
        <w:ind w:left="1440"/>
      </w:pPr>
      <w:r>
        <w:t xml:space="preserve">        job.setOutputKeyClass(Text.class);</w:t>
      </w:r>
    </w:p>
    <w:p w14:paraId="6F9A0938" w14:textId="77777777" w:rsidR="00EF2FE3" w:rsidRDefault="00EF2FE3" w:rsidP="00EF2FE3">
      <w:pPr>
        <w:pStyle w:val="PlainText"/>
        <w:ind w:left="1440"/>
      </w:pPr>
      <w:r>
        <w:t xml:space="preserve">        job.setOutputValueClass(IntWritable.class);</w:t>
      </w:r>
    </w:p>
    <w:p w14:paraId="2BEB2D56" w14:textId="77777777" w:rsidR="00EF2FE3" w:rsidRDefault="00EF2FE3" w:rsidP="00EF2FE3">
      <w:pPr>
        <w:pStyle w:val="PlainText"/>
        <w:ind w:left="1440"/>
      </w:pPr>
      <w:r>
        <w:t xml:space="preserve">        FileInputFormat.setInputPaths(job, new Path(args[0]));</w:t>
      </w:r>
    </w:p>
    <w:p w14:paraId="7837194D" w14:textId="77777777" w:rsidR="00EF2FE3" w:rsidRDefault="00EF2FE3" w:rsidP="00EF2FE3">
      <w:pPr>
        <w:pStyle w:val="PlainText"/>
        <w:ind w:left="1440"/>
      </w:pPr>
      <w:r>
        <w:t xml:space="preserve">        FileOutputFormat.setOutputPath(job, new Path(args[1]));</w:t>
      </w:r>
    </w:p>
    <w:p w14:paraId="4CE12DBC" w14:textId="77777777" w:rsidR="00EF2FE3" w:rsidRDefault="00EF2FE3" w:rsidP="00EF2FE3">
      <w:pPr>
        <w:pStyle w:val="PlainText"/>
        <w:ind w:left="1440"/>
      </w:pPr>
      <w:r>
        <w:t xml:space="preserve">        return job.waitForCompletion(true) ? 0 : 1;</w:t>
      </w:r>
    </w:p>
    <w:p w14:paraId="75A46AAC" w14:textId="77777777" w:rsidR="00EF2FE3" w:rsidRDefault="00EF2FE3" w:rsidP="00EF2FE3">
      <w:pPr>
        <w:pStyle w:val="PlainText"/>
        <w:ind w:left="1440"/>
      </w:pPr>
      <w:r>
        <w:t xml:space="preserve">    }</w:t>
      </w:r>
    </w:p>
    <w:p w14:paraId="3F9D3F79" w14:textId="77777777" w:rsidR="00EF2FE3" w:rsidRDefault="00EF2FE3" w:rsidP="00EF2FE3">
      <w:pPr>
        <w:pStyle w:val="PlainText"/>
        <w:ind w:left="1440"/>
      </w:pPr>
    </w:p>
    <w:p w14:paraId="0DB5CE70" w14:textId="0FE7705B" w:rsidR="00EF2FE3" w:rsidRDefault="00381B38" w:rsidP="00EF2FE3">
      <w:pPr>
        <w:pStyle w:val="PlainText"/>
        <w:ind w:left="1440"/>
      </w:pPr>
      <w:r>
        <w:t xml:space="preserve">    </w:t>
      </w:r>
      <w:r w:rsidR="00EF2FE3">
        <w:t>public static void main(String[] args) throws Exception {</w:t>
      </w:r>
    </w:p>
    <w:p w14:paraId="12BD5E4E" w14:textId="77777777" w:rsidR="00EF2FE3" w:rsidRDefault="00EF2FE3" w:rsidP="00EF2FE3">
      <w:pPr>
        <w:pStyle w:val="PlainText"/>
        <w:ind w:left="1440"/>
      </w:pPr>
      <w:r>
        <w:t xml:space="preserve">        int res = ToolRunner.run(new Configuration(), new PitchingDataProcessor(), args);</w:t>
      </w:r>
    </w:p>
    <w:p w14:paraId="05D791FC" w14:textId="77777777" w:rsidR="00EF2FE3" w:rsidRDefault="00EF2FE3" w:rsidP="00EF2FE3">
      <w:pPr>
        <w:pStyle w:val="PlainText"/>
        <w:ind w:left="1440"/>
      </w:pPr>
      <w:r>
        <w:t xml:space="preserve">        System.exit(res);</w:t>
      </w:r>
    </w:p>
    <w:p w14:paraId="45803947" w14:textId="3A081423" w:rsidR="00EF2FE3" w:rsidRDefault="00EF2FE3" w:rsidP="00EF2FE3">
      <w:pPr>
        <w:pStyle w:val="PlainText"/>
        <w:ind w:left="1440"/>
      </w:pPr>
      <w:r>
        <w:t xml:space="preserve">    }</w:t>
      </w:r>
    </w:p>
    <w:p w14:paraId="14FB92C4" w14:textId="77777777" w:rsidR="00EF2FE3" w:rsidRDefault="00EF2FE3" w:rsidP="00EF2FE3">
      <w:pPr>
        <w:pStyle w:val="ListParagraph"/>
        <w:ind w:left="2160"/>
      </w:pPr>
    </w:p>
    <w:p w14:paraId="7FB68D5E" w14:textId="77777777" w:rsidR="00B32F36" w:rsidRDefault="00B32F36" w:rsidP="00B32F36">
      <w:pPr>
        <w:pStyle w:val="Heading2"/>
      </w:pPr>
      <w:r>
        <w:t>Task 4: Compile and run the MapReduce job</w:t>
      </w:r>
    </w:p>
    <w:p w14:paraId="195A4AB5" w14:textId="77777777" w:rsidR="00B32F36" w:rsidRDefault="00B32F36" w:rsidP="00B32F36"/>
    <w:p w14:paraId="37F0C976" w14:textId="77777777" w:rsidR="00B32F36" w:rsidRDefault="00B32F36" w:rsidP="00B32F36">
      <w:pPr>
        <w:pStyle w:val="Heading3"/>
      </w:pPr>
      <w:r>
        <w:t>Activity Procedure</w:t>
      </w:r>
    </w:p>
    <w:p w14:paraId="2B6D8730" w14:textId="77777777" w:rsidR="00B32F36" w:rsidRDefault="00B32F36" w:rsidP="00B32F36"/>
    <w:p w14:paraId="23E815AE" w14:textId="77777777" w:rsidR="00B32F36" w:rsidRDefault="00B32F36" w:rsidP="00B32F36">
      <w:pPr>
        <w:pStyle w:val="ListParagraph"/>
      </w:pPr>
      <w:r w:rsidRPr="00F11BCC">
        <w:rPr>
          <w:b/>
        </w:rPr>
        <w:t>Step 1:</w:t>
      </w:r>
      <w:r>
        <w:t xml:space="preserve"> Compile the program through Maven and create a package.</w:t>
      </w:r>
    </w:p>
    <w:p w14:paraId="19947481" w14:textId="77777777" w:rsidR="00B32F36" w:rsidRDefault="00B32F36" w:rsidP="00B32F36">
      <w:pPr>
        <w:pStyle w:val="ListParagraph"/>
      </w:pPr>
    </w:p>
    <w:p w14:paraId="6F46267E" w14:textId="77777777" w:rsidR="00B32F36" w:rsidRDefault="00B32F36" w:rsidP="00B32F36">
      <w:pPr>
        <w:pStyle w:val="PlainText"/>
        <w:ind w:left="1440"/>
      </w:pPr>
      <w:r>
        <w:t>$ cd ~/Developer/heffalump</w:t>
      </w:r>
    </w:p>
    <w:p w14:paraId="713FA15D" w14:textId="77777777" w:rsidR="00B32F36" w:rsidRDefault="00B32F36" w:rsidP="00B32F36">
      <w:pPr>
        <w:pStyle w:val="PlainText"/>
        <w:ind w:left="1440"/>
      </w:pPr>
      <w:r>
        <w:t>$ mvn package</w:t>
      </w:r>
    </w:p>
    <w:p w14:paraId="311E54B6" w14:textId="77777777" w:rsidR="00B32F36" w:rsidRDefault="00B32F36" w:rsidP="00B32F36">
      <w:pPr>
        <w:pStyle w:val="ListParagraph"/>
      </w:pPr>
    </w:p>
    <w:p w14:paraId="73A4A18E" w14:textId="77777777" w:rsidR="00B32F36" w:rsidRDefault="00B32F36" w:rsidP="00B32F36">
      <w:pPr>
        <w:pStyle w:val="ListParagraph"/>
      </w:pPr>
      <w:r w:rsidRPr="00F11BCC">
        <w:rPr>
          <w:b/>
        </w:rPr>
        <w:t>Step 2:</w:t>
      </w:r>
      <w:r>
        <w:t xml:space="preserve"> Run the MapReduce job.</w:t>
      </w:r>
    </w:p>
    <w:p w14:paraId="0DD6C3D1" w14:textId="77777777" w:rsidR="00B32F36" w:rsidRDefault="00B32F36" w:rsidP="00B32F36">
      <w:pPr>
        <w:pStyle w:val="ListParagraph"/>
      </w:pPr>
    </w:p>
    <w:p w14:paraId="0322ECE4" w14:textId="6137C000" w:rsidR="00B32F36" w:rsidRDefault="00B32F36" w:rsidP="00B32F36">
      <w:pPr>
        <w:pStyle w:val="PlainText"/>
        <w:ind w:left="1440"/>
      </w:pPr>
      <w:r>
        <w:t xml:space="preserve">$ </w:t>
      </w:r>
      <w:r w:rsidRPr="00681C46">
        <w:t xml:space="preserve">hadoop jar </w:t>
      </w:r>
      <w:r>
        <w:t>$HOME</w:t>
      </w:r>
      <w:r w:rsidRPr="00681C46">
        <w:t>/Developer/heffalump/target/heffalump</w:t>
      </w:r>
      <w:r>
        <w:t>-1.0.jar com.hadooptraining.lab15</w:t>
      </w:r>
      <w:r w:rsidRPr="00681C46">
        <w:t>.</w:t>
      </w:r>
      <w:r>
        <w:t>PitchingDataProcessor</w:t>
      </w:r>
      <w:r w:rsidRPr="00681C46">
        <w:t xml:space="preserve"> input output</w:t>
      </w:r>
    </w:p>
    <w:p w14:paraId="6DE690A3" w14:textId="77777777" w:rsidR="00B32F36" w:rsidRDefault="00B32F36" w:rsidP="00B32F36">
      <w:pPr>
        <w:pStyle w:val="Heading3"/>
      </w:pPr>
      <w:r>
        <w:t>Activity Verification</w:t>
      </w:r>
    </w:p>
    <w:p w14:paraId="4147A4B2" w14:textId="77777777" w:rsidR="00B32F36" w:rsidRDefault="00B32F36" w:rsidP="00B32F36">
      <w:pPr>
        <w:ind w:firstLine="720"/>
      </w:pPr>
    </w:p>
    <w:p w14:paraId="74860538" w14:textId="0006D8A5" w:rsidR="00B32F36" w:rsidRDefault="00B32F36" w:rsidP="00B32F36">
      <w:pPr>
        <w:ind w:firstLine="720"/>
      </w:pPr>
      <w:r>
        <w:t>As the job runs, you’ll see familiar output on the screen.</w:t>
      </w:r>
    </w:p>
    <w:p w14:paraId="4867EF4B" w14:textId="77777777" w:rsidR="00B32F36" w:rsidRDefault="00B32F36" w:rsidP="00B32F36">
      <w:pPr>
        <w:ind w:firstLine="720"/>
      </w:pPr>
    </w:p>
    <w:p w14:paraId="5653F3D3" w14:textId="5E3C273F" w:rsidR="00B32F36" w:rsidRDefault="00B32F36" w:rsidP="00B32F36">
      <w:pPr>
        <w:ind w:firstLine="720"/>
      </w:pPr>
      <w:r>
        <w:t>Your output will look like:</w:t>
      </w:r>
    </w:p>
    <w:p w14:paraId="56E78374" w14:textId="77777777" w:rsidR="00B32F36" w:rsidRDefault="00B32F36" w:rsidP="00B32F36">
      <w:pPr>
        <w:ind w:firstLine="720"/>
      </w:pPr>
    </w:p>
    <w:p w14:paraId="65F40978" w14:textId="3170D5E9" w:rsidR="00B32F36" w:rsidRDefault="00B32F36" w:rsidP="00B32F36">
      <w:pPr>
        <w:pStyle w:val="PlainText"/>
      </w:pPr>
      <w:r>
        <w:t>$ hadoop fs -cat output/part-r-00000</w:t>
      </w:r>
    </w:p>
    <w:p w14:paraId="6F5EC82C" w14:textId="77777777" w:rsidR="00B32F36" w:rsidRDefault="00B32F36" w:rsidP="00B32F36">
      <w:pPr>
        <w:pStyle w:val="PlainText"/>
      </w:pPr>
      <w:r>
        <w:t>aardsda01</w:t>
      </w:r>
      <w:r>
        <w:tab/>
        <w:t>132</w:t>
      </w:r>
    </w:p>
    <w:p w14:paraId="22322C08" w14:textId="77777777" w:rsidR="00B32F36" w:rsidRDefault="00B32F36" w:rsidP="00B32F36">
      <w:pPr>
        <w:pStyle w:val="PlainText"/>
      </w:pPr>
      <w:r>
        <w:t>aasedo01</w:t>
      </w:r>
      <w:r>
        <w:tab/>
        <w:t>503</w:t>
      </w:r>
    </w:p>
    <w:p w14:paraId="79D0060B" w14:textId="77777777" w:rsidR="00B32F36" w:rsidRDefault="00B32F36" w:rsidP="00B32F36">
      <w:pPr>
        <w:pStyle w:val="PlainText"/>
      </w:pPr>
      <w:r>
        <w:t>abadfe01</w:t>
      </w:r>
      <w:r>
        <w:tab/>
        <w:t>51</w:t>
      </w:r>
    </w:p>
    <w:p w14:paraId="3C84DDB7" w14:textId="77777777" w:rsidR="00B32F36" w:rsidRDefault="00B32F36" w:rsidP="00B32F36">
      <w:pPr>
        <w:pStyle w:val="PlainText"/>
      </w:pPr>
      <w:r>
        <w:t>abbeybe01</w:t>
      </w:r>
      <w:r>
        <w:tab/>
        <w:t>442</w:t>
      </w:r>
    </w:p>
    <w:p w14:paraId="503A89ED" w14:textId="77777777" w:rsidR="00B32F36" w:rsidRDefault="00B32F36" w:rsidP="00B32F36">
      <w:pPr>
        <w:pStyle w:val="PlainText"/>
      </w:pPr>
      <w:r>
        <w:t>abbeych01</w:t>
      </w:r>
      <w:r>
        <w:tab/>
        <w:t>3</w:t>
      </w:r>
    </w:p>
    <w:p w14:paraId="70CA17C5" w14:textId="77777777" w:rsidR="00B32F36" w:rsidRDefault="00B32F36" w:rsidP="00B32F36">
      <w:pPr>
        <w:pStyle w:val="PlainText"/>
      </w:pPr>
      <w:r>
        <w:t>abbotda01</w:t>
      </w:r>
      <w:r>
        <w:tab/>
        <w:t>14</w:t>
      </w:r>
    </w:p>
    <w:p w14:paraId="13FED622" w14:textId="77777777" w:rsidR="00B32F36" w:rsidRDefault="00B32F36" w:rsidP="00B32F36">
      <w:pPr>
        <w:pStyle w:val="PlainText"/>
      </w:pPr>
      <w:r>
        <w:t>abbotgl01</w:t>
      </w:r>
      <w:r>
        <w:tab/>
        <w:t>707</w:t>
      </w:r>
    </w:p>
    <w:p w14:paraId="50CB2A21" w14:textId="77777777" w:rsidR="00B32F36" w:rsidRDefault="00B32F36" w:rsidP="00B32F36"/>
    <w:p w14:paraId="44BA7979" w14:textId="35C64993" w:rsidR="00B32F36" w:rsidRDefault="00B32F36" w:rsidP="00B32F36">
      <w:pPr>
        <w:ind w:firstLine="720"/>
      </w:pPr>
      <w:r>
        <w:t>Confirm the number of lines in your output by checking the following:</w:t>
      </w:r>
    </w:p>
    <w:p w14:paraId="13015024" w14:textId="77777777" w:rsidR="00B32F36" w:rsidRDefault="00B32F36" w:rsidP="00B32F36"/>
    <w:p w14:paraId="658A6E2D" w14:textId="596370B4" w:rsidR="00B32F36" w:rsidRDefault="00B32F36" w:rsidP="00B32F36">
      <w:pPr>
        <w:pStyle w:val="PlainText"/>
      </w:pPr>
      <w:r>
        <w:t>$ hadoop fs -cat output/part-r-00000 | wc -l</w:t>
      </w:r>
    </w:p>
    <w:p w14:paraId="0AB19310" w14:textId="77777777" w:rsidR="00B32F36" w:rsidRDefault="00B32F36" w:rsidP="00B32F36">
      <w:pPr>
        <w:pStyle w:val="PlainText"/>
      </w:pPr>
      <w:r>
        <w:t>8673</w:t>
      </w:r>
    </w:p>
    <w:p w14:paraId="1A823D42" w14:textId="11C05CD5" w:rsidR="00B65800" w:rsidRDefault="000138B6" w:rsidP="00B65800">
      <w:pPr>
        <w:pStyle w:val="Heading2"/>
      </w:pPr>
      <w:r>
        <w:t>Task 5: Open the input data for Part B</w:t>
      </w:r>
      <w:r w:rsidR="00B65800">
        <w:t>, analyze it and copy it to HDFS</w:t>
      </w:r>
    </w:p>
    <w:p w14:paraId="1174DA75" w14:textId="77777777" w:rsidR="00B65800" w:rsidRDefault="00B65800" w:rsidP="00B65800">
      <w:pPr>
        <w:pStyle w:val="Heading3"/>
      </w:pPr>
      <w:r>
        <w:t>Activity Procedure</w:t>
      </w:r>
    </w:p>
    <w:p w14:paraId="4AED66F0" w14:textId="77777777" w:rsidR="00B65800" w:rsidRDefault="00B65800" w:rsidP="00B65800"/>
    <w:p w14:paraId="1092D404" w14:textId="6A5083B5" w:rsidR="00B65800" w:rsidRDefault="00B65800" w:rsidP="00B65800">
      <w:pPr>
        <w:pStyle w:val="ListParagraph"/>
      </w:pPr>
      <w:r w:rsidRPr="00743644">
        <w:rPr>
          <w:b/>
        </w:rPr>
        <w:t>Step 1:</w:t>
      </w:r>
      <w:r>
        <w:t xml:space="preserve"> Go to the location of the source code for the labs.</w:t>
      </w:r>
      <w:r w:rsidR="000138B6">
        <w:t xml:space="preserve"> Inspect the data file for part B of this exercise. In the second</w:t>
      </w:r>
      <w:r>
        <w:t xml:space="preserve"> part you will be calculating the </w:t>
      </w:r>
      <w:r w:rsidR="000138B6">
        <w:t xml:space="preserve">total </w:t>
      </w:r>
      <w:r>
        <w:t xml:space="preserve">runs </w:t>
      </w:r>
      <w:r w:rsidR="000138B6">
        <w:t>made each year in baseball since it started</w:t>
      </w:r>
      <w:r>
        <w:t>.</w:t>
      </w:r>
    </w:p>
    <w:p w14:paraId="6BDC5439" w14:textId="77777777" w:rsidR="00B65800" w:rsidRDefault="00B65800" w:rsidP="00B65800">
      <w:pPr>
        <w:pStyle w:val="ListParagraph"/>
      </w:pPr>
    </w:p>
    <w:p w14:paraId="7E980670" w14:textId="77777777" w:rsidR="00B65800" w:rsidRDefault="00B65800" w:rsidP="00B65800">
      <w:pPr>
        <w:pStyle w:val="PlainText"/>
        <w:ind w:left="1440"/>
      </w:pPr>
      <w:r>
        <w:t>$ cd ~/Developer/heffalump</w:t>
      </w:r>
    </w:p>
    <w:p w14:paraId="293C0115" w14:textId="4AD77FEB" w:rsidR="00B65800" w:rsidRDefault="00B65800" w:rsidP="00B65800">
      <w:pPr>
        <w:pStyle w:val="PlainText"/>
        <w:ind w:left="1440"/>
      </w:pPr>
      <w:r>
        <w:t>$ less</w:t>
      </w:r>
      <w:r w:rsidRPr="00AC035F">
        <w:t xml:space="preserve"> data/</w:t>
      </w:r>
      <w:r w:rsidR="000138B6">
        <w:t>baseballstats/Batting</w:t>
      </w:r>
      <w:r w:rsidRPr="00AC035F">
        <w:t>.csv</w:t>
      </w:r>
    </w:p>
    <w:p w14:paraId="485324A0" w14:textId="77777777" w:rsidR="000138B6" w:rsidRDefault="000138B6" w:rsidP="00B65800">
      <w:pPr>
        <w:pStyle w:val="PlainText"/>
        <w:ind w:left="1440"/>
      </w:pPr>
    </w:p>
    <w:p w14:paraId="38B0E831" w14:textId="75F77984" w:rsidR="000138B6" w:rsidRDefault="000138B6" w:rsidP="000138B6">
      <w:pPr>
        <w:ind w:left="1440"/>
      </w:pPr>
      <w:r>
        <w:t>Notice that the batting data is in the following format:</w:t>
      </w:r>
    </w:p>
    <w:p w14:paraId="2318467B" w14:textId="77777777" w:rsidR="000138B6" w:rsidRDefault="000138B6" w:rsidP="000138B6">
      <w:pPr>
        <w:ind w:left="1440"/>
      </w:pPr>
    </w:p>
    <w:p w14:paraId="1EE98E2E" w14:textId="77777777" w:rsidR="000138B6" w:rsidRDefault="000138B6" w:rsidP="000138B6">
      <w:pPr>
        <w:pStyle w:val="PlainText"/>
        <w:ind w:left="1440"/>
      </w:pPr>
      <w:r>
        <w:t xml:space="preserve">          Batting TABLE</w:t>
      </w:r>
    </w:p>
    <w:p w14:paraId="01003156" w14:textId="77777777" w:rsidR="000138B6" w:rsidRDefault="000138B6" w:rsidP="000138B6">
      <w:pPr>
        <w:pStyle w:val="PlainText"/>
        <w:ind w:left="1440"/>
      </w:pPr>
      <w:r>
        <w:t xml:space="preserve">          =============</w:t>
      </w:r>
    </w:p>
    <w:p w14:paraId="7F7173AD" w14:textId="77777777" w:rsidR="000138B6" w:rsidRDefault="000138B6" w:rsidP="000138B6">
      <w:pPr>
        <w:pStyle w:val="PlainText"/>
        <w:ind w:left="1440"/>
      </w:pPr>
      <w:r>
        <w:t>1         playerID       Player ID code</w:t>
      </w:r>
    </w:p>
    <w:p w14:paraId="3E6F9FF9" w14:textId="77777777" w:rsidR="000138B6" w:rsidRDefault="000138B6" w:rsidP="000138B6">
      <w:pPr>
        <w:pStyle w:val="PlainText"/>
        <w:ind w:left="1440"/>
      </w:pPr>
      <w:r>
        <w:t>2         yearID         Year</w:t>
      </w:r>
    </w:p>
    <w:p w14:paraId="5B58D6AB" w14:textId="77777777" w:rsidR="000138B6" w:rsidRDefault="000138B6" w:rsidP="000138B6">
      <w:pPr>
        <w:pStyle w:val="PlainText"/>
        <w:ind w:left="1440"/>
      </w:pPr>
      <w:r>
        <w:t>3         stint          player's stint (order of appearances within a season)</w:t>
      </w:r>
    </w:p>
    <w:p w14:paraId="7A303556" w14:textId="77777777" w:rsidR="000138B6" w:rsidRDefault="000138B6" w:rsidP="000138B6">
      <w:pPr>
        <w:pStyle w:val="PlainText"/>
        <w:ind w:left="1440"/>
      </w:pPr>
      <w:r>
        <w:t>4         teamID         Team</w:t>
      </w:r>
    </w:p>
    <w:p w14:paraId="267B0E91" w14:textId="77777777" w:rsidR="000138B6" w:rsidRDefault="000138B6" w:rsidP="000138B6">
      <w:pPr>
        <w:pStyle w:val="PlainText"/>
        <w:ind w:left="1440"/>
      </w:pPr>
      <w:r>
        <w:t>5         lgID           League</w:t>
      </w:r>
    </w:p>
    <w:p w14:paraId="59EAA0EC" w14:textId="77777777" w:rsidR="000138B6" w:rsidRDefault="000138B6" w:rsidP="000138B6">
      <w:pPr>
        <w:pStyle w:val="PlainText"/>
        <w:ind w:left="1440"/>
      </w:pPr>
      <w:r>
        <w:t>6         G              Games</w:t>
      </w:r>
    </w:p>
    <w:p w14:paraId="192C6C2E" w14:textId="77777777" w:rsidR="000138B6" w:rsidRDefault="000138B6" w:rsidP="000138B6">
      <w:pPr>
        <w:pStyle w:val="PlainText"/>
        <w:ind w:left="1440"/>
      </w:pPr>
      <w:r>
        <w:t>7         G_batting      Game as batter</w:t>
      </w:r>
    </w:p>
    <w:p w14:paraId="583EF082" w14:textId="77777777" w:rsidR="000138B6" w:rsidRDefault="000138B6" w:rsidP="000138B6">
      <w:pPr>
        <w:pStyle w:val="PlainText"/>
        <w:ind w:left="1440"/>
      </w:pPr>
      <w:r>
        <w:t>8         AB             At Bats</w:t>
      </w:r>
    </w:p>
    <w:p w14:paraId="019D963A" w14:textId="77777777" w:rsidR="000138B6" w:rsidRDefault="000138B6" w:rsidP="000138B6">
      <w:pPr>
        <w:pStyle w:val="PlainText"/>
        <w:ind w:left="1440"/>
      </w:pPr>
      <w:r>
        <w:t>9         R              Runs</w:t>
      </w:r>
    </w:p>
    <w:p w14:paraId="1598F13C" w14:textId="77777777" w:rsidR="000138B6" w:rsidRDefault="000138B6" w:rsidP="000138B6">
      <w:pPr>
        <w:pStyle w:val="PlainText"/>
        <w:ind w:left="1440"/>
      </w:pPr>
      <w:r>
        <w:t>10        H              Hits</w:t>
      </w:r>
    </w:p>
    <w:p w14:paraId="276B4D30" w14:textId="77777777" w:rsidR="000138B6" w:rsidRDefault="000138B6" w:rsidP="000138B6">
      <w:pPr>
        <w:pStyle w:val="PlainText"/>
        <w:ind w:left="1440"/>
      </w:pPr>
      <w:r>
        <w:t>11        2B             Doubles</w:t>
      </w:r>
    </w:p>
    <w:p w14:paraId="5A7CE6DE" w14:textId="77777777" w:rsidR="000138B6" w:rsidRDefault="000138B6" w:rsidP="000138B6">
      <w:pPr>
        <w:pStyle w:val="PlainText"/>
        <w:ind w:left="1440"/>
      </w:pPr>
      <w:r>
        <w:t>12        3B             Triples</w:t>
      </w:r>
    </w:p>
    <w:p w14:paraId="04B1AC3B" w14:textId="77777777" w:rsidR="000138B6" w:rsidRDefault="000138B6" w:rsidP="000138B6">
      <w:pPr>
        <w:pStyle w:val="PlainText"/>
        <w:ind w:left="1440"/>
      </w:pPr>
      <w:r>
        <w:t>13        HR             Homeruns</w:t>
      </w:r>
    </w:p>
    <w:p w14:paraId="2F28F980" w14:textId="77777777" w:rsidR="000138B6" w:rsidRDefault="000138B6" w:rsidP="000138B6">
      <w:pPr>
        <w:pStyle w:val="PlainText"/>
        <w:ind w:left="1440"/>
      </w:pPr>
      <w:r>
        <w:t>14        RBI            Runs Batted In</w:t>
      </w:r>
    </w:p>
    <w:p w14:paraId="51F86177" w14:textId="77777777" w:rsidR="000138B6" w:rsidRDefault="000138B6" w:rsidP="000138B6">
      <w:pPr>
        <w:pStyle w:val="PlainText"/>
        <w:ind w:left="1440"/>
      </w:pPr>
      <w:r>
        <w:t>15        SB             Stolen Bases</w:t>
      </w:r>
    </w:p>
    <w:p w14:paraId="40BFF463" w14:textId="77777777" w:rsidR="000138B6" w:rsidRDefault="000138B6" w:rsidP="000138B6">
      <w:pPr>
        <w:pStyle w:val="PlainText"/>
        <w:ind w:left="1440"/>
      </w:pPr>
      <w:r>
        <w:t>16        CS             Caught Stealing</w:t>
      </w:r>
    </w:p>
    <w:p w14:paraId="1F0F51DC" w14:textId="77777777" w:rsidR="000138B6" w:rsidRDefault="000138B6" w:rsidP="000138B6">
      <w:pPr>
        <w:pStyle w:val="PlainText"/>
        <w:ind w:left="1440"/>
      </w:pPr>
      <w:r>
        <w:t>17        BB             Base on Balls</w:t>
      </w:r>
    </w:p>
    <w:p w14:paraId="29C41ADF" w14:textId="77777777" w:rsidR="000138B6" w:rsidRDefault="000138B6" w:rsidP="000138B6">
      <w:pPr>
        <w:pStyle w:val="PlainText"/>
        <w:ind w:left="1440"/>
      </w:pPr>
      <w:r>
        <w:t>18        SO             Strikeouts</w:t>
      </w:r>
    </w:p>
    <w:p w14:paraId="6347AE75" w14:textId="77777777" w:rsidR="000138B6" w:rsidRDefault="000138B6" w:rsidP="000138B6">
      <w:pPr>
        <w:pStyle w:val="PlainText"/>
        <w:ind w:left="1440"/>
      </w:pPr>
      <w:r>
        <w:t>19        IBB            Intentional walks</w:t>
      </w:r>
    </w:p>
    <w:p w14:paraId="4FFCA95A" w14:textId="77777777" w:rsidR="000138B6" w:rsidRDefault="000138B6" w:rsidP="000138B6">
      <w:pPr>
        <w:pStyle w:val="PlainText"/>
        <w:ind w:left="1440"/>
      </w:pPr>
      <w:r>
        <w:t>20        HBP            Hit by pitch</w:t>
      </w:r>
    </w:p>
    <w:p w14:paraId="2AF9BC49" w14:textId="77777777" w:rsidR="000138B6" w:rsidRDefault="000138B6" w:rsidP="000138B6">
      <w:pPr>
        <w:pStyle w:val="PlainText"/>
        <w:ind w:left="1440"/>
      </w:pPr>
      <w:r>
        <w:t>21        SH             Sacrifice hits</w:t>
      </w:r>
    </w:p>
    <w:p w14:paraId="49B90726" w14:textId="77777777" w:rsidR="000138B6" w:rsidRDefault="000138B6" w:rsidP="000138B6">
      <w:pPr>
        <w:pStyle w:val="PlainText"/>
        <w:ind w:left="1440"/>
      </w:pPr>
      <w:r>
        <w:t>22        SF             Sacrifice flies</w:t>
      </w:r>
    </w:p>
    <w:p w14:paraId="5A541358" w14:textId="77777777" w:rsidR="000138B6" w:rsidRDefault="000138B6" w:rsidP="000138B6">
      <w:pPr>
        <w:pStyle w:val="PlainText"/>
        <w:ind w:left="1440"/>
      </w:pPr>
      <w:r>
        <w:t>23        GIDP           Grounded into double plays</w:t>
      </w:r>
    </w:p>
    <w:p w14:paraId="66770F4D" w14:textId="77777777" w:rsidR="000138B6" w:rsidRDefault="000138B6" w:rsidP="000138B6">
      <w:pPr>
        <w:pStyle w:val="PlainText"/>
        <w:ind w:left="1440"/>
      </w:pPr>
      <w:r>
        <w:t>24        G_Old          Old version of games (deprecated)</w:t>
      </w:r>
    </w:p>
    <w:p w14:paraId="0092F23D" w14:textId="77777777" w:rsidR="000138B6" w:rsidRDefault="000138B6" w:rsidP="000138B6">
      <w:pPr>
        <w:ind w:left="1440"/>
      </w:pPr>
    </w:p>
    <w:p w14:paraId="2063CBE7" w14:textId="77777777" w:rsidR="000138B6" w:rsidRDefault="000138B6" w:rsidP="000138B6">
      <w:pPr>
        <w:ind w:left="1440"/>
      </w:pPr>
    </w:p>
    <w:p w14:paraId="2EAAABBB" w14:textId="77777777" w:rsidR="000138B6" w:rsidRDefault="000138B6" w:rsidP="000138B6">
      <w:pPr>
        <w:pStyle w:val="ListParagraph"/>
      </w:pPr>
      <w:r>
        <w:rPr>
          <w:b/>
        </w:rPr>
        <w:t>Step 2</w:t>
      </w:r>
      <w:r w:rsidRPr="00743644">
        <w:rPr>
          <w:b/>
        </w:rPr>
        <w:t>:</w:t>
      </w:r>
      <w:r>
        <w:t xml:space="preserve"> Clean up the input directory in HDFS and copy the data file to HDFS.</w:t>
      </w:r>
    </w:p>
    <w:p w14:paraId="648AEFDC" w14:textId="77777777" w:rsidR="000138B6" w:rsidRDefault="000138B6" w:rsidP="000138B6">
      <w:pPr>
        <w:pStyle w:val="ListParagraph"/>
      </w:pPr>
    </w:p>
    <w:p w14:paraId="4120BD56" w14:textId="77777777" w:rsidR="000138B6" w:rsidRDefault="000138B6" w:rsidP="000138B6">
      <w:pPr>
        <w:pStyle w:val="PlainText"/>
        <w:ind w:left="1440"/>
      </w:pPr>
      <w:r>
        <w:t>$</w:t>
      </w:r>
      <w:r w:rsidRPr="00BA4FFB">
        <w:t xml:space="preserve"> </w:t>
      </w:r>
      <w:r>
        <w:t>hadoop fs -rm -r input</w:t>
      </w:r>
    </w:p>
    <w:p w14:paraId="200C7418" w14:textId="77777777" w:rsidR="000138B6" w:rsidRDefault="000138B6" w:rsidP="000138B6">
      <w:pPr>
        <w:pStyle w:val="PlainText"/>
        <w:ind w:left="1440"/>
      </w:pPr>
      <w:r>
        <w:t>$ hadoop fs -mkdir input</w:t>
      </w:r>
    </w:p>
    <w:p w14:paraId="18CE8D1F" w14:textId="3DC6C1F3" w:rsidR="000138B6" w:rsidRDefault="000138B6" w:rsidP="000138B6">
      <w:pPr>
        <w:pStyle w:val="PlainText"/>
        <w:ind w:left="1440"/>
      </w:pPr>
      <w:r>
        <w:t>$ hadoop fs -copyFromLocal -f data/baseballstats/Batting</w:t>
      </w:r>
      <w:r w:rsidRPr="00AC035F">
        <w:t>.csv</w:t>
      </w:r>
      <w:r>
        <w:t xml:space="preserve"> input</w:t>
      </w:r>
    </w:p>
    <w:p w14:paraId="47088DEA" w14:textId="77777777" w:rsidR="000138B6" w:rsidRDefault="000138B6" w:rsidP="000138B6">
      <w:pPr>
        <w:pStyle w:val="PlainText"/>
        <w:ind w:left="1440"/>
      </w:pPr>
      <w:r>
        <w:t>$ hadoop fs -ls input</w:t>
      </w:r>
    </w:p>
    <w:p w14:paraId="4C589675" w14:textId="77777777" w:rsidR="000138B6" w:rsidRDefault="000138B6" w:rsidP="000138B6">
      <w:pPr>
        <w:ind w:left="1440"/>
      </w:pPr>
    </w:p>
    <w:p w14:paraId="5FF71C8C" w14:textId="18E9FAFF" w:rsidR="000138B6" w:rsidRDefault="000138B6" w:rsidP="000138B6">
      <w:pPr>
        <w:pStyle w:val="Heading2"/>
      </w:pPr>
      <w:r>
        <w:t>Task 6: Write the custom writable object for storing Batting data</w:t>
      </w:r>
    </w:p>
    <w:p w14:paraId="260EFE4D" w14:textId="77777777" w:rsidR="000138B6" w:rsidRDefault="000138B6" w:rsidP="000138B6"/>
    <w:p w14:paraId="283EA8D7" w14:textId="05BDD44D" w:rsidR="000138B6" w:rsidRPr="00C52015" w:rsidRDefault="000138B6" w:rsidP="000138B6">
      <w:r>
        <w:t xml:space="preserve">You can use the previous class you wrote </w:t>
      </w:r>
      <w:r w:rsidRPr="000138B6">
        <w:rPr>
          <w:rStyle w:val="PlainTextChar"/>
        </w:rPr>
        <w:t>PitchingWritable</w:t>
      </w:r>
      <w:r>
        <w:t xml:space="preserve"> as your base for the </w:t>
      </w:r>
      <w:r w:rsidRPr="005239A7">
        <w:rPr>
          <w:rStyle w:val="PlainTextChar"/>
        </w:rPr>
        <w:t>BattingWritable</w:t>
      </w:r>
      <w:r>
        <w:t xml:space="preserve"> class.</w:t>
      </w:r>
    </w:p>
    <w:p w14:paraId="06E003EB" w14:textId="77777777" w:rsidR="000138B6" w:rsidRDefault="000138B6" w:rsidP="000138B6">
      <w:pPr>
        <w:pStyle w:val="Heading3"/>
      </w:pPr>
      <w:r>
        <w:t>Activity Procedure</w:t>
      </w:r>
    </w:p>
    <w:p w14:paraId="5B03109B" w14:textId="77777777" w:rsidR="000138B6" w:rsidRDefault="000138B6" w:rsidP="000138B6"/>
    <w:p w14:paraId="1FA0FA07" w14:textId="344A26BC" w:rsidR="000138B6" w:rsidRDefault="000138B6" w:rsidP="000138B6">
      <w:pPr>
        <w:pStyle w:val="ListParagraph"/>
      </w:pPr>
      <w:r w:rsidRPr="00743644">
        <w:rPr>
          <w:b/>
        </w:rPr>
        <w:t>Step 1:</w:t>
      </w:r>
      <w:r>
        <w:t xml:space="preserve"> Edit the file containing the custom writable object </w:t>
      </w:r>
      <w:r w:rsidR="005239A7">
        <w:rPr>
          <w:rStyle w:val="PlainTextChar"/>
        </w:rPr>
        <w:t>Batting</w:t>
      </w:r>
      <w:r>
        <w:rPr>
          <w:rStyle w:val="PlainTextChar"/>
        </w:rPr>
        <w:t>Writable</w:t>
      </w:r>
      <w:r>
        <w:t>.</w:t>
      </w:r>
    </w:p>
    <w:p w14:paraId="7DA4B1B6" w14:textId="77777777" w:rsidR="000138B6" w:rsidRDefault="000138B6" w:rsidP="000138B6">
      <w:pPr>
        <w:pStyle w:val="ListParagraph"/>
      </w:pPr>
    </w:p>
    <w:p w14:paraId="324284C9" w14:textId="341ACBCC" w:rsidR="000138B6" w:rsidRDefault="000138B6" w:rsidP="000138B6">
      <w:pPr>
        <w:pStyle w:val="PlainText"/>
        <w:ind w:left="1440"/>
      </w:pPr>
      <w:r>
        <w:t xml:space="preserve">$ </w:t>
      </w:r>
      <w:r w:rsidRPr="001274ED">
        <w:t>vi src/m</w:t>
      </w:r>
      <w:r>
        <w:t>ain/java/com/hadooptraining/lab15</w:t>
      </w:r>
      <w:r w:rsidRPr="001274ED">
        <w:t>/</w:t>
      </w:r>
      <w:r w:rsidR="005239A7">
        <w:t>Batting</w:t>
      </w:r>
      <w:r w:rsidRPr="001274ED">
        <w:t>Writable.java</w:t>
      </w:r>
    </w:p>
    <w:p w14:paraId="3CECDBA0" w14:textId="77777777" w:rsidR="000138B6" w:rsidRDefault="000138B6" w:rsidP="000138B6">
      <w:pPr>
        <w:pStyle w:val="ListParagraph"/>
        <w:ind w:left="2160"/>
      </w:pPr>
      <w:r>
        <w:t>Fill in the missing lines below.</w:t>
      </w:r>
    </w:p>
    <w:p w14:paraId="65B26356" w14:textId="77777777" w:rsidR="000138B6" w:rsidRDefault="000138B6" w:rsidP="000138B6">
      <w:pPr>
        <w:pStyle w:val="ListParagraph"/>
      </w:pPr>
    </w:p>
    <w:p w14:paraId="75B0308C" w14:textId="77777777" w:rsidR="005239A7" w:rsidRDefault="005239A7" w:rsidP="005239A7">
      <w:pPr>
        <w:pStyle w:val="PlainText"/>
        <w:ind w:left="1440"/>
      </w:pPr>
      <w:r>
        <w:t>public class BattingWritable implements Writable {</w:t>
      </w:r>
    </w:p>
    <w:p w14:paraId="0343624D" w14:textId="77777777" w:rsidR="005239A7" w:rsidRDefault="005239A7" w:rsidP="005239A7">
      <w:pPr>
        <w:pStyle w:val="PlainText"/>
        <w:ind w:left="1440"/>
      </w:pPr>
    </w:p>
    <w:p w14:paraId="4B1EC5C4" w14:textId="77777777" w:rsidR="005239A7" w:rsidRDefault="005239A7" w:rsidP="005239A7">
      <w:pPr>
        <w:pStyle w:val="PlainText"/>
        <w:ind w:left="1440"/>
      </w:pPr>
      <w:r>
        <w:t xml:space="preserve">    private Text playerID, year;</w:t>
      </w:r>
    </w:p>
    <w:p w14:paraId="7695C6F8" w14:textId="77777777" w:rsidR="005239A7" w:rsidRDefault="005239A7" w:rsidP="005239A7">
      <w:pPr>
        <w:pStyle w:val="PlainText"/>
        <w:ind w:left="1440"/>
      </w:pPr>
      <w:r>
        <w:t xml:space="preserve">    private IntWritable runs;</w:t>
      </w:r>
    </w:p>
    <w:p w14:paraId="6AFF15F9" w14:textId="77777777" w:rsidR="005239A7" w:rsidRDefault="005239A7" w:rsidP="005239A7">
      <w:pPr>
        <w:pStyle w:val="PlainText"/>
        <w:ind w:left="1440"/>
      </w:pPr>
    </w:p>
    <w:p w14:paraId="56FAD14A" w14:textId="77777777" w:rsidR="005239A7" w:rsidRDefault="005239A7" w:rsidP="005239A7">
      <w:pPr>
        <w:pStyle w:val="PlainText"/>
        <w:ind w:left="1440"/>
      </w:pPr>
      <w:r>
        <w:t xml:space="preserve">    public BattingWritable() {</w:t>
      </w:r>
    </w:p>
    <w:p w14:paraId="0DAA0E5A" w14:textId="1FF26969" w:rsidR="005239A7" w:rsidRDefault="005239A7" w:rsidP="005239A7">
      <w:pPr>
        <w:pStyle w:val="PlainText"/>
        <w:ind w:left="1440"/>
      </w:pPr>
      <w:r>
        <w:t xml:space="preserve">        // TODO</w:t>
      </w:r>
    </w:p>
    <w:p w14:paraId="4FF53935" w14:textId="77777777" w:rsidR="005239A7" w:rsidRDefault="005239A7" w:rsidP="005239A7">
      <w:pPr>
        <w:pStyle w:val="PlainText"/>
        <w:ind w:left="1440"/>
      </w:pPr>
      <w:r>
        <w:t xml:space="preserve">    }</w:t>
      </w:r>
    </w:p>
    <w:p w14:paraId="0DA08E08" w14:textId="77777777" w:rsidR="005239A7" w:rsidRDefault="005239A7" w:rsidP="005239A7">
      <w:pPr>
        <w:pStyle w:val="PlainText"/>
        <w:ind w:left="1440"/>
      </w:pPr>
    </w:p>
    <w:p w14:paraId="63759256" w14:textId="77777777" w:rsidR="005239A7" w:rsidRDefault="005239A7" w:rsidP="005239A7">
      <w:pPr>
        <w:pStyle w:val="PlainText"/>
        <w:ind w:left="1440"/>
      </w:pPr>
      <w:r>
        <w:t xml:space="preserve">    public void set (String playerID, String year, int runsAllowed) {</w:t>
      </w:r>
    </w:p>
    <w:p w14:paraId="73C304EC" w14:textId="153056DF" w:rsidR="005239A7" w:rsidRDefault="005239A7" w:rsidP="005239A7">
      <w:pPr>
        <w:pStyle w:val="PlainText"/>
        <w:ind w:left="1440"/>
      </w:pPr>
      <w:r>
        <w:t xml:space="preserve">        // TODO</w:t>
      </w:r>
    </w:p>
    <w:p w14:paraId="1BA0C7D3" w14:textId="77777777" w:rsidR="005239A7" w:rsidRDefault="005239A7" w:rsidP="005239A7">
      <w:pPr>
        <w:pStyle w:val="PlainText"/>
        <w:ind w:left="1440"/>
      </w:pPr>
      <w:r>
        <w:t xml:space="preserve">    }</w:t>
      </w:r>
    </w:p>
    <w:p w14:paraId="021EA753" w14:textId="77777777" w:rsidR="005239A7" w:rsidRDefault="005239A7" w:rsidP="005239A7">
      <w:pPr>
        <w:pStyle w:val="PlainText"/>
        <w:ind w:left="1440"/>
      </w:pPr>
    </w:p>
    <w:p w14:paraId="6D05BB12" w14:textId="77777777" w:rsidR="005239A7" w:rsidRDefault="005239A7" w:rsidP="005239A7">
      <w:pPr>
        <w:pStyle w:val="PlainText"/>
        <w:ind w:left="1440"/>
      </w:pPr>
      <w:r>
        <w:t xml:space="preserve">    @Override</w:t>
      </w:r>
    </w:p>
    <w:p w14:paraId="0FE689EB" w14:textId="77777777" w:rsidR="005239A7" w:rsidRDefault="005239A7" w:rsidP="005239A7">
      <w:pPr>
        <w:pStyle w:val="PlainText"/>
        <w:ind w:left="1440"/>
      </w:pPr>
      <w:r>
        <w:t xml:space="preserve">    public void readFields(DataInput in) throws IOException {</w:t>
      </w:r>
    </w:p>
    <w:p w14:paraId="314A3044" w14:textId="4FB1D9FD" w:rsidR="005239A7" w:rsidRDefault="005239A7" w:rsidP="005239A7">
      <w:pPr>
        <w:pStyle w:val="PlainText"/>
        <w:ind w:left="1440"/>
      </w:pPr>
      <w:r>
        <w:t xml:space="preserve">        // TODO</w:t>
      </w:r>
    </w:p>
    <w:p w14:paraId="062A73BB" w14:textId="77777777" w:rsidR="005239A7" w:rsidRDefault="005239A7" w:rsidP="005239A7">
      <w:pPr>
        <w:pStyle w:val="PlainText"/>
        <w:ind w:left="1440"/>
      </w:pPr>
      <w:r>
        <w:t xml:space="preserve">    }</w:t>
      </w:r>
    </w:p>
    <w:p w14:paraId="25A67AF1" w14:textId="77777777" w:rsidR="005239A7" w:rsidRDefault="005239A7" w:rsidP="005239A7">
      <w:pPr>
        <w:pStyle w:val="PlainText"/>
        <w:ind w:left="1440"/>
      </w:pPr>
    </w:p>
    <w:p w14:paraId="7EC73741" w14:textId="77777777" w:rsidR="005239A7" w:rsidRDefault="005239A7" w:rsidP="005239A7">
      <w:pPr>
        <w:pStyle w:val="PlainText"/>
        <w:ind w:left="1440"/>
      </w:pPr>
      <w:r>
        <w:t xml:space="preserve">    @Override</w:t>
      </w:r>
    </w:p>
    <w:p w14:paraId="3B9FB24C" w14:textId="77777777" w:rsidR="005239A7" w:rsidRDefault="005239A7" w:rsidP="005239A7">
      <w:pPr>
        <w:pStyle w:val="PlainText"/>
        <w:ind w:left="1440"/>
      </w:pPr>
      <w:r>
        <w:t xml:space="preserve">    public void write(DataOutput out) throws IOException {</w:t>
      </w:r>
    </w:p>
    <w:p w14:paraId="4A02DE31" w14:textId="4AE9607E" w:rsidR="005239A7" w:rsidRDefault="005239A7" w:rsidP="005239A7">
      <w:pPr>
        <w:pStyle w:val="PlainText"/>
        <w:ind w:left="1440"/>
      </w:pPr>
      <w:r>
        <w:t xml:space="preserve">        // TODO</w:t>
      </w:r>
    </w:p>
    <w:p w14:paraId="6B12D6F7" w14:textId="77777777" w:rsidR="005239A7" w:rsidRDefault="005239A7" w:rsidP="005239A7">
      <w:pPr>
        <w:pStyle w:val="PlainText"/>
        <w:ind w:left="1440"/>
      </w:pPr>
      <w:r>
        <w:t xml:space="preserve">    }</w:t>
      </w:r>
    </w:p>
    <w:p w14:paraId="4CCDA16A" w14:textId="77777777" w:rsidR="005239A7" w:rsidRDefault="005239A7" w:rsidP="005239A7">
      <w:pPr>
        <w:pStyle w:val="PlainText"/>
        <w:ind w:left="1440"/>
      </w:pPr>
    </w:p>
    <w:p w14:paraId="07B637B4" w14:textId="77777777" w:rsidR="005239A7" w:rsidRDefault="005239A7" w:rsidP="005239A7">
      <w:pPr>
        <w:pStyle w:val="PlainText"/>
        <w:ind w:left="1440"/>
      </w:pPr>
      <w:r>
        <w:t xml:space="preserve">    public int hashCode() {</w:t>
      </w:r>
    </w:p>
    <w:p w14:paraId="74839FD9" w14:textId="69869C53" w:rsidR="005239A7" w:rsidRDefault="005239A7" w:rsidP="005239A7">
      <w:pPr>
        <w:pStyle w:val="PlainText"/>
        <w:ind w:left="1440"/>
      </w:pPr>
      <w:r>
        <w:t xml:space="preserve">        // TODO</w:t>
      </w:r>
    </w:p>
    <w:p w14:paraId="78982F28" w14:textId="77777777" w:rsidR="005239A7" w:rsidRDefault="005239A7" w:rsidP="005239A7">
      <w:pPr>
        <w:pStyle w:val="PlainText"/>
        <w:ind w:left="1440"/>
      </w:pPr>
      <w:r>
        <w:t xml:space="preserve">    }</w:t>
      </w:r>
    </w:p>
    <w:p w14:paraId="0155FDF5" w14:textId="77777777" w:rsidR="005239A7" w:rsidRDefault="005239A7" w:rsidP="005239A7">
      <w:pPr>
        <w:pStyle w:val="PlainText"/>
        <w:ind w:left="1440"/>
      </w:pPr>
    </w:p>
    <w:p w14:paraId="5AFC4D2F" w14:textId="77777777" w:rsidR="005239A7" w:rsidRDefault="005239A7" w:rsidP="005239A7">
      <w:pPr>
        <w:pStyle w:val="PlainText"/>
        <w:ind w:left="1440"/>
      </w:pPr>
      <w:r>
        <w:t xml:space="preserve">    public Text getPlayerID() {</w:t>
      </w:r>
    </w:p>
    <w:p w14:paraId="1C29F239" w14:textId="572E3F40" w:rsidR="005239A7" w:rsidRDefault="005239A7" w:rsidP="005239A7">
      <w:pPr>
        <w:pStyle w:val="PlainText"/>
        <w:ind w:left="1440"/>
      </w:pPr>
      <w:r>
        <w:t xml:space="preserve">        // TODO</w:t>
      </w:r>
    </w:p>
    <w:p w14:paraId="103E341A" w14:textId="77777777" w:rsidR="005239A7" w:rsidRDefault="005239A7" w:rsidP="005239A7">
      <w:pPr>
        <w:pStyle w:val="PlainText"/>
        <w:ind w:left="1440"/>
      </w:pPr>
      <w:r>
        <w:t xml:space="preserve">    }</w:t>
      </w:r>
    </w:p>
    <w:p w14:paraId="3D61702F" w14:textId="77777777" w:rsidR="005239A7" w:rsidRDefault="005239A7" w:rsidP="005239A7">
      <w:pPr>
        <w:pStyle w:val="PlainText"/>
        <w:ind w:left="1440"/>
      </w:pPr>
    </w:p>
    <w:p w14:paraId="5E199164" w14:textId="77777777" w:rsidR="005239A7" w:rsidRDefault="005239A7" w:rsidP="005239A7">
      <w:pPr>
        <w:pStyle w:val="PlainText"/>
        <w:ind w:left="1440"/>
      </w:pPr>
      <w:r>
        <w:t xml:space="preserve">    public Text getYear() {</w:t>
      </w:r>
    </w:p>
    <w:p w14:paraId="15EB8CC3" w14:textId="61C9B144" w:rsidR="005239A7" w:rsidRDefault="005239A7" w:rsidP="005239A7">
      <w:pPr>
        <w:pStyle w:val="PlainText"/>
        <w:ind w:left="1440"/>
      </w:pPr>
      <w:r>
        <w:t xml:space="preserve">        // TODO</w:t>
      </w:r>
    </w:p>
    <w:p w14:paraId="0883C9BE" w14:textId="77777777" w:rsidR="005239A7" w:rsidRDefault="005239A7" w:rsidP="005239A7">
      <w:pPr>
        <w:pStyle w:val="PlainText"/>
        <w:ind w:left="1440"/>
      </w:pPr>
      <w:r>
        <w:t xml:space="preserve">    }</w:t>
      </w:r>
    </w:p>
    <w:p w14:paraId="42DF3AA4" w14:textId="77777777" w:rsidR="005239A7" w:rsidRDefault="005239A7" w:rsidP="005239A7">
      <w:pPr>
        <w:pStyle w:val="PlainText"/>
        <w:ind w:left="1440"/>
      </w:pPr>
    </w:p>
    <w:p w14:paraId="08D97D66" w14:textId="77777777" w:rsidR="005239A7" w:rsidRDefault="005239A7" w:rsidP="005239A7">
      <w:pPr>
        <w:pStyle w:val="PlainText"/>
        <w:ind w:left="1440"/>
      </w:pPr>
      <w:r>
        <w:t xml:space="preserve">    public IntWritable getRuns() {</w:t>
      </w:r>
    </w:p>
    <w:p w14:paraId="1AAC610A" w14:textId="1C7DFBBD" w:rsidR="005239A7" w:rsidRDefault="005239A7" w:rsidP="005239A7">
      <w:pPr>
        <w:pStyle w:val="PlainText"/>
        <w:ind w:left="1440"/>
      </w:pPr>
      <w:r>
        <w:t xml:space="preserve">        // TODO</w:t>
      </w:r>
    </w:p>
    <w:p w14:paraId="62136BD6" w14:textId="77777777" w:rsidR="005239A7" w:rsidRDefault="005239A7" w:rsidP="005239A7">
      <w:pPr>
        <w:pStyle w:val="PlainText"/>
        <w:ind w:left="1440"/>
      </w:pPr>
      <w:r>
        <w:t xml:space="preserve">    }</w:t>
      </w:r>
    </w:p>
    <w:p w14:paraId="07CA773C" w14:textId="5412AB17" w:rsidR="000138B6" w:rsidRDefault="005239A7" w:rsidP="005239A7">
      <w:pPr>
        <w:pStyle w:val="PlainText"/>
        <w:ind w:left="1440"/>
      </w:pPr>
      <w:r>
        <w:t>}</w:t>
      </w:r>
    </w:p>
    <w:p w14:paraId="31BAB5A9" w14:textId="65142787" w:rsidR="005239A7" w:rsidRDefault="005239A7" w:rsidP="005239A7">
      <w:pPr>
        <w:pStyle w:val="Heading2"/>
      </w:pPr>
      <w:r>
        <w:t>Task 7: Write the Mapper and Reducer class</w:t>
      </w:r>
    </w:p>
    <w:p w14:paraId="62D7E311" w14:textId="77777777" w:rsidR="005239A7" w:rsidRDefault="005239A7" w:rsidP="005239A7"/>
    <w:p w14:paraId="0F2EF8BE" w14:textId="77777777" w:rsidR="005239A7" w:rsidRDefault="005239A7" w:rsidP="005239A7">
      <w:pPr>
        <w:pStyle w:val="Heading3"/>
      </w:pPr>
      <w:r>
        <w:t>Activity Procedure</w:t>
      </w:r>
    </w:p>
    <w:p w14:paraId="18094447" w14:textId="77777777" w:rsidR="005239A7" w:rsidRDefault="005239A7" w:rsidP="005239A7"/>
    <w:p w14:paraId="368D1490" w14:textId="77777777" w:rsidR="005239A7" w:rsidRDefault="005239A7" w:rsidP="005239A7">
      <w:pPr>
        <w:pStyle w:val="ListParagraph"/>
      </w:pPr>
      <w:r w:rsidRPr="00743644">
        <w:rPr>
          <w:b/>
        </w:rPr>
        <w:t>Step 1:</w:t>
      </w:r>
      <w:r>
        <w:t xml:space="preserve"> Edit the file containing the Mapper and Reducer class. Fill in the missing lines in the </w:t>
      </w:r>
      <w:r w:rsidRPr="00A25865">
        <w:rPr>
          <w:rStyle w:val="PlainTextChar"/>
        </w:rPr>
        <w:t>map()</w:t>
      </w:r>
      <w:r>
        <w:t xml:space="preserve"> and </w:t>
      </w:r>
      <w:r w:rsidRPr="00EF2FE3">
        <w:rPr>
          <w:rStyle w:val="PlainTextChar"/>
        </w:rPr>
        <w:t>reduce()</w:t>
      </w:r>
      <w:r>
        <w:t xml:space="preserve"> functions below.</w:t>
      </w:r>
    </w:p>
    <w:p w14:paraId="5D5A97B3" w14:textId="77777777" w:rsidR="005239A7" w:rsidRDefault="005239A7" w:rsidP="005239A7">
      <w:pPr>
        <w:pStyle w:val="ListParagraph"/>
      </w:pPr>
    </w:p>
    <w:p w14:paraId="777AA17D" w14:textId="3ADBD852" w:rsidR="005239A7" w:rsidRDefault="005239A7" w:rsidP="005239A7">
      <w:pPr>
        <w:pStyle w:val="PlainText"/>
        <w:ind w:left="1440"/>
      </w:pPr>
      <w:r>
        <w:t xml:space="preserve">$ </w:t>
      </w:r>
      <w:r w:rsidRPr="001274ED">
        <w:t>vi src/m</w:t>
      </w:r>
      <w:r>
        <w:t>ain/java/com/hadooptraining/lab15</w:t>
      </w:r>
      <w:r w:rsidRPr="001274ED">
        <w:t>/</w:t>
      </w:r>
      <w:r>
        <w:t>BattingDataProcessor</w:t>
      </w:r>
      <w:r w:rsidRPr="001274ED">
        <w:t>.java</w:t>
      </w:r>
    </w:p>
    <w:p w14:paraId="36923517" w14:textId="77777777" w:rsidR="005239A7" w:rsidRDefault="005239A7" w:rsidP="005239A7">
      <w:pPr>
        <w:pStyle w:val="ListParagraph"/>
        <w:ind w:left="2160"/>
      </w:pPr>
      <w:r>
        <w:t>Fill in the missing functions below.</w:t>
      </w:r>
    </w:p>
    <w:p w14:paraId="220B96CA" w14:textId="77777777" w:rsidR="005239A7" w:rsidRDefault="005239A7" w:rsidP="005239A7">
      <w:pPr>
        <w:pStyle w:val="ListParagraph"/>
        <w:ind w:left="2160"/>
      </w:pPr>
    </w:p>
    <w:p w14:paraId="4808FC21" w14:textId="77777777" w:rsidR="005239A7" w:rsidRDefault="005239A7" w:rsidP="005239A7">
      <w:pPr>
        <w:pStyle w:val="PlainText"/>
        <w:ind w:left="1440"/>
      </w:pPr>
      <w:r>
        <w:t>public class BattingDataProcessor extends Configured implements Tool {</w:t>
      </w:r>
    </w:p>
    <w:p w14:paraId="1BBD4BFE" w14:textId="77777777" w:rsidR="005239A7" w:rsidRDefault="005239A7" w:rsidP="005239A7">
      <w:pPr>
        <w:pStyle w:val="PlainText"/>
        <w:ind w:left="1440"/>
      </w:pPr>
    </w:p>
    <w:p w14:paraId="4819061F" w14:textId="77777777" w:rsidR="005239A7" w:rsidRDefault="005239A7" w:rsidP="005239A7">
      <w:pPr>
        <w:pStyle w:val="PlainText"/>
        <w:ind w:left="1440"/>
      </w:pPr>
      <w:r>
        <w:t xml:space="preserve">    /**</w:t>
      </w:r>
    </w:p>
    <w:p w14:paraId="030CAB9B" w14:textId="77777777" w:rsidR="005239A7" w:rsidRDefault="005239A7" w:rsidP="005239A7">
      <w:pPr>
        <w:pStyle w:val="PlainText"/>
        <w:ind w:left="1440"/>
      </w:pPr>
      <w:r>
        <w:t xml:space="preserve">     * Mapper class using 'year' as key and 'BattingWritable' as VALUE.</w:t>
      </w:r>
    </w:p>
    <w:p w14:paraId="182012B5" w14:textId="77777777" w:rsidR="005239A7" w:rsidRDefault="005239A7" w:rsidP="005239A7">
      <w:pPr>
        <w:pStyle w:val="PlainText"/>
        <w:ind w:left="1440"/>
      </w:pPr>
      <w:r>
        <w:t xml:space="preserve">     */</w:t>
      </w:r>
    </w:p>
    <w:p w14:paraId="217A627B" w14:textId="77777777" w:rsidR="005239A7" w:rsidRDefault="005239A7" w:rsidP="005239A7">
      <w:pPr>
        <w:pStyle w:val="PlainText"/>
        <w:ind w:left="1440"/>
      </w:pPr>
      <w:r>
        <w:t xml:space="preserve">    public static class BattingDataProcessorMap extends</w:t>
      </w:r>
    </w:p>
    <w:p w14:paraId="6F20C00E" w14:textId="77777777" w:rsidR="005239A7" w:rsidRDefault="005239A7" w:rsidP="005239A7">
      <w:pPr>
        <w:pStyle w:val="PlainText"/>
        <w:ind w:left="1440"/>
      </w:pPr>
      <w:r>
        <w:t xml:space="preserve">            Mapper&lt;LongWritable, Text, Text, BattingWritable&gt; {</w:t>
      </w:r>
    </w:p>
    <w:p w14:paraId="57571087" w14:textId="77777777" w:rsidR="005239A7" w:rsidRDefault="005239A7" w:rsidP="005239A7">
      <w:pPr>
        <w:pStyle w:val="PlainText"/>
        <w:ind w:left="1440"/>
      </w:pPr>
      <w:r>
        <w:t xml:space="preserve">        private Text year = new Text();</w:t>
      </w:r>
    </w:p>
    <w:p w14:paraId="4221FAB0" w14:textId="77777777" w:rsidR="005239A7" w:rsidRDefault="005239A7" w:rsidP="005239A7">
      <w:pPr>
        <w:pStyle w:val="PlainText"/>
        <w:ind w:left="1440"/>
      </w:pPr>
      <w:r>
        <w:t xml:space="preserve">        private BattingWritable battingValue = new BattingWritable();</w:t>
      </w:r>
    </w:p>
    <w:p w14:paraId="2C9AFE24" w14:textId="77777777" w:rsidR="005239A7" w:rsidRDefault="005239A7" w:rsidP="005239A7">
      <w:pPr>
        <w:pStyle w:val="PlainText"/>
        <w:ind w:left="1440"/>
      </w:pPr>
    </w:p>
    <w:p w14:paraId="51147A80" w14:textId="77777777" w:rsidR="005239A7" w:rsidRDefault="005239A7" w:rsidP="005239A7">
      <w:pPr>
        <w:pStyle w:val="PlainText"/>
        <w:ind w:left="1440"/>
      </w:pPr>
      <w:r>
        <w:t xml:space="preserve">        public void map(LongWritable key, Text value, Context context)</w:t>
      </w:r>
    </w:p>
    <w:p w14:paraId="19AC6F06" w14:textId="77777777" w:rsidR="005239A7" w:rsidRDefault="005239A7" w:rsidP="005239A7">
      <w:pPr>
        <w:pStyle w:val="PlainText"/>
        <w:ind w:left="1440"/>
      </w:pPr>
      <w:r>
        <w:t xml:space="preserve">                throws IOException, InterruptedException {</w:t>
      </w:r>
    </w:p>
    <w:p w14:paraId="3AACE002" w14:textId="77777777" w:rsidR="005239A7" w:rsidRDefault="005239A7" w:rsidP="005239A7">
      <w:pPr>
        <w:pStyle w:val="PlainText"/>
        <w:ind w:left="1440"/>
      </w:pPr>
      <w:r>
        <w:t xml:space="preserve">            // Format: playerID,yearID,stint,teamID,lgID,G,G_batting,AB,R,H,2B,3B,HR,RBI,SB,CS,BB,SO,IBB,HBP,SH,SF,GIDP,G_old</w:t>
      </w:r>
    </w:p>
    <w:p w14:paraId="151A6F44" w14:textId="2F294AF5" w:rsidR="005239A7" w:rsidRDefault="005239A7" w:rsidP="005239A7">
      <w:pPr>
        <w:pStyle w:val="PlainText"/>
        <w:ind w:left="1440"/>
      </w:pPr>
    </w:p>
    <w:p w14:paraId="322B4292" w14:textId="77777777" w:rsidR="005239A7" w:rsidRDefault="005239A7" w:rsidP="005239A7">
      <w:pPr>
        <w:pStyle w:val="PlainText"/>
        <w:ind w:left="1440"/>
      </w:pPr>
      <w:r>
        <w:t xml:space="preserve">            String entryPattern = "^(\\S+),(\\d{4}),(\\d+),(\\S+),(\\S+),(\\d+),(\\d*),(\\d*),(\\d*),(\\d*),(\\d*),(\\d*),(\\d*),(\\d*),(\\d*),(\\d*),(\\d*),(\\d*),(\\d*),(\\d*),(\\d*),(\\d*),(\\d*),(\\d*)";</w:t>
      </w:r>
    </w:p>
    <w:p w14:paraId="40A59DBA" w14:textId="77777777" w:rsidR="005239A7" w:rsidRDefault="005239A7" w:rsidP="005239A7">
      <w:pPr>
        <w:pStyle w:val="PlainText"/>
        <w:ind w:left="1440"/>
      </w:pPr>
    </w:p>
    <w:p w14:paraId="42D86748" w14:textId="1244A3EE" w:rsidR="005239A7" w:rsidRDefault="005239A7" w:rsidP="005239A7">
      <w:pPr>
        <w:pStyle w:val="PlainText"/>
        <w:ind w:left="1440"/>
      </w:pPr>
      <w:r>
        <w:t xml:space="preserve">            // TODO</w:t>
      </w:r>
    </w:p>
    <w:p w14:paraId="02FEFA52" w14:textId="77777777" w:rsidR="005239A7" w:rsidRDefault="005239A7" w:rsidP="005239A7">
      <w:pPr>
        <w:pStyle w:val="PlainText"/>
        <w:ind w:left="1440"/>
      </w:pPr>
      <w:r>
        <w:t xml:space="preserve">        }</w:t>
      </w:r>
    </w:p>
    <w:p w14:paraId="0AD5C202" w14:textId="77777777" w:rsidR="005239A7" w:rsidRDefault="005239A7" w:rsidP="005239A7">
      <w:pPr>
        <w:pStyle w:val="PlainText"/>
        <w:ind w:left="1440"/>
      </w:pPr>
      <w:r>
        <w:t xml:space="preserve">    }</w:t>
      </w:r>
    </w:p>
    <w:p w14:paraId="45806C45" w14:textId="77777777" w:rsidR="005239A7" w:rsidRDefault="005239A7" w:rsidP="005239A7">
      <w:pPr>
        <w:pStyle w:val="PlainText"/>
        <w:ind w:left="1440"/>
      </w:pPr>
    </w:p>
    <w:p w14:paraId="6AC65D9C" w14:textId="77777777" w:rsidR="005239A7" w:rsidRDefault="005239A7" w:rsidP="005239A7">
      <w:pPr>
        <w:pStyle w:val="PlainText"/>
        <w:ind w:left="1440"/>
      </w:pPr>
      <w:r>
        <w:t xml:space="preserve">    /**</w:t>
      </w:r>
    </w:p>
    <w:p w14:paraId="57021053" w14:textId="77777777" w:rsidR="005239A7" w:rsidRDefault="005239A7" w:rsidP="005239A7">
      <w:pPr>
        <w:pStyle w:val="PlainText"/>
        <w:ind w:left="1440"/>
      </w:pPr>
      <w:r>
        <w:t xml:space="preserve">     * Reducer class to add up all numbers associated with key.</w:t>
      </w:r>
    </w:p>
    <w:p w14:paraId="0539144D" w14:textId="77777777" w:rsidR="005239A7" w:rsidRDefault="005239A7" w:rsidP="005239A7">
      <w:pPr>
        <w:pStyle w:val="PlainText"/>
        <w:ind w:left="1440"/>
      </w:pPr>
      <w:r>
        <w:t xml:space="preserve">     */</w:t>
      </w:r>
    </w:p>
    <w:p w14:paraId="79CC80C5" w14:textId="77777777" w:rsidR="005239A7" w:rsidRDefault="005239A7" w:rsidP="005239A7">
      <w:pPr>
        <w:pStyle w:val="PlainText"/>
        <w:ind w:left="1440"/>
      </w:pPr>
      <w:r>
        <w:t xml:space="preserve">    public static class BattingDataProcessorReduce extends</w:t>
      </w:r>
    </w:p>
    <w:p w14:paraId="35750B9D" w14:textId="77777777" w:rsidR="005239A7" w:rsidRDefault="005239A7" w:rsidP="005239A7">
      <w:pPr>
        <w:pStyle w:val="PlainText"/>
        <w:ind w:left="1440"/>
      </w:pPr>
      <w:r>
        <w:t xml:space="preserve">            Reducer&lt;Text, BattingWritable, Text, IntWritable&gt; {</w:t>
      </w:r>
    </w:p>
    <w:p w14:paraId="664B5E39" w14:textId="77777777" w:rsidR="005239A7" w:rsidRDefault="005239A7" w:rsidP="005239A7">
      <w:pPr>
        <w:pStyle w:val="PlainText"/>
        <w:ind w:left="1440"/>
      </w:pPr>
      <w:r>
        <w:t xml:space="preserve">        private IntWritable result = new IntWritable();</w:t>
      </w:r>
    </w:p>
    <w:p w14:paraId="3ADE1A28" w14:textId="77777777" w:rsidR="005239A7" w:rsidRDefault="005239A7" w:rsidP="005239A7">
      <w:pPr>
        <w:pStyle w:val="PlainText"/>
        <w:ind w:left="1440"/>
      </w:pPr>
      <w:r>
        <w:t xml:space="preserve">        public void reduce(Text key, Iterable&lt;BattingWritable&gt; values, Context context)</w:t>
      </w:r>
    </w:p>
    <w:p w14:paraId="759E3696" w14:textId="77777777" w:rsidR="005239A7" w:rsidRDefault="005239A7" w:rsidP="005239A7">
      <w:pPr>
        <w:pStyle w:val="PlainText"/>
        <w:ind w:left="1440"/>
      </w:pPr>
      <w:r>
        <w:t xml:space="preserve">                throws IOException, InterruptedException {</w:t>
      </w:r>
    </w:p>
    <w:p w14:paraId="1D2D23B3" w14:textId="1C40474C" w:rsidR="005239A7" w:rsidRDefault="005239A7" w:rsidP="005239A7">
      <w:pPr>
        <w:pStyle w:val="PlainText"/>
        <w:ind w:left="1440"/>
      </w:pPr>
      <w:r>
        <w:tab/>
      </w:r>
      <w:r>
        <w:tab/>
        <w:t>// TODO</w:t>
      </w:r>
    </w:p>
    <w:p w14:paraId="3055FAC7" w14:textId="0F3FC9CB" w:rsidR="005239A7" w:rsidRDefault="005239A7" w:rsidP="005239A7">
      <w:pPr>
        <w:pStyle w:val="PlainText"/>
        <w:ind w:left="1440" w:firstLine="720"/>
      </w:pPr>
      <w:r>
        <w:t xml:space="preserve">  }</w:t>
      </w:r>
    </w:p>
    <w:p w14:paraId="6D826D45" w14:textId="77777777" w:rsidR="005239A7" w:rsidRDefault="005239A7" w:rsidP="005239A7">
      <w:pPr>
        <w:pStyle w:val="PlainText"/>
        <w:ind w:left="1440"/>
      </w:pPr>
      <w:r>
        <w:t xml:space="preserve">    }</w:t>
      </w:r>
    </w:p>
    <w:p w14:paraId="3FA6ED1F" w14:textId="77777777" w:rsidR="005239A7" w:rsidRDefault="005239A7" w:rsidP="005239A7">
      <w:pPr>
        <w:pStyle w:val="PlainText"/>
        <w:ind w:left="1440"/>
      </w:pPr>
    </w:p>
    <w:p w14:paraId="654DBDB3" w14:textId="68FBECA6" w:rsidR="005239A7" w:rsidRDefault="005239A7" w:rsidP="005239A7">
      <w:pPr>
        <w:pStyle w:val="PlainText"/>
        <w:ind w:left="1440"/>
      </w:pPr>
      <w:r>
        <w:t>@Override</w:t>
      </w:r>
    </w:p>
    <w:p w14:paraId="72735783" w14:textId="77777777" w:rsidR="005239A7" w:rsidRDefault="005239A7" w:rsidP="005239A7">
      <w:pPr>
        <w:pStyle w:val="PlainText"/>
        <w:ind w:left="1440"/>
      </w:pPr>
      <w:r>
        <w:t xml:space="preserve">    public int run(String[] args) throws Exception {</w:t>
      </w:r>
    </w:p>
    <w:p w14:paraId="4DF13479" w14:textId="77777777" w:rsidR="005239A7" w:rsidRDefault="005239A7" w:rsidP="005239A7">
      <w:pPr>
        <w:pStyle w:val="PlainText"/>
        <w:ind w:left="1440"/>
      </w:pPr>
      <w:r>
        <w:t xml:space="preserve">        if (args.length &lt; 2) {</w:t>
      </w:r>
    </w:p>
    <w:p w14:paraId="3976F7C6" w14:textId="77777777" w:rsidR="005239A7" w:rsidRDefault="005239A7" w:rsidP="005239A7">
      <w:pPr>
        <w:pStyle w:val="PlainText"/>
        <w:ind w:left="1440"/>
      </w:pPr>
      <w:r>
        <w:t xml:space="preserve">            System.err.println("Usage: &lt;input_path&gt; &lt;output_path&gt;");</w:t>
      </w:r>
    </w:p>
    <w:p w14:paraId="240C3D66" w14:textId="77777777" w:rsidR="005239A7" w:rsidRDefault="005239A7" w:rsidP="005239A7">
      <w:pPr>
        <w:pStyle w:val="PlainText"/>
        <w:ind w:left="1440"/>
      </w:pPr>
      <w:r>
        <w:t xml:space="preserve">            System.exit(-1);</w:t>
      </w:r>
    </w:p>
    <w:p w14:paraId="049C3D10" w14:textId="77777777" w:rsidR="005239A7" w:rsidRDefault="005239A7" w:rsidP="005239A7">
      <w:pPr>
        <w:pStyle w:val="PlainText"/>
        <w:ind w:left="1440"/>
      </w:pPr>
      <w:r>
        <w:t xml:space="preserve">        }</w:t>
      </w:r>
    </w:p>
    <w:p w14:paraId="26F94E53" w14:textId="77777777" w:rsidR="005239A7" w:rsidRDefault="005239A7" w:rsidP="005239A7">
      <w:pPr>
        <w:pStyle w:val="PlainText"/>
        <w:ind w:left="1440"/>
      </w:pPr>
      <w:r>
        <w:t xml:space="preserve">        Job job = Job.getInstance(getConf(), "batting-analysis");</w:t>
      </w:r>
    </w:p>
    <w:p w14:paraId="0D33B478" w14:textId="77777777" w:rsidR="005239A7" w:rsidRDefault="005239A7" w:rsidP="005239A7">
      <w:pPr>
        <w:pStyle w:val="PlainText"/>
        <w:ind w:left="1440"/>
      </w:pPr>
      <w:r>
        <w:t xml:space="preserve">        job.setJarByClass(BattingDataProcessor.class);</w:t>
      </w:r>
    </w:p>
    <w:p w14:paraId="57F9333A" w14:textId="77777777" w:rsidR="005239A7" w:rsidRDefault="005239A7" w:rsidP="005239A7">
      <w:pPr>
        <w:pStyle w:val="PlainText"/>
        <w:ind w:left="1440"/>
      </w:pPr>
      <w:r>
        <w:t xml:space="preserve">        job.setMapperClass(BattingDataProcessorMap.class);</w:t>
      </w:r>
    </w:p>
    <w:p w14:paraId="0E2F2ACA" w14:textId="77777777" w:rsidR="005239A7" w:rsidRDefault="005239A7" w:rsidP="005239A7">
      <w:pPr>
        <w:pStyle w:val="PlainText"/>
        <w:ind w:left="1440"/>
      </w:pPr>
      <w:r>
        <w:t xml:space="preserve">        job.setReducerClass(BattingDataProcessorReduce.class);</w:t>
      </w:r>
    </w:p>
    <w:p w14:paraId="262AF584" w14:textId="77777777" w:rsidR="005239A7" w:rsidRDefault="005239A7" w:rsidP="005239A7">
      <w:pPr>
        <w:pStyle w:val="PlainText"/>
        <w:ind w:left="1440"/>
      </w:pPr>
      <w:r>
        <w:t xml:space="preserve">        job.setMapOutputKeyClass(Text.class);</w:t>
      </w:r>
    </w:p>
    <w:p w14:paraId="5919A078" w14:textId="77777777" w:rsidR="005239A7" w:rsidRDefault="005239A7" w:rsidP="005239A7">
      <w:pPr>
        <w:pStyle w:val="PlainText"/>
        <w:ind w:left="1440"/>
      </w:pPr>
      <w:r>
        <w:t xml:space="preserve">        job.setMapOutputValueClass(BattingWritable.class);</w:t>
      </w:r>
    </w:p>
    <w:p w14:paraId="4A136AA6" w14:textId="77777777" w:rsidR="005239A7" w:rsidRDefault="005239A7" w:rsidP="005239A7">
      <w:pPr>
        <w:pStyle w:val="PlainText"/>
        <w:ind w:left="1440"/>
      </w:pPr>
      <w:r>
        <w:t xml:space="preserve">        job.setOutputKeyClass(Text.class);</w:t>
      </w:r>
    </w:p>
    <w:p w14:paraId="65EF4B47" w14:textId="77777777" w:rsidR="005239A7" w:rsidRDefault="005239A7" w:rsidP="005239A7">
      <w:pPr>
        <w:pStyle w:val="PlainText"/>
        <w:ind w:left="1440"/>
      </w:pPr>
      <w:r>
        <w:t xml:space="preserve">        job.setOutputValueClass(IntWritable.class);</w:t>
      </w:r>
    </w:p>
    <w:p w14:paraId="1A3CA4D7" w14:textId="77777777" w:rsidR="005239A7" w:rsidRDefault="005239A7" w:rsidP="005239A7">
      <w:pPr>
        <w:pStyle w:val="PlainText"/>
        <w:ind w:left="1440"/>
      </w:pPr>
      <w:r>
        <w:t xml:space="preserve">        FileInputFormat.setInputPaths(job, new Path(args[0]));</w:t>
      </w:r>
    </w:p>
    <w:p w14:paraId="238C9949" w14:textId="77777777" w:rsidR="005239A7" w:rsidRDefault="005239A7" w:rsidP="005239A7">
      <w:pPr>
        <w:pStyle w:val="PlainText"/>
        <w:ind w:left="1440"/>
      </w:pPr>
      <w:r>
        <w:t xml:space="preserve">        FileOutputFormat.setOutputPath(job, new Path(args[1]));</w:t>
      </w:r>
    </w:p>
    <w:p w14:paraId="52D89A5C" w14:textId="77777777" w:rsidR="005239A7" w:rsidRDefault="005239A7" w:rsidP="005239A7">
      <w:pPr>
        <w:pStyle w:val="PlainText"/>
        <w:ind w:left="1440"/>
      </w:pPr>
      <w:r>
        <w:t xml:space="preserve">        return job.waitForCompletion(true) ? 0 : 1;</w:t>
      </w:r>
    </w:p>
    <w:p w14:paraId="5AA6970F" w14:textId="77777777" w:rsidR="005239A7" w:rsidRDefault="005239A7" w:rsidP="005239A7">
      <w:pPr>
        <w:pStyle w:val="PlainText"/>
        <w:ind w:left="1440"/>
      </w:pPr>
      <w:r>
        <w:t xml:space="preserve">    }</w:t>
      </w:r>
    </w:p>
    <w:p w14:paraId="12B5A0BC" w14:textId="77777777" w:rsidR="005239A7" w:rsidRDefault="005239A7" w:rsidP="005239A7">
      <w:pPr>
        <w:pStyle w:val="PlainText"/>
        <w:ind w:left="1440"/>
      </w:pPr>
    </w:p>
    <w:p w14:paraId="7FB79853" w14:textId="23B2856E" w:rsidR="005239A7" w:rsidRDefault="005239A7" w:rsidP="005239A7">
      <w:pPr>
        <w:pStyle w:val="PlainText"/>
        <w:ind w:left="1440"/>
      </w:pPr>
      <w:r>
        <w:t>public static void main(String[] args) throws Exception {</w:t>
      </w:r>
    </w:p>
    <w:p w14:paraId="415BA5BB" w14:textId="77777777" w:rsidR="005239A7" w:rsidRDefault="005239A7" w:rsidP="005239A7">
      <w:pPr>
        <w:pStyle w:val="PlainText"/>
        <w:ind w:left="1440"/>
      </w:pPr>
      <w:r>
        <w:t xml:space="preserve">        int res = ToolRunner.run(new Configuration(), new BattingDataProcessor(), args);</w:t>
      </w:r>
    </w:p>
    <w:p w14:paraId="73F1E141" w14:textId="77777777" w:rsidR="005239A7" w:rsidRDefault="005239A7" w:rsidP="005239A7">
      <w:pPr>
        <w:pStyle w:val="PlainText"/>
        <w:ind w:left="1440"/>
      </w:pPr>
      <w:r>
        <w:t xml:space="preserve">        System.exit(res);</w:t>
      </w:r>
    </w:p>
    <w:p w14:paraId="215B7127" w14:textId="77777777" w:rsidR="005239A7" w:rsidRDefault="005239A7" w:rsidP="005239A7">
      <w:pPr>
        <w:pStyle w:val="PlainText"/>
        <w:ind w:left="1440"/>
      </w:pPr>
      <w:r>
        <w:t xml:space="preserve">    }</w:t>
      </w:r>
    </w:p>
    <w:p w14:paraId="4C10A66E" w14:textId="77777777" w:rsidR="005239A7" w:rsidRDefault="005239A7" w:rsidP="005239A7">
      <w:pPr>
        <w:pStyle w:val="PlainText"/>
        <w:ind w:left="1440"/>
      </w:pPr>
    </w:p>
    <w:p w14:paraId="31A47849" w14:textId="35CDABD1" w:rsidR="005239A7" w:rsidRDefault="005239A7" w:rsidP="005239A7">
      <w:pPr>
        <w:pStyle w:val="PlainText"/>
        <w:ind w:left="1440"/>
      </w:pPr>
      <w:r>
        <w:t>}</w:t>
      </w:r>
    </w:p>
    <w:p w14:paraId="03197FC8" w14:textId="6198C4C0" w:rsidR="005239A7" w:rsidRDefault="005239A7" w:rsidP="005239A7">
      <w:pPr>
        <w:pStyle w:val="Heading2"/>
      </w:pPr>
      <w:r>
        <w:t>Task 8: Compile and run the MapReduce job</w:t>
      </w:r>
    </w:p>
    <w:p w14:paraId="0447C313" w14:textId="77777777" w:rsidR="005239A7" w:rsidRDefault="005239A7" w:rsidP="005239A7"/>
    <w:p w14:paraId="501368D8" w14:textId="77777777" w:rsidR="005239A7" w:rsidRDefault="005239A7" w:rsidP="005239A7">
      <w:pPr>
        <w:pStyle w:val="Heading3"/>
      </w:pPr>
      <w:r>
        <w:t>Activity Procedure</w:t>
      </w:r>
    </w:p>
    <w:p w14:paraId="13A9FA7B" w14:textId="77777777" w:rsidR="005239A7" w:rsidRDefault="005239A7" w:rsidP="005239A7"/>
    <w:p w14:paraId="7AFAFC66" w14:textId="77777777" w:rsidR="005239A7" w:rsidRDefault="005239A7" w:rsidP="005239A7">
      <w:pPr>
        <w:pStyle w:val="ListParagraph"/>
      </w:pPr>
      <w:r w:rsidRPr="00F11BCC">
        <w:rPr>
          <w:b/>
        </w:rPr>
        <w:t>Step 1:</w:t>
      </w:r>
      <w:r>
        <w:t xml:space="preserve"> Compile the program through Maven and create a package.</w:t>
      </w:r>
    </w:p>
    <w:p w14:paraId="09B1CC58" w14:textId="77777777" w:rsidR="005239A7" w:rsidRDefault="005239A7" w:rsidP="005239A7">
      <w:pPr>
        <w:pStyle w:val="ListParagraph"/>
      </w:pPr>
    </w:p>
    <w:p w14:paraId="04F9060B" w14:textId="77777777" w:rsidR="005239A7" w:rsidRDefault="005239A7" w:rsidP="005239A7">
      <w:pPr>
        <w:pStyle w:val="PlainText"/>
        <w:ind w:left="1440"/>
      </w:pPr>
      <w:r>
        <w:t>$ cd ~/Developer/heffalump</w:t>
      </w:r>
    </w:p>
    <w:p w14:paraId="60697EB4" w14:textId="77777777" w:rsidR="005239A7" w:rsidRDefault="005239A7" w:rsidP="005239A7">
      <w:pPr>
        <w:pStyle w:val="PlainText"/>
        <w:ind w:left="1440"/>
      </w:pPr>
      <w:r>
        <w:t>$ mvn package</w:t>
      </w:r>
    </w:p>
    <w:p w14:paraId="4A2EADC2" w14:textId="77777777" w:rsidR="005239A7" w:rsidRDefault="005239A7" w:rsidP="005239A7">
      <w:pPr>
        <w:pStyle w:val="ListParagraph"/>
      </w:pPr>
    </w:p>
    <w:p w14:paraId="7BCCDAAB" w14:textId="77777777" w:rsidR="005239A7" w:rsidRDefault="005239A7" w:rsidP="005239A7">
      <w:pPr>
        <w:pStyle w:val="ListParagraph"/>
      </w:pPr>
      <w:r w:rsidRPr="00F11BCC">
        <w:rPr>
          <w:b/>
        </w:rPr>
        <w:t>Step 2:</w:t>
      </w:r>
      <w:r>
        <w:t xml:space="preserve"> Run the MapReduce job.</w:t>
      </w:r>
    </w:p>
    <w:p w14:paraId="7CEDC13D" w14:textId="77777777" w:rsidR="005239A7" w:rsidRDefault="005239A7" w:rsidP="005239A7">
      <w:pPr>
        <w:pStyle w:val="ListParagraph"/>
      </w:pPr>
    </w:p>
    <w:p w14:paraId="481B2963" w14:textId="40CC463B" w:rsidR="005239A7" w:rsidRDefault="005239A7" w:rsidP="005239A7">
      <w:pPr>
        <w:pStyle w:val="PlainText"/>
        <w:ind w:left="1440"/>
      </w:pPr>
      <w:r>
        <w:t xml:space="preserve">$ </w:t>
      </w:r>
      <w:r w:rsidRPr="00681C46">
        <w:t xml:space="preserve">hadoop jar </w:t>
      </w:r>
      <w:r>
        <w:t>$HOME</w:t>
      </w:r>
      <w:r w:rsidRPr="00681C46">
        <w:t>/Developer/heffalump/target/heffalump</w:t>
      </w:r>
      <w:r>
        <w:t>-1.0.jar com.hadooptraining.lab15</w:t>
      </w:r>
      <w:r w:rsidRPr="00681C46">
        <w:t>.</w:t>
      </w:r>
      <w:r>
        <w:t>BattingDataProcessor</w:t>
      </w:r>
      <w:r w:rsidRPr="00681C46">
        <w:t xml:space="preserve"> input output</w:t>
      </w:r>
    </w:p>
    <w:p w14:paraId="550F87EA" w14:textId="77777777" w:rsidR="005239A7" w:rsidRDefault="005239A7" w:rsidP="005239A7">
      <w:pPr>
        <w:pStyle w:val="Heading3"/>
      </w:pPr>
      <w:r>
        <w:t>Activity Verification</w:t>
      </w:r>
    </w:p>
    <w:p w14:paraId="4FDE0AC0" w14:textId="77777777" w:rsidR="005239A7" w:rsidRDefault="005239A7" w:rsidP="005239A7">
      <w:pPr>
        <w:ind w:firstLine="720"/>
      </w:pPr>
    </w:p>
    <w:p w14:paraId="144F536D" w14:textId="77777777" w:rsidR="005239A7" w:rsidRDefault="005239A7" w:rsidP="005239A7">
      <w:pPr>
        <w:ind w:firstLine="720"/>
      </w:pPr>
      <w:r>
        <w:t>As the job runs, you’ll see familiar output on the screen.</w:t>
      </w:r>
    </w:p>
    <w:p w14:paraId="424030BF" w14:textId="77777777" w:rsidR="005239A7" w:rsidRDefault="005239A7" w:rsidP="005239A7">
      <w:pPr>
        <w:ind w:firstLine="720"/>
      </w:pPr>
    </w:p>
    <w:p w14:paraId="339AF969" w14:textId="77777777" w:rsidR="005239A7" w:rsidRDefault="005239A7" w:rsidP="005239A7">
      <w:pPr>
        <w:ind w:firstLine="720"/>
      </w:pPr>
      <w:r>
        <w:t>Your output will look like:</w:t>
      </w:r>
    </w:p>
    <w:p w14:paraId="5B5F0BCE" w14:textId="77777777" w:rsidR="005239A7" w:rsidRDefault="005239A7" w:rsidP="005239A7">
      <w:pPr>
        <w:ind w:firstLine="720"/>
      </w:pPr>
    </w:p>
    <w:p w14:paraId="6854D5CB" w14:textId="77777777" w:rsidR="005239A7" w:rsidRDefault="005239A7" w:rsidP="005239A7">
      <w:pPr>
        <w:pStyle w:val="PlainText"/>
      </w:pPr>
      <w:r>
        <w:t>$ hadoop fs -cat output/part-r-00000</w:t>
      </w:r>
    </w:p>
    <w:p w14:paraId="3ED42CC1" w14:textId="77777777" w:rsidR="005239A7" w:rsidRDefault="005239A7" w:rsidP="005239A7">
      <w:pPr>
        <w:pStyle w:val="PlainText"/>
      </w:pPr>
      <w:r>
        <w:t>1871</w:t>
      </w:r>
      <w:r>
        <w:tab/>
        <w:t>2659</w:t>
      </w:r>
    </w:p>
    <w:p w14:paraId="6CC5B37D" w14:textId="77777777" w:rsidR="005239A7" w:rsidRDefault="005239A7" w:rsidP="005239A7">
      <w:pPr>
        <w:pStyle w:val="PlainText"/>
      </w:pPr>
      <w:r>
        <w:t>1872</w:t>
      </w:r>
      <w:r>
        <w:tab/>
        <w:t>3390</w:t>
      </w:r>
    </w:p>
    <w:p w14:paraId="7783B845" w14:textId="77777777" w:rsidR="005239A7" w:rsidRDefault="005239A7" w:rsidP="005239A7">
      <w:pPr>
        <w:pStyle w:val="PlainText"/>
      </w:pPr>
      <w:r>
        <w:t>1873</w:t>
      </w:r>
      <w:r>
        <w:tab/>
        <w:t>3580</w:t>
      </w:r>
    </w:p>
    <w:p w14:paraId="134124A2" w14:textId="77777777" w:rsidR="005239A7" w:rsidRDefault="005239A7" w:rsidP="005239A7">
      <w:pPr>
        <w:pStyle w:val="PlainText"/>
      </w:pPr>
      <w:r>
        <w:t>1874</w:t>
      </w:r>
      <w:r>
        <w:tab/>
        <w:t>3470</w:t>
      </w:r>
    </w:p>
    <w:p w14:paraId="45270E2D" w14:textId="77777777" w:rsidR="005239A7" w:rsidRDefault="005239A7" w:rsidP="005239A7">
      <w:pPr>
        <w:pStyle w:val="PlainText"/>
      </w:pPr>
      <w:r>
        <w:t>1875</w:t>
      </w:r>
      <w:r>
        <w:tab/>
        <w:t>4234</w:t>
      </w:r>
    </w:p>
    <w:p w14:paraId="0657BE73" w14:textId="77777777" w:rsidR="005239A7" w:rsidRDefault="005239A7" w:rsidP="005239A7">
      <w:pPr>
        <w:pStyle w:val="PlainText"/>
      </w:pPr>
      <w:r>
        <w:t>1876</w:t>
      </w:r>
      <w:r>
        <w:tab/>
        <w:t>3066</w:t>
      </w:r>
    </w:p>
    <w:p w14:paraId="6F31FD0B" w14:textId="77777777" w:rsidR="005239A7" w:rsidRDefault="005239A7" w:rsidP="005239A7">
      <w:pPr>
        <w:pStyle w:val="PlainText"/>
      </w:pPr>
      <w:r>
        <w:t>1877</w:t>
      </w:r>
      <w:r>
        <w:tab/>
        <w:t>2040</w:t>
      </w:r>
    </w:p>
    <w:p w14:paraId="6BC582D5" w14:textId="77777777" w:rsidR="005239A7" w:rsidRDefault="005239A7" w:rsidP="005239A7">
      <w:pPr>
        <w:pStyle w:val="PlainText"/>
      </w:pPr>
      <w:r>
        <w:t>1878</w:t>
      </w:r>
      <w:r>
        <w:tab/>
        <w:t>1904</w:t>
      </w:r>
    </w:p>
    <w:p w14:paraId="13391EB1" w14:textId="77777777" w:rsidR="005239A7" w:rsidRDefault="005239A7" w:rsidP="005239A7">
      <w:pPr>
        <w:pStyle w:val="PlainText"/>
      </w:pPr>
      <w:r>
        <w:t>1879</w:t>
      </w:r>
      <w:r>
        <w:tab/>
        <w:t>3409</w:t>
      </w:r>
    </w:p>
    <w:p w14:paraId="115B22C7" w14:textId="77777777" w:rsidR="005239A7" w:rsidRDefault="005239A7" w:rsidP="005239A7">
      <w:pPr>
        <w:pStyle w:val="PlainText"/>
      </w:pPr>
      <w:r>
        <w:t>1880</w:t>
      </w:r>
      <w:r>
        <w:tab/>
        <w:t>3191</w:t>
      </w:r>
    </w:p>
    <w:p w14:paraId="295CF711" w14:textId="6E7F14E0" w:rsidR="0051104F" w:rsidRDefault="0051104F" w:rsidP="005239A7">
      <w:pPr>
        <w:pStyle w:val="PlainText"/>
      </w:pPr>
      <w:r>
        <w:t>...</w:t>
      </w:r>
    </w:p>
    <w:p w14:paraId="77AF2CAF" w14:textId="77777777" w:rsidR="005239A7" w:rsidRDefault="005239A7" w:rsidP="005239A7">
      <w:pPr>
        <w:pStyle w:val="PlainText"/>
      </w:pPr>
    </w:p>
    <w:p w14:paraId="66B9DAAC" w14:textId="1E93A006" w:rsidR="0051104F" w:rsidRDefault="0051104F" w:rsidP="0051104F">
      <w:pPr>
        <w:ind w:left="720"/>
      </w:pPr>
      <w:r>
        <w:t>Records for the last few years look like this:</w:t>
      </w:r>
    </w:p>
    <w:p w14:paraId="0306D7CC" w14:textId="77777777" w:rsidR="0051104F" w:rsidRDefault="0051104F" w:rsidP="0051104F"/>
    <w:p w14:paraId="43A7E3FA" w14:textId="77777777" w:rsidR="0051104F" w:rsidRDefault="0051104F" w:rsidP="0051104F">
      <w:pPr>
        <w:pStyle w:val="PlainText"/>
      </w:pPr>
      <w:r>
        <w:t>...</w:t>
      </w:r>
    </w:p>
    <w:p w14:paraId="41EF7284" w14:textId="1AE1CCD5" w:rsidR="0051104F" w:rsidRDefault="0051104F" w:rsidP="0051104F">
      <w:pPr>
        <w:pStyle w:val="PlainText"/>
      </w:pPr>
      <w:r>
        <w:t>1985</w:t>
      </w:r>
      <w:r>
        <w:tab/>
        <w:t>18216</w:t>
      </w:r>
    </w:p>
    <w:p w14:paraId="1A08FB89" w14:textId="77777777" w:rsidR="0051104F" w:rsidRDefault="0051104F" w:rsidP="0051104F">
      <w:pPr>
        <w:pStyle w:val="PlainText"/>
      </w:pPr>
      <w:r>
        <w:t>1986</w:t>
      </w:r>
      <w:r>
        <w:tab/>
        <w:t>18545</w:t>
      </w:r>
    </w:p>
    <w:p w14:paraId="65A6787B" w14:textId="77777777" w:rsidR="0051104F" w:rsidRDefault="0051104F" w:rsidP="0051104F">
      <w:pPr>
        <w:pStyle w:val="PlainText"/>
      </w:pPr>
      <w:r>
        <w:t>1987</w:t>
      </w:r>
      <w:r>
        <w:tab/>
        <w:t>19883</w:t>
      </w:r>
    </w:p>
    <w:p w14:paraId="3E68EBFD" w14:textId="77777777" w:rsidR="0051104F" w:rsidRDefault="0051104F" w:rsidP="0051104F">
      <w:pPr>
        <w:pStyle w:val="PlainText"/>
      </w:pPr>
      <w:r>
        <w:t>1988</w:t>
      </w:r>
      <w:r>
        <w:tab/>
        <w:t>17380</w:t>
      </w:r>
    </w:p>
    <w:p w14:paraId="5A321290" w14:textId="77777777" w:rsidR="0051104F" w:rsidRDefault="0051104F" w:rsidP="0051104F">
      <w:pPr>
        <w:pStyle w:val="PlainText"/>
      </w:pPr>
      <w:r>
        <w:t>1989</w:t>
      </w:r>
      <w:r>
        <w:tab/>
        <w:t>17405</w:t>
      </w:r>
    </w:p>
    <w:p w14:paraId="4DFF0D5B" w14:textId="77777777" w:rsidR="0051104F" w:rsidRDefault="0051104F" w:rsidP="0051104F">
      <w:pPr>
        <w:pStyle w:val="PlainText"/>
      </w:pPr>
      <w:r>
        <w:t>1990</w:t>
      </w:r>
      <w:r>
        <w:tab/>
        <w:t>17919</w:t>
      </w:r>
    </w:p>
    <w:p w14:paraId="4CB03D3D" w14:textId="77777777" w:rsidR="0051104F" w:rsidRDefault="0051104F" w:rsidP="0051104F">
      <w:pPr>
        <w:pStyle w:val="PlainText"/>
      </w:pPr>
      <w:r>
        <w:t>1991</w:t>
      </w:r>
      <w:r>
        <w:tab/>
        <w:t>18127</w:t>
      </w:r>
    </w:p>
    <w:p w14:paraId="202A3D8E" w14:textId="77777777" w:rsidR="0051104F" w:rsidRDefault="0051104F" w:rsidP="0051104F">
      <w:pPr>
        <w:pStyle w:val="PlainText"/>
      </w:pPr>
      <w:r>
        <w:t>1992</w:t>
      </w:r>
      <w:r>
        <w:tab/>
        <w:t>17341</w:t>
      </w:r>
    </w:p>
    <w:p w14:paraId="0F8835BF" w14:textId="77777777" w:rsidR="0051104F" w:rsidRDefault="0051104F" w:rsidP="0051104F">
      <w:pPr>
        <w:pStyle w:val="PlainText"/>
      </w:pPr>
      <w:r>
        <w:t>1993</w:t>
      </w:r>
      <w:r>
        <w:tab/>
        <w:t>20864</w:t>
      </w:r>
    </w:p>
    <w:p w14:paraId="7782ACF6" w14:textId="77777777" w:rsidR="0051104F" w:rsidRDefault="0051104F" w:rsidP="0051104F">
      <w:pPr>
        <w:pStyle w:val="PlainText"/>
      </w:pPr>
      <w:r>
        <w:t>1994</w:t>
      </w:r>
      <w:r>
        <w:tab/>
        <w:t>15752</w:t>
      </w:r>
    </w:p>
    <w:p w14:paraId="6B324BA1" w14:textId="77777777" w:rsidR="0051104F" w:rsidRDefault="0051104F" w:rsidP="0051104F">
      <w:pPr>
        <w:pStyle w:val="PlainText"/>
      </w:pPr>
      <w:r>
        <w:t>1995</w:t>
      </w:r>
      <w:r>
        <w:tab/>
        <w:t>19554</w:t>
      </w:r>
    </w:p>
    <w:p w14:paraId="038C5FD8" w14:textId="77777777" w:rsidR="0051104F" w:rsidRDefault="0051104F" w:rsidP="0051104F">
      <w:pPr>
        <w:pStyle w:val="PlainText"/>
      </w:pPr>
      <w:r>
        <w:t>1996</w:t>
      </w:r>
      <w:r>
        <w:tab/>
        <w:t>22831</w:t>
      </w:r>
    </w:p>
    <w:p w14:paraId="3B459ACA" w14:textId="77777777" w:rsidR="0051104F" w:rsidRDefault="0051104F" w:rsidP="0051104F">
      <w:pPr>
        <w:pStyle w:val="PlainText"/>
      </w:pPr>
      <w:r>
        <w:t>1997</w:t>
      </w:r>
      <w:r>
        <w:tab/>
        <w:t>21604</w:t>
      </w:r>
    </w:p>
    <w:p w14:paraId="78500F7F" w14:textId="77777777" w:rsidR="0051104F" w:rsidRDefault="0051104F" w:rsidP="0051104F">
      <w:pPr>
        <w:pStyle w:val="PlainText"/>
      </w:pPr>
      <w:r>
        <w:t>1998</w:t>
      </w:r>
      <w:r>
        <w:tab/>
        <w:t>23297</w:t>
      </w:r>
    </w:p>
    <w:p w14:paraId="326F6C5B" w14:textId="77777777" w:rsidR="0051104F" w:rsidRDefault="0051104F" w:rsidP="0051104F">
      <w:pPr>
        <w:pStyle w:val="PlainText"/>
      </w:pPr>
      <w:r>
        <w:t>1999</w:t>
      </w:r>
      <w:r>
        <w:tab/>
        <w:t>24691</w:t>
      </w:r>
    </w:p>
    <w:p w14:paraId="779CA437" w14:textId="77777777" w:rsidR="0051104F" w:rsidRDefault="0051104F" w:rsidP="0051104F">
      <w:pPr>
        <w:pStyle w:val="PlainText"/>
        <w:pBdr>
          <w:top w:val="single" w:sz="4" w:space="1" w:color="auto"/>
          <w:left w:val="single" w:sz="4" w:space="4" w:color="auto"/>
          <w:bottom w:val="single" w:sz="4" w:space="1" w:color="auto"/>
          <w:right w:val="single" w:sz="4" w:space="4" w:color="auto"/>
        </w:pBdr>
      </w:pPr>
      <w:r>
        <w:t>2000</w:t>
      </w:r>
      <w:r>
        <w:tab/>
        <w:t>24971</w:t>
      </w:r>
    </w:p>
    <w:p w14:paraId="4F54C4EB" w14:textId="77777777" w:rsidR="0051104F" w:rsidRDefault="0051104F" w:rsidP="0051104F">
      <w:pPr>
        <w:pStyle w:val="PlainText"/>
      </w:pPr>
      <w:r>
        <w:t>2001</w:t>
      </w:r>
      <w:r>
        <w:tab/>
        <w:t>23199</w:t>
      </w:r>
    </w:p>
    <w:p w14:paraId="02135DCA" w14:textId="77777777" w:rsidR="0051104F" w:rsidRDefault="0051104F" w:rsidP="0051104F">
      <w:pPr>
        <w:pStyle w:val="PlainText"/>
      </w:pPr>
      <w:r>
        <w:t>2002</w:t>
      </w:r>
      <w:r>
        <w:tab/>
        <w:t>22408</w:t>
      </w:r>
    </w:p>
    <w:p w14:paraId="3C01CFDF" w14:textId="77777777" w:rsidR="0051104F" w:rsidRDefault="0051104F" w:rsidP="0051104F">
      <w:pPr>
        <w:pStyle w:val="PlainText"/>
      </w:pPr>
      <w:r>
        <w:t>2003</w:t>
      </w:r>
      <w:r>
        <w:tab/>
        <w:t>22978</w:t>
      </w:r>
    </w:p>
    <w:p w14:paraId="2C906E6A" w14:textId="77777777" w:rsidR="0051104F" w:rsidRDefault="0051104F" w:rsidP="0051104F">
      <w:pPr>
        <w:pStyle w:val="PlainText"/>
      </w:pPr>
      <w:r>
        <w:t>2004</w:t>
      </w:r>
      <w:r>
        <w:tab/>
        <w:t>23376</w:t>
      </w:r>
    </w:p>
    <w:p w14:paraId="3BE89F2A" w14:textId="77777777" w:rsidR="0051104F" w:rsidRDefault="0051104F" w:rsidP="0051104F">
      <w:pPr>
        <w:pStyle w:val="PlainText"/>
      </w:pPr>
      <w:r>
        <w:t>2005</w:t>
      </w:r>
      <w:r>
        <w:tab/>
        <w:t>22325</w:t>
      </w:r>
    </w:p>
    <w:p w14:paraId="662EF31C" w14:textId="77777777" w:rsidR="0051104F" w:rsidRDefault="0051104F" w:rsidP="0051104F">
      <w:pPr>
        <w:pStyle w:val="PlainText"/>
      </w:pPr>
      <w:r>
        <w:t>2006</w:t>
      </w:r>
      <w:r>
        <w:tab/>
        <w:t>23599</w:t>
      </w:r>
    </w:p>
    <w:p w14:paraId="323165BE" w14:textId="77777777" w:rsidR="0051104F" w:rsidRDefault="0051104F" w:rsidP="0051104F">
      <w:pPr>
        <w:pStyle w:val="PlainText"/>
      </w:pPr>
      <w:r>
        <w:t>2007</w:t>
      </w:r>
      <w:r>
        <w:tab/>
        <w:t>23322</w:t>
      </w:r>
    </w:p>
    <w:p w14:paraId="2C190B6F" w14:textId="77777777" w:rsidR="0051104F" w:rsidRDefault="0051104F" w:rsidP="0051104F">
      <w:pPr>
        <w:pStyle w:val="PlainText"/>
      </w:pPr>
      <w:r>
        <w:t>2008</w:t>
      </w:r>
      <w:r>
        <w:tab/>
        <w:t>22585</w:t>
      </w:r>
    </w:p>
    <w:p w14:paraId="57D859E5" w14:textId="77777777" w:rsidR="0051104F" w:rsidRDefault="0051104F" w:rsidP="0051104F">
      <w:pPr>
        <w:pStyle w:val="PlainText"/>
      </w:pPr>
      <w:r>
        <w:t>2009</w:t>
      </w:r>
      <w:r>
        <w:tab/>
        <w:t>22419</w:t>
      </w:r>
    </w:p>
    <w:p w14:paraId="21FD855A" w14:textId="77777777" w:rsidR="0051104F" w:rsidRDefault="0051104F" w:rsidP="0051104F">
      <w:pPr>
        <w:pStyle w:val="PlainText"/>
      </w:pPr>
      <w:r>
        <w:t>2010</w:t>
      </w:r>
      <w:r>
        <w:tab/>
        <w:t>21308</w:t>
      </w:r>
    </w:p>
    <w:p w14:paraId="15F19B66" w14:textId="77777777" w:rsidR="0051104F" w:rsidRDefault="0051104F" w:rsidP="0051104F">
      <w:pPr>
        <w:pStyle w:val="PlainText"/>
      </w:pPr>
      <w:r>
        <w:t>2011</w:t>
      </w:r>
      <w:r>
        <w:tab/>
        <w:t>20808</w:t>
      </w:r>
    </w:p>
    <w:p w14:paraId="70E35964" w14:textId="77777777" w:rsidR="0051104F" w:rsidRDefault="0051104F" w:rsidP="0051104F">
      <w:pPr>
        <w:pStyle w:val="PlainText"/>
      </w:pPr>
      <w:r>
        <w:t>2012</w:t>
      </w:r>
      <w:r>
        <w:tab/>
        <w:t>21017</w:t>
      </w:r>
    </w:p>
    <w:p w14:paraId="4E32387A" w14:textId="77777777" w:rsidR="006F0328" w:rsidRDefault="006F0328" w:rsidP="009732BE">
      <w:pPr>
        <w:pStyle w:val="ListParagraph"/>
      </w:pPr>
    </w:p>
    <w:p w14:paraId="5CE93A27" w14:textId="6F083819" w:rsidR="0051104F" w:rsidRPr="0020589D" w:rsidRDefault="0051104F" w:rsidP="0051104F">
      <w:pPr>
        <w:ind w:left="720"/>
      </w:pPr>
      <w:r>
        <w:t>Can you now answer the question about trends in the last few years? In which year was the highest cumulative score made in recent history?</w:t>
      </w:r>
    </w:p>
    <w:sectPr w:rsidR="0051104F" w:rsidRPr="0020589D" w:rsidSect="00B84935">
      <w:headerReference w:type="default" r:id="rId28"/>
      <w:headerReference w:type="first" r:id="rId29"/>
      <w:footerReference w:type="first" r:id="rId3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F29346" w14:textId="77777777" w:rsidR="0077254D" w:rsidRDefault="0077254D">
      <w:r>
        <w:separator/>
      </w:r>
    </w:p>
  </w:endnote>
  <w:endnote w:type="continuationSeparator" w:id="0">
    <w:p w14:paraId="5C527966" w14:textId="77777777" w:rsidR="0077254D" w:rsidRDefault="00772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E10102FF" w:usb1="EAC7FFFF" w:usb2="00010012" w:usb3="00000000" w:csb0="000200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Avenir Next Condensed Medium">
    <w:panose1 w:val="020B0606020202020204"/>
    <w:charset w:val="00"/>
    <w:family w:val="auto"/>
    <w:pitch w:val="variable"/>
    <w:sig w:usb0="8000002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27827" w14:textId="77777777" w:rsidR="0077254D" w:rsidRDefault="0077254D" w:rsidP="0082788C">
    <w:pPr>
      <w:pStyle w:val="Footer"/>
      <w:jc w:val="center"/>
    </w:pPr>
    <w:r>
      <w:t xml:space="preserve">Page </w:t>
    </w:r>
    <w:r>
      <w:fldChar w:fldCharType="begin"/>
    </w:r>
    <w:r>
      <w:instrText xml:space="preserve"> PAGE </w:instrText>
    </w:r>
    <w:r>
      <w:fldChar w:fldCharType="separate"/>
    </w:r>
    <w:r>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BE6650" w14:textId="77777777" w:rsidR="0077254D" w:rsidRDefault="0077254D">
      <w:r>
        <w:separator/>
      </w:r>
    </w:p>
  </w:footnote>
  <w:footnote w:type="continuationSeparator" w:id="0">
    <w:p w14:paraId="6C6E027B" w14:textId="77777777" w:rsidR="0077254D" w:rsidRDefault="007725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0" w:type="auto"/>
      <w:tblLook w:val="04A0" w:firstRow="1" w:lastRow="0" w:firstColumn="1" w:lastColumn="0" w:noHBand="0" w:noVBand="1"/>
    </w:tblPr>
    <w:tblGrid>
      <w:gridCol w:w="10530"/>
      <w:gridCol w:w="270"/>
    </w:tblGrid>
    <w:tr w:rsidR="0077254D" w14:paraId="42FDE672" w14:textId="77777777">
      <w:trPr>
        <w:trHeight w:hRule="exact" w:val="864"/>
      </w:trPr>
      <w:tc>
        <w:tcPr>
          <w:tcW w:w="10530" w:type="dxa"/>
        </w:tcPr>
        <w:p w14:paraId="4A0D8C67" w14:textId="77777777" w:rsidR="0077254D" w:rsidRDefault="0077254D">
          <w:pPr>
            <w:pStyle w:val="Header"/>
          </w:pPr>
          <w:r>
            <w:fldChar w:fldCharType="begin"/>
          </w:r>
          <w:r>
            <w:instrText xml:space="preserve"> page </w:instrText>
          </w:r>
          <w:r>
            <w:fldChar w:fldCharType="separate"/>
          </w:r>
          <w:r w:rsidR="0063230A">
            <w:rPr>
              <w:noProof/>
            </w:rPr>
            <w:t>107</w:t>
          </w:r>
          <w:r>
            <w:rPr>
              <w:noProof/>
            </w:rPr>
            <w:fldChar w:fldCharType="end"/>
          </w:r>
        </w:p>
      </w:tc>
      <w:tc>
        <w:tcPr>
          <w:tcW w:w="270" w:type="dxa"/>
          <w:shd w:val="clear" w:color="auto" w:fill="990000" w:themeFill="accent1"/>
        </w:tcPr>
        <w:p w14:paraId="04D037EB" w14:textId="77777777" w:rsidR="0077254D" w:rsidRDefault="0077254D"/>
      </w:tc>
    </w:tr>
  </w:tbl>
  <w:p w14:paraId="217E8679" w14:textId="77777777" w:rsidR="0077254D" w:rsidRDefault="0077254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5368" w:type="dxa"/>
      <w:tblLook w:val="04A0" w:firstRow="1" w:lastRow="0" w:firstColumn="1" w:lastColumn="0" w:noHBand="0" w:noVBand="1"/>
    </w:tblPr>
    <w:tblGrid>
      <w:gridCol w:w="5368"/>
    </w:tblGrid>
    <w:tr w:rsidR="0077254D" w14:paraId="6CE53226" w14:textId="77777777" w:rsidTr="0082788C">
      <w:trPr>
        <w:trHeight w:val="2070"/>
      </w:trPr>
      <w:tc>
        <w:tcPr>
          <w:tcW w:w="5368" w:type="dxa"/>
        </w:tcPr>
        <w:p w14:paraId="38F1C276" w14:textId="41C2F853" w:rsidR="0077254D" w:rsidRPr="00E710B2" w:rsidRDefault="0077254D" w:rsidP="0082788C">
          <w:pPr>
            <w:pStyle w:val="Header-Left"/>
            <w:spacing w:before="200"/>
            <w:rPr>
              <w:color w:val="800101" w:themeColor="accent2" w:themeTint="E6"/>
            </w:rPr>
          </w:pPr>
          <w:r>
            <w:rPr>
              <w:noProof/>
              <w:color w:val="800101" w:themeColor="accent2" w:themeTint="E6"/>
            </w:rPr>
            <mc:AlternateContent>
              <mc:Choice Requires="wps">
                <w:drawing>
                  <wp:anchor distT="0" distB="0" distL="114300" distR="114300" simplePos="0" relativeHeight="251659264" behindDoc="0" locked="0" layoutInCell="1" allowOverlap="1" wp14:anchorId="6FBD6A28" wp14:editId="345CA242">
                    <wp:simplePos x="0" y="0"/>
                    <wp:positionH relativeFrom="column">
                      <wp:posOffset>3923211</wp:posOffset>
                    </wp:positionH>
                    <wp:positionV relativeFrom="paragraph">
                      <wp:posOffset>143691</wp:posOffset>
                    </wp:positionV>
                    <wp:extent cx="3143795" cy="1254035"/>
                    <wp:effectExtent l="76200" t="76200" r="57150" b="67310"/>
                    <wp:wrapNone/>
                    <wp:docPr id="2" name="Rectangle 2"/>
                    <wp:cNvGraphicFramePr/>
                    <a:graphic xmlns:a="http://schemas.openxmlformats.org/drawingml/2006/main">
                      <a:graphicData uri="http://schemas.microsoft.com/office/word/2010/wordprocessingShape">
                        <wps:wsp>
                          <wps:cNvSpPr/>
                          <wps:spPr>
                            <a:xfrm>
                              <a:off x="0" y="0"/>
                              <a:ext cx="3143795" cy="1254035"/>
                            </a:xfrm>
                            <a:prstGeom prst="rect">
                              <a:avLst/>
                            </a:prstGeom>
                            <a:solidFill>
                              <a:schemeClr val="accent2">
                                <a:lumMod val="90000"/>
                                <a:lumOff val="10000"/>
                              </a:schemeClr>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308.9pt;margin-top:11.3pt;width:247.55pt;height:9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" fillcolor="#820101 [2901]" strokecolor="#910000 [3044]" strokeweight="1pt"/>
                </w:pict>
              </mc:Fallback>
            </mc:AlternateContent>
          </w:r>
          <w:r w:rsidRPr="00E710B2">
            <w:rPr>
              <w:color w:val="800101" w:themeColor="accent2" w:themeTint="E6"/>
            </w:rPr>
            <w:t>Apache Hadoop – A Developer’s Course</w:t>
          </w:r>
        </w:p>
        <w:p w14:paraId="2DBDFED0" w14:textId="7E65B44A" w:rsidR="0077254D" w:rsidRDefault="0077254D" w:rsidP="0082788C">
          <w:pPr>
            <w:pStyle w:val="Header-Left"/>
            <w:spacing w:before="200"/>
          </w:pPr>
          <w:r>
            <w:rPr>
              <w:noProof/>
              <w:color w:val="800101" w:themeColor="accent2" w:themeTint="E6"/>
            </w:rPr>
            <mc:AlternateContent>
              <mc:Choice Requires="wps">
                <w:drawing>
                  <wp:anchor distT="0" distB="0" distL="114300" distR="114300" simplePos="0" relativeHeight="251658239" behindDoc="0" locked="0" layoutInCell="1" allowOverlap="1" wp14:anchorId="1EC273D2" wp14:editId="13A6EED9">
                    <wp:simplePos x="0" y="0"/>
                    <wp:positionH relativeFrom="column">
                      <wp:posOffset>29845</wp:posOffset>
                    </wp:positionH>
                    <wp:positionV relativeFrom="paragraph">
                      <wp:posOffset>473075</wp:posOffset>
                    </wp:positionV>
                    <wp:extent cx="7022592" cy="26126"/>
                    <wp:effectExtent l="25400" t="25400" r="114935" b="126365"/>
                    <wp:wrapNone/>
                    <wp:docPr id="3" name="Straight Connector 3"/>
                    <wp:cNvGraphicFramePr/>
                    <a:graphic xmlns:a="http://schemas.openxmlformats.org/drawingml/2006/main">
                      <a:graphicData uri="http://schemas.microsoft.com/office/word/2010/wordprocessingShape">
                        <wps:wsp>
                          <wps:cNvCnPr/>
                          <wps:spPr>
                            <a:xfrm flipV="1">
                              <a:off x="0" y="0"/>
                              <a:ext cx="7022592" cy="26126"/>
                            </a:xfrm>
                            <a:prstGeom prst="line">
                              <a:avLst/>
                            </a:prstGeom>
                            <a:ln w="34925"/>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flip:y;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pt,37.25pt" to="555.3pt,3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" strokecolor="#900 [3204]" strokeweight="2.75pt">
                    <v:shadow on="t" opacity="28180f" mv:blur="50800f" origin="-.5,-.5" offset="26941emu,26941emu"/>
                  </v:line>
                </w:pict>
              </mc:Fallback>
            </mc:AlternateContent>
          </w:r>
          <w:r w:rsidRPr="00E710B2">
            <w:rPr>
              <w:color w:val="800101" w:themeColor="accent2" w:themeTint="E6"/>
            </w:rPr>
            <w:t>LABS</w:t>
          </w:r>
        </w:p>
      </w:tc>
    </w:tr>
  </w:tbl>
  <w:p w14:paraId="2FC1CBAD" w14:textId="77777777" w:rsidR="0077254D" w:rsidRDefault="0077254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2DC74F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B49C667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8E4D05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A1C463C"/>
    <w:lvl w:ilvl="0">
      <w:start w:val="1"/>
      <w:numFmt w:val="decimal"/>
      <w:pStyle w:val="ListNumber2"/>
      <w:lvlText w:val="%1."/>
      <w:lvlJc w:val="left"/>
      <w:pPr>
        <w:tabs>
          <w:tab w:val="num" w:pos="720"/>
        </w:tabs>
        <w:ind w:left="720" w:hanging="360"/>
      </w:pPr>
    </w:lvl>
  </w:abstractNum>
  <w:abstractNum w:abstractNumId="4">
    <w:nsid w:val="FFFFFF80"/>
    <w:multiLevelType w:val="singleLevel"/>
    <w:tmpl w:val="B9428C4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B84CD69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3FCAB6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99E018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FD6840EA"/>
    <w:lvl w:ilvl="0">
      <w:start w:val="1"/>
      <w:numFmt w:val="decimal"/>
      <w:pStyle w:val="ListNumber"/>
      <w:lvlText w:val="%1."/>
      <w:lvlJc w:val="left"/>
      <w:pPr>
        <w:tabs>
          <w:tab w:val="num" w:pos="360"/>
        </w:tabs>
        <w:ind w:left="360" w:hanging="360"/>
      </w:pPr>
    </w:lvl>
  </w:abstractNum>
  <w:abstractNum w:abstractNumId="9">
    <w:nsid w:val="FFFFFF89"/>
    <w:multiLevelType w:val="singleLevel"/>
    <w:tmpl w:val="EBB4FE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5977CF1"/>
    <w:multiLevelType w:val="hybridMultilevel"/>
    <w:tmpl w:val="508A1B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9B2337"/>
    <w:multiLevelType w:val="hybridMultilevel"/>
    <w:tmpl w:val="7F0EE42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32D5455"/>
    <w:multiLevelType w:val="hybridMultilevel"/>
    <w:tmpl w:val="508A1B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B62655"/>
    <w:multiLevelType w:val="hybridMultilevel"/>
    <w:tmpl w:val="84F6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596AF6"/>
    <w:multiLevelType w:val="hybridMultilevel"/>
    <w:tmpl w:val="508A1B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2"/>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ttachedTemplate r:id="rId1"/>
  <w:documentType w:val="letter"/>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82788C"/>
    <w:rsid w:val="000138B6"/>
    <w:rsid w:val="000157EC"/>
    <w:rsid w:val="0002408F"/>
    <w:rsid w:val="00035731"/>
    <w:rsid w:val="00096D44"/>
    <w:rsid w:val="00097039"/>
    <w:rsid w:val="000A21AD"/>
    <w:rsid w:val="000A26E6"/>
    <w:rsid w:val="000B5341"/>
    <w:rsid w:val="000C1081"/>
    <w:rsid w:val="000C7449"/>
    <w:rsid w:val="000F50F9"/>
    <w:rsid w:val="0010007B"/>
    <w:rsid w:val="001164A5"/>
    <w:rsid w:val="00122792"/>
    <w:rsid w:val="001274ED"/>
    <w:rsid w:val="001462F5"/>
    <w:rsid w:val="00180D51"/>
    <w:rsid w:val="00185D46"/>
    <w:rsid w:val="0019135C"/>
    <w:rsid w:val="0019194F"/>
    <w:rsid w:val="001D4620"/>
    <w:rsid w:val="001D5EA0"/>
    <w:rsid w:val="001D7CB3"/>
    <w:rsid w:val="001F4627"/>
    <w:rsid w:val="00203FF8"/>
    <w:rsid w:val="0020589D"/>
    <w:rsid w:val="00213A9B"/>
    <w:rsid w:val="00220C26"/>
    <w:rsid w:val="00224BB4"/>
    <w:rsid w:val="002279BF"/>
    <w:rsid w:val="00233882"/>
    <w:rsid w:val="00233A38"/>
    <w:rsid w:val="00241AD9"/>
    <w:rsid w:val="00242045"/>
    <w:rsid w:val="00272506"/>
    <w:rsid w:val="00275912"/>
    <w:rsid w:val="002C1176"/>
    <w:rsid w:val="00320AF8"/>
    <w:rsid w:val="0035075E"/>
    <w:rsid w:val="003518F7"/>
    <w:rsid w:val="003573E5"/>
    <w:rsid w:val="00363899"/>
    <w:rsid w:val="00381B38"/>
    <w:rsid w:val="003A4373"/>
    <w:rsid w:val="003E28E3"/>
    <w:rsid w:val="003F2A7E"/>
    <w:rsid w:val="004347D0"/>
    <w:rsid w:val="004348B7"/>
    <w:rsid w:val="004473EF"/>
    <w:rsid w:val="0046193B"/>
    <w:rsid w:val="00473701"/>
    <w:rsid w:val="004A1D61"/>
    <w:rsid w:val="004A45DC"/>
    <w:rsid w:val="004B5042"/>
    <w:rsid w:val="004C391A"/>
    <w:rsid w:val="004F604F"/>
    <w:rsid w:val="004F7BC5"/>
    <w:rsid w:val="0051104F"/>
    <w:rsid w:val="005239A7"/>
    <w:rsid w:val="005474B3"/>
    <w:rsid w:val="00547CCD"/>
    <w:rsid w:val="00556443"/>
    <w:rsid w:val="00563F53"/>
    <w:rsid w:val="005A55DF"/>
    <w:rsid w:val="005E79C5"/>
    <w:rsid w:val="00602624"/>
    <w:rsid w:val="0061118D"/>
    <w:rsid w:val="006217B7"/>
    <w:rsid w:val="0063197F"/>
    <w:rsid w:val="0063230A"/>
    <w:rsid w:val="006337AA"/>
    <w:rsid w:val="00640CE0"/>
    <w:rsid w:val="00643392"/>
    <w:rsid w:val="006537F2"/>
    <w:rsid w:val="00655DAC"/>
    <w:rsid w:val="006574ED"/>
    <w:rsid w:val="0066762D"/>
    <w:rsid w:val="00681C46"/>
    <w:rsid w:val="006B6726"/>
    <w:rsid w:val="006C1E5D"/>
    <w:rsid w:val="006C3050"/>
    <w:rsid w:val="006D577A"/>
    <w:rsid w:val="006F0328"/>
    <w:rsid w:val="006F1B40"/>
    <w:rsid w:val="006F4F7E"/>
    <w:rsid w:val="006F517C"/>
    <w:rsid w:val="007037F2"/>
    <w:rsid w:val="00710AF2"/>
    <w:rsid w:val="00710D1E"/>
    <w:rsid w:val="0072075F"/>
    <w:rsid w:val="0073420A"/>
    <w:rsid w:val="00743644"/>
    <w:rsid w:val="00753471"/>
    <w:rsid w:val="007621C5"/>
    <w:rsid w:val="007667DB"/>
    <w:rsid w:val="0077254D"/>
    <w:rsid w:val="00777AC7"/>
    <w:rsid w:val="007C1FC3"/>
    <w:rsid w:val="007F6B96"/>
    <w:rsid w:val="0082788C"/>
    <w:rsid w:val="008452BF"/>
    <w:rsid w:val="00873B69"/>
    <w:rsid w:val="00875C7A"/>
    <w:rsid w:val="00897A32"/>
    <w:rsid w:val="008A3C67"/>
    <w:rsid w:val="008A660A"/>
    <w:rsid w:val="008C05F1"/>
    <w:rsid w:val="008D1520"/>
    <w:rsid w:val="008D4412"/>
    <w:rsid w:val="008E5CD8"/>
    <w:rsid w:val="008F774C"/>
    <w:rsid w:val="00920C71"/>
    <w:rsid w:val="0092611F"/>
    <w:rsid w:val="00933401"/>
    <w:rsid w:val="00962B55"/>
    <w:rsid w:val="00966C3D"/>
    <w:rsid w:val="009732BE"/>
    <w:rsid w:val="00982AB7"/>
    <w:rsid w:val="00994E32"/>
    <w:rsid w:val="009C11AA"/>
    <w:rsid w:val="009D457C"/>
    <w:rsid w:val="00A25865"/>
    <w:rsid w:val="00A31128"/>
    <w:rsid w:val="00A40498"/>
    <w:rsid w:val="00A44985"/>
    <w:rsid w:val="00A74912"/>
    <w:rsid w:val="00A7508D"/>
    <w:rsid w:val="00A91653"/>
    <w:rsid w:val="00AA2D88"/>
    <w:rsid w:val="00AB4727"/>
    <w:rsid w:val="00AC035F"/>
    <w:rsid w:val="00AE2D7E"/>
    <w:rsid w:val="00AE2F35"/>
    <w:rsid w:val="00AF42F5"/>
    <w:rsid w:val="00AF6948"/>
    <w:rsid w:val="00B2307F"/>
    <w:rsid w:val="00B32F36"/>
    <w:rsid w:val="00B37EF4"/>
    <w:rsid w:val="00B65800"/>
    <w:rsid w:val="00B84935"/>
    <w:rsid w:val="00B858AD"/>
    <w:rsid w:val="00B977CA"/>
    <w:rsid w:val="00BA20AE"/>
    <w:rsid w:val="00BA4FFB"/>
    <w:rsid w:val="00BB077D"/>
    <w:rsid w:val="00BB30B4"/>
    <w:rsid w:val="00BC4187"/>
    <w:rsid w:val="00BD46D9"/>
    <w:rsid w:val="00BD5A74"/>
    <w:rsid w:val="00BE0B80"/>
    <w:rsid w:val="00BE2C21"/>
    <w:rsid w:val="00BE4A62"/>
    <w:rsid w:val="00C2128E"/>
    <w:rsid w:val="00C21FB9"/>
    <w:rsid w:val="00C232D5"/>
    <w:rsid w:val="00C31F6A"/>
    <w:rsid w:val="00C35126"/>
    <w:rsid w:val="00C37894"/>
    <w:rsid w:val="00C52015"/>
    <w:rsid w:val="00C57A51"/>
    <w:rsid w:val="00C62F35"/>
    <w:rsid w:val="00C70D1D"/>
    <w:rsid w:val="00C72324"/>
    <w:rsid w:val="00C74B75"/>
    <w:rsid w:val="00CA47DC"/>
    <w:rsid w:val="00CB0D60"/>
    <w:rsid w:val="00CB484A"/>
    <w:rsid w:val="00CE4CAA"/>
    <w:rsid w:val="00CE6E68"/>
    <w:rsid w:val="00CF4B5D"/>
    <w:rsid w:val="00D05E01"/>
    <w:rsid w:val="00D130EC"/>
    <w:rsid w:val="00D42D1E"/>
    <w:rsid w:val="00DC4147"/>
    <w:rsid w:val="00DD7A4B"/>
    <w:rsid w:val="00DE4848"/>
    <w:rsid w:val="00DF1B32"/>
    <w:rsid w:val="00E00C50"/>
    <w:rsid w:val="00E02367"/>
    <w:rsid w:val="00E048CE"/>
    <w:rsid w:val="00E06217"/>
    <w:rsid w:val="00E15D4F"/>
    <w:rsid w:val="00E54475"/>
    <w:rsid w:val="00E710B2"/>
    <w:rsid w:val="00E74D1D"/>
    <w:rsid w:val="00E76FE6"/>
    <w:rsid w:val="00ED37D4"/>
    <w:rsid w:val="00EF1BEA"/>
    <w:rsid w:val="00EF2FE3"/>
    <w:rsid w:val="00EF4D69"/>
    <w:rsid w:val="00F11BCC"/>
    <w:rsid w:val="00F243B4"/>
    <w:rsid w:val="00F4104C"/>
    <w:rsid w:val="00F511F9"/>
    <w:rsid w:val="00F62568"/>
    <w:rsid w:val="00FA3A7E"/>
    <w:rsid w:val="00FA4207"/>
    <w:rsid w:val="00FA73D4"/>
    <w:rsid w:val="00FC4B1D"/>
    <w:rsid w:val="00FD27A1"/>
    <w:rsid w:val="00FE6A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647C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Signature" w:uiPriority="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70D1D"/>
    <w:rPr>
      <w:color w:val="404040" w:themeColor="text1" w:themeTint="BF"/>
      <w:sz w:val="20"/>
    </w:rPr>
  </w:style>
  <w:style w:type="paragraph" w:styleId="Heading1">
    <w:name w:val="heading 1"/>
    <w:basedOn w:val="Normal"/>
    <w:next w:val="Normal"/>
    <w:link w:val="Heading1Char"/>
    <w:qFormat/>
    <w:rsid w:val="008452BF"/>
    <w:pPr>
      <w:keepNext/>
      <w:keepLines/>
      <w:pageBreakBefore/>
      <w:pBdr>
        <w:bottom w:val="single" w:sz="4" w:space="1" w:color="auto"/>
      </w:pBdr>
      <w:spacing w:before="480"/>
      <w:outlineLvl w:val="0"/>
    </w:pPr>
    <w:rPr>
      <w:rFonts w:asciiTheme="majorHAnsi" w:eastAsiaTheme="majorEastAsia" w:hAnsiTheme="majorHAnsi" w:cstheme="majorBidi"/>
      <w:b/>
      <w:bCs/>
      <w:color w:val="720000" w:themeColor="accent1" w:themeShade="BF"/>
      <w:sz w:val="32"/>
      <w:szCs w:val="32"/>
    </w:rPr>
  </w:style>
  <w:style w:type="paragraph" w:styleId="Heading2">
    <w:name w:val="heading 2"/>
    <w:basedOn w:val="Normal"/>
    <w:next w:val="Normal"/>
    <w:link w:val="Heading2Char"/>
    <w:unhideWhenUsed/>
    <w:qFormat/>
    <w:rsid w:val="00994E32"/>
    <w:pPr>
      <w:keepNext/>
      <w:keepLines/>
      <w:spacing w:before="240"/>
      <w:outlineLvl w:val="1"/>
    </w:pPr>
    <w:rPr>
      <w:rFonts w:asciiTheme="majorHAnsi" w:eastAsiaTheme="majorEastAsia" w:hAnsiTheme="majorHAnsi" w:cstheme="majorBidi"/>
      <w:b/>
      <w:bCs/>
      <w:color w:val="990000" w:themeColor="accent1"/>
      <w:sz w:val="26"/>
      <w:szCs w:val="26"/>
      <w:u w:val="single"/>
    </w:rPr>
  </w:style>
  <w:style w:type="paragraph" w:styleId="Heading3">
    <w:name w:val="heading 3"/>
    <w:basedOn w:val="Normal"/>
    <w:next w:val="Normal"/>
    <w:link w:val="Heading3Char"/>
    <w:unhideWhenUsed/>
    <w:qFormat/>
    <w:rsid w:val="00743644"/>
    <w:pPr>
      <w:keepNext/>
      <w:keepLines/>
      <w:spacing w:before="200"/>
      <w:outlineLvl w:val="2"/>
    </w:pPr>
    <w:rPr>
      <w:rFonts w:asciiTheme="majorHAnsi" w:eastAsiaTheme="majorEastAsia" w:hAnsiTheme="majorHAnsi" w:cstheme="majorBidi"/>
      <w:b/>
      <w:bCs/>
      <w:color w:val="990000" w:themeColor="accent1"/>
      <w:sz w:val="22"/>
    </w:rPr>
  </w:style>
  <w:style w:type="paragraph" w:styleId="Heading4">
    <w:name w:val="heading 4"/>
    <w:basedOn w:val="Normal"/>
    <w:next w:val="Normal"/>
    <w:link w:val="Heading4Char"/>
    <w:unhideWhenUsed/>
    <w:qFormat/>
    <w:rsid w:val="00B84935"/>
    <w:pPr>
      <w:keepNext/>
      <w:keepLines/>
      <w:spacing w:before="200"/>
      <w:outlineLvl w:val="3"/>
    </w:pPr>
    <w:rPr>
      <w:rFonts w:asciiTheme="majorHAnsi" w:eastAsiaTheme="majorEastAsia" w:hAnsiTheme="majorHAnsi" w:cstheme="majorBidi"/>
      <w:b/>
      <w:bCs/>
      <w:i/>
      <w:iCs/>
      <w:color w:val="990000" w:themeColor="accent1"/>
    </w:rPr>
  </w:style>
  <w:style w:type="paragraph" w:styleId="Heading5">
    <w:name w:val="heading 5"/>
    <w:basedOn w:val="Normal"/>
    <w:next w:val="Normal"/>
    <w:link w:val="Heading5Char"/>
    <w:semiHidden/>
    <w:unhideWhenUsed/>
    <w:qFormat/>
    <w:rsid w:val="00B84935"/>
    <w:pPr>
      <w:keepNext/>
      <w:keepLines/>
      <w:spacing w:before="200"/>
      <w:outlineLvl w:val="4"/>
    </w:pPr>
    <w:rPr>
      <w:rFonts w:asciiTheme="majorHAnsi" w:eastAsiaTheme="majorEastAsia" w:hAnsiTheme="majorHAnsi" w:cstheme="majorBidi"/>
      <w:color w:val="4C0000" w:themeColor="accent1" w:themeShade="7F"/>
    </w:rPr>
  </w:style>
  <w:style w:type="paragraph" w:styleId="Heading6">
    <w:name w:val="heading 6"/>
    <w:basedOn w:val="Normal"/>
    <w:next w:val="Normal"/>
    <w:link w:val="Heading6Char"/>
    <w:semiHidden/>
    <w:unhideWhenUsed/>
    <w:qFormat/>
    <w:rsid w:val="00B84935"/>
    <w:pPr>
      <w:keepNext/>
      <w:keepLines/>
      <w:spacing w:before="200"/>
      <w:outlineLvl w:val="5"/>
    </w:pPr>
    <w:rPr>
      <w:rFonts w:asciiTheme="majorHAnsi" w:eastAsiaTheme="majorEastAsia" w:hAnsiTheme="majorHAnsi" w:cstheme="majorBidi"/>
      <w:i/>
      <w:iCs/>
      <w:color w:val="4C0000" w:themeColor="accent1" w:themeShade="7F"/>
    </w:rPr>
  </w:style>
  <w:style w:type="paragraph" w:styleId="Heading7">
    <w:name w:val="heading 7"/>
    <w:basedOn w:val="Normal"/>
    <w:next w:val="Normal"/>
    <w:link w:val="Heading7Char"/>
    <w:semiHidden/>
    <w:unhideWhenUsed/>
    <w:qFormat/>
    <w:rsid w:val="00B84935"/>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B84935"/>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B84935"/>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84935"/>
    <w:pPr>
      <w:spacing w:after="200"/>
      <w:ind w:right="144"/>
      <w:jc w:val="right"/>
    </w:pPr>
    <w:rPr>
      <w:szCs w:val="24"/>
    </w:rPr>
  </w:style>
  <w:style w:type="character" w:customStyle="1" w:styleId="HeaderChar">
    <w:name w:val="Header Char"/>
    <w:basedOn w:val="DefaultParagraphFont"/>
    <w:link w:val="Header"/>
    <w:rsid w:val="00B84935"/>
    <w:rPr>
      <w:color w:val="404040" w:themeColor="text1" w:themeTint="BF"/>
      <w:sz w:val="20"/>
      <w:szCs w:val="24"/>
    </w:rPr>
  </w:style>
  <w:style w:type="paragraph" w:styleId="Footer">
    <w:name w:val="footer"/>
    <w:basedOn w:val="Normal"/>
    <w:link w:val="FooterChar"/>
    <w:rsid w:val="00B84935"/>
    <w:pPr>
      <w:tabs>
        <w:tab w:val="center" w:pos="4680"/>
        <w:tab w:val="right" w:pos="9360"/>
      </w:tabs>
      <w:spacing w:before="240"/>
      <w:jc w:val="right"/>
    </w:pPr>
    <w:rPr>
      <w:color w:val="A4A4A4" w:themeColor="accent5"/>
      <w:sz w:val="16"/>
      <w:szCs w:val="16"/>
    </w:rPr>
  </w:style>
  <w:style w:type="character" w:customStyle="1" w:styleId="FooterChar">
    <w:name w:val="Footer Char"/>
    <w:basedOn w:val="DefaultParagraphFont"/>
    <w:link w:val="Footer"/>
    <w:rsid w:val="00B84935"/>
    <w:rPr>
      <w:color w:val="A4A4A4" w:themeColor="accent5"/>
      <w:sz w:val="16"/>
      <w:szCs w:val="16"/>
    </w:rPr>
  </w:style>
  <w:style w:type="paragraph" w:customStyle="1" w:styleId="Header-Left">
    <w:name w:val="Header-Left"/>
    <w:basedOn w:val="Normal"/>
    <w:rsid w:val="00B84935"/>
    <w:pPr>
      <w:spacing w:before="1100"/>
      <w:ind w:left="43"/>
    </w:pPr>
    <w:rPr>
      <w:rFonts w:asciiTheme="majorHAnsi" w:eastAsiaTheme="majorEastAsia" w:hAnsiTheme="majorHAnsi" w:cstheme="majorBidi"/>
      <w:color w:val="A4A4A4" w:themeColor="accent5"/>
      <w:sz w:val="40"/>
    </w:rPr>
  </w:style>
  <w:style w:type="paragraph" w:customStyle="1" w:styleId="Header-Right">
    <w:name w:val="Header-Right"/>
    <w:basedOn w:val="Normal"/>
    <w:rsid w:val="00B84935"/>
    <w:pPr>
      <w:spacing w:before="60" w:after="720"/>
      <w:ind w:right="216"/>
      <w:jc w:val="right"/>
    </w:pPr>
    <w:rPr>
      <w:color w:val="auto"/>
      <w:sz w:val="52"/>
    </w:rPr>
  </w:style>
  <w:style w:type="table" w:customStyle="1" w:styleId="HostTable-Borderless">
    <w:name w:val="Host Table - Borderless"/>
    <w:basedOn w:val="TableNormal"/>
    <w:rsid w:val="00B84935"/>
    <w:tblPr>
      <w:tblInd w:w="0" w:type="dxa"/>
      <w:tblCellMar>
        <w:top w:w="0" w:type="dxa"/>
        <w:left w:w="0" w:type="dxa"/>
        <w:bottom w:w="0" w:type="dxa"/>
        <w:right w:w="0" w:type="dxa"/>
      </w:tblCellMar>
    </w:tblPr>
  </w:style>
  <w:style w:type="paragraph" w:customStyle="1" w:styleId="DateandRecipient">
    <w:name w:val="Date and Recipient"/>
    <w:basedOn w:val="Normal"/>
    <w:rsid w:val="00B84935"/>
    <w:pPr>
      <w:spacing w:before="600"/>
    </w:pPr>
  </w:style>
  <w:style w:type="paragraph" w:styleId="BodyText">
    <w:name w:val="Body Text"/>
    <w:basedOn w:val="Normal"/>
    <w:link w:val="BodyTextChar"/>
    <w:rsid w:val="00B84935"/>
    <w:pPr>
      <w:spacing w:before="200"/>
    </w:pPr>
    <w:rPr>
      <w:szCs w:val="20"/>
    </w:rPr>
  </w:style>
  <w:style w:type="character" w:customStyle="1" w:styleId="BodyTextChar">
    <w:name w:val="Body Text Char"/>
    <w:basedOn w:val="DefaultParagraphFont"/>
    <w:link w:val="BodyText"/>
    <w:rsid w:val="00B84935"/>
    <w:rPr>
      <w:color w:val="404040" w:themeColor="text1" w:themeTint="BF"/>
      <w:sz w:val="20"/>
      <w:szCs w:val="20"/>
    </w:rPr>
  </w:style>
  <w:style w:type="paragraph" w:styleId="Signature">
    <w:name w:val="Signature"/>
    <w:basedOn w:val="Normal"/>
    <w:link w:val="SignatureChar"/>
    <w:rsid w:val="00B84935"/>
    <w:pPr>
      <w:spacing w:before="720"/>
    </w:pPr>
  </w:style>
  <w:style w:type="character" w:customStyle="1" w:styleId="SignatureChar">
    <w:name w:val="Signature Char"/>
    <w:basedOn w:val="DefaultParagraphFont"/>
    <w:link w:val="Signature"/>
    <w:rsid w:val="00B84935"/>
    <w:rPr>
      <w:color w:val="404040" w:themeColor="text1" w:themeTint="BF"/>
      <w:sz w:val="20"/>
    </w:rPr>
  </w:style>
  <w:style w:type="paragraph" w:styleId="BalloonText">
    <w:name w:val="Balloon Text"/>
    <w:basedOn w:val="Normal"/>
    <w:link w:val="BalloonTextChar"/>
    <w:semiHidden/>
    <w:unhideWhenUsed/>
    <w:rsid w:val="00B84935"/>
    <w:rPr>
      <w:rFonts w:ascii="Tahoma" w:hAnsi="Tahoma" w:cs="Tahoma"/>
      <w:sz w:val="16"/>
      <w:szCs w:val="16"/>
    </w:rPr>
  </w:style>
  <w:style w:type="character" w:customStyle="1" w:styleId="BalloonTextChar">
    <w:name w:val="Balloon Text Char"/>
    <w:basedOn w:val="DefaultParagraphFont"/>
    <w:link w:val="BalloonText"/>
    <w:semiHidden/>
    <w:rsid w:val="00B84935"/>
    <w:rPr>
      <w:rFonts w:ascii="Tahoma" w:hAnsi="Tahoma" w:cs="Tahoma"/>
      <w:color w:val="404040" w:themeColor="text1" w:themeTint="BF"/>
      <w:sz w:val="16"/>
      <w:szCs w:val="16"/>
    </w:rPr>
  </w:style>
  <w:style w:type="paragraph" w:styleId="Bibliography">
    <w:name w:val="Bibliography"/>
    <w:basedOn w:val="Normal"/>
    <w:next w:val="Normal"/>
    <w:semiHidden/>
    <w:unhideWhenUsed/>
    <w:rsid w:val="00B84935"/>
  </w:style>
  <w:style w:type="paragraph" w:styleId="BlockText">
    <w:name w:val="Block Text"/>
    <w:basedOn w:val="Normal"/>
    <w:semiHidden/>
    <w:unhideWhenUsed/>
    <w:rsid w:val="00B84935"/>
    <w:pPr>
      <w:pBdr>
        <w:top w:val="single" w:sz="2" w:space="10" w:color="990000" w:themeColor="accent1" w:shadow="1"/>
        <w:left w:val="single" w:sz="2" w:space="10" w:color="990000" w:themeColor="accent1" w:shadow="1"/>
        <w:bottom w:val="single" w:sz="2" w:space="10" w:color="990000" w:themeColor="accent1" w:shadow="1"/>
        <w:right w:val="single" w:sz="2" w:space="10" w:color="990000" w:themeColor="accent1" w:shadow="1"/>
      </w:pBdr>
      <w:ind w:left="1152" w:right="1152"/>
    </w:pPr>
    <w:rPr>
      <w:i/>
      <w:iCs/>
      <w:color w:val="990000" w:themeColor="accent1"/>
    </w:rPr>
  </w:style>
  <w:style w:type="paragraph" w:styleId="BodyText2">
    <w:name w:val="Body Text 2"/>
    <w:basedOn w:val="Normal"/>
    <w:link w:val="BodyText2Char"/>
    <w:semiHidden/>
    <w:unhideWhenUsed/>
    <w:rsid w:val="00B84935"/>
    <w:pPr>
      <w:spacing w:after="120"/>
      <w:ind w:left="360"/>
    </w:pPr>
  </w:style>
  <w:style w:type="paragraph" w:styleId="BodyText3">
    <w:name w:val="Body Text 3"/>
    <w:basedOn w:val="Normal"/>
    <w:link w:val="BodyText3Char"/>
    <w:semiHidden/>
    <w:unhideWhenUsed/>
    <w:rsid w:val="00B84935"/>
    <w:pPr>
      <w:spacing w:after="120"/>
    </w:pPr>
    <w:rPr>
      <w:sz w:val="16"/>
      <w:szCs w:val="16"/>
    </w:rPr>
  </w:style>
  <w:style w:type="character" w:customStyle="1" w:styleId="BodyText3Char">
    <w:name w:val="Body Text 3 Char"/>
    <w:basedOn w:val="DefaultParagraphFont"/>
    <w:link w:val="BodyText3"/>
    <w:semiHidden/>
    <w:rsid w:val="00B84935"/>
    <w:rPr>
      <w:color w:val="404040" w:themeColor="text1" w:themeTint="BF"/>
      <w:sz w:val="16"/>
      <w:szCs w:val="16"/>
    </w:rPr>
  </w:style>
  <w:style w:type="paragraph" w:styleId="BodyTextFirstIndent">
    <w:name w:val="Body Text First Indent"/>
    <w:basedOn w:val="BodyText"/>
    <w:link w:val="BodyTextFirstIndentChar"/>
    <w:semiHidden/>
    <w:unhideWhenUsed/>
    <w:rsid w:val="00B84935"/>
    <w:pPr>
      <w:spacing w:before="0"/>
      <w:ind w:firstLine="360"/>
    </w:pPr>
    <w:rPr>
      <w:szCs w:val="22"/>
    </w:rPr>
  </w:style>
  <w:style w:type="character" w:customStyle="1" w:styleId="BodyTextFirstIndentChar">
    <w:name w:val="Body Text First Indent Char"/>
    <w:basedOn w:val="BodyTextChar"/>
    <w:link w:val="BodyTextFirstIndent"/>
    <w:semiHidden/>
    <w:rsid w:val="00B84935"/>
    <w:rPr>
      <w:color w:val="404040" w:themeColor="text1" w:themeTint="BF"/>
      <w:sz w:val="20"/>
      <w:szCs w:val="20"/>
    </w:rPr>
  </w:style>
  <w:style w:type="character" w:customStyle="1" w:styleId="BodyText2Char">
    <w:name w:val="Body Text 2 Char"/>
    <w:basedOn w:val="DefaultParagraphFont"/>
    <w:link w:val="BodyText2"/>
    <w:semiHidden/>
    <w:rsid w:val="00B84935"/>
    <w:rPr>
      <w:color w:val="404040" w:themeColor="text1" w:themeTint="BF"/>
      <w:sz w:val="20"/>
    </w:rPr>
  </w:style>
  <w:style w:type="paragraph" w:styleId="BodyTextFirstIndent2">
    <w:name w:val="Body Text First Indent 2"/>
    <w:basedOn w:val="BodyText2"/>
    <w:link w:val="BodyTextFirstIndent2Char"/>
    <w:semiHidden/>
    <w:unhideWhenUsed/>
    <w:rsid w:val="00B84935"/>
    <w:pPr>
      <w:spacing w:after="0"/>
      <w:ind w:firstLine="360"/>
    </w:pPr>
  </w:style>
  <w:style w:type="character" w:customStyle="1" w:styleId="BodyTextFirstIndent2Char">
    <w:name w:val="Body Text First Indent 2 Char"/>
    <w:basedOn w:val="BodyText2Char"/>
    <w:link w:val="BodyTextFirstIndent2"/>
    <w:semiHidden/>
    <w:rsid w:val="00B84935"/>
    <w:rPr>
      <w:color w:val="404040" w:themeColor="text1" w:themeTint="BF"/>
      <w:sz w:val="20"/>
    </w:rPr>
  </w:style>
  <w:style w:type="paragraph" w:styleId="BodyTextIndent2">
    <w:name w:val="Body Text Indent 2"/>
    <w:basedOn w:val="Normal"/>
    <w:link w:val="BodyTextIndent2Char"/>
    <w:semiHidden/>
    <w:unhideWhenUsed/>
    <w:rsid w:val="00B84935"/>
    <w:pPr>
      <w:spacing w:after="120" w:line="480" w:lineRule="auto"/>
      <w:ind w:left="360"/>
    </w:pPr>
  </w:style>
  <w:style w:type="character" w:customStyle="1" w:styleId="BodyTextIndent2Char">
    <w:name w:val="Body Text Indent 2 Char"/>
    <w:basedOn w:val="DefaultParagraphFont"/>
    <w:link w:val="BodyTextIndent2"/>
    <w:semiHidden/>
    <w:rsid w:val="00B84935"/>
    <w:rPr>
      <w:color w:val="404040" w:themeColor="text1" w:themeTint="BF"/>
      <w:sz w:val="20"/>
    </w:rPr>
  </w:style>
  <w:style w:type="paragraph" w:styleId="BodyTextIndent3">
    <w:name w:val="Body Text Indent 3"/>
    <w:basedOn w:val="Normal"/>
    <w:link w:val="BodyTextIndent3Char"/>
    <w:semiHidden/>
    <w:unhideWhenUsed/>
    <w:rsid w:val="00B84935"/>
    <w:pPr>
      <w:spacing w:after="120"/>
      <w:ind w:left="360"/>
    </w:pPr>
    <w:rPr>
      <w:sz w:val="16"/>
      <w:szCs w:val="16"/>
    </w:rPr>
  </w:style>
  <w:style w:type="character" w:customStyle="1" w:styleId="BodyTextIndent3Char">
    <w:name w:val="Body Text Indent 3 Char"/>
    <w:basedOn w:val="DefaultParagraphFont"/>
    <w:link w:val="BodyTextIndent3"/>
    <w:semiHidden/>
    <w:rsid w:val="00B84935"/>
    <w:rPr>
      <w:color w:val="404040" w:themeColor="text1" w:themeTint="BF"/>
      <w:sz w:val="16"/>
      <w:szCs w:val="16"/>
    </w:rPr>
  </w:style>
  <w:style w:type="paragraph" w:styleId="Caption">
    <w:name w:val="caption"/>
    <w:basedOn w:val="Normal"/>
    <w:next w:val="Normal"/>
    <w:semiHidden/>
    <w:unhideWhenUsed/>
    <w:qFormat/>
    <w:rsid w:val="00B84935"/>
    <w:pPr>
      <w:spacing w:after="200"/>
    </w:pPr>
    <w:rPr>
      <w:b/>
      <w:bCs/>
      <w:color w:val="990000" w:themeColor="accent1"/>
      <w:sz w:val="18"/>
      <w:szCs w:val="18"/>
    </w:rPr>
  </w:style>
  <w:style w:type="paragraph" w:styleId="Closing">
    <w:name w:val="Closing"/>
    <w:basedOn w:val="Normal"/>
    <w:link w:val="ClosingChar"/>
    <w:unhideWhenUsed/>
    <w:rsid w:val="00C35126"/>
    <w:pPr>
      <w:spacing w:before="200"/>
    </w:pPr>
  </w:style>
  <w:style w:type="character" w:customStyle="1" w:styleId="ClosingChar">
    <w:name w:val="Closing Char"/>
    <w:basedOn w:val="DefaultParagraphFont"/>
    <w:link w:val="Closing"/>
    <w:rsid w:val="00C35126"/>
    <w:rPr>
      <w:color w:val="404040" w:themeColor="text1" w:themeTint="BF"/>
      <w:sz w:val="20"/>
    </w:rPr>
  </w:style>
  <w:style w:type="paragraph" w:styleId="CommentText">
    <w:name w:val="annotation text"/>
    <w:basedOn w:val="Normal"/>
    <w:link w:val="CommentTextChar"/>
    <w:semiHidden/>
    <w:unhideWhenUsed/>
    <w:rsid w:val="00B84935"/>
    <w:rPr>
      <w:szCs w:val="20"/>
    </w:rPr>
  </w:style>
  <w:style w:type="character" w:customStyle="1" w:styleId="CommentTextChar">
    <w:name w:val="Comment Text Char"/>
    <w:basedOn w:val="DefaultParagraphFont"/>
    <w:link w:val="CommentText"/>
    <w:semiHidden/>
    <w:rsid w:val="00B84935"/>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B84935"/>
    <w:rPr>
      <w:b/>
      <w:bCs/>
    </w:rPr>
  </w:style>
  <w:style w:type="character" w:customStyle="1" w:styleId="CommentSubjectChar">
    <w:name w:val="Comment Subject Char"/>
    <w:basedOn w:val="CommentTextChar"/>
    <w:link w:val="CommentSubject"/>
    <w:semiHidden/>
    <w:rsid w:val="00B84935"/>
    <w:rPr>
      <w:b/>
      <w:bCs/>
      <w:color w:val="404040" w:themeColor="text1" w:themeTint="BF"/>
      <w:sz w:val="20"/>
      <w:szCs w:val="20"/>
    </w:rPr>
  </w:style>
  <w:style w:type="paragraph" w:styleId="Date">
    <w:name w:val="Date"/>
    <w:basedOn w:val="Normal"/>
    <w:next w:val="Normal"/>
    <w:link w:val="DateChar"/>
    <w:semiHidden/>
    <w:unhideWhenUsed/>
    <w:rsid w:val="00B84935"/>
  </w:style>
  <w:style w:type="character" w:customStyle="1" w:styleId="DateChar">
    <w:name w:val="Date Char"/>
    <w:basedOn w:val="DefaultParagraphFont"/>
    <w:link w:val="Date"/>
    <w:semiHidden/>
    <w:rsid w:val="00B84935"/>
    <w:rPr>
      <w:color w:val="404040" w:themeColor="text1" w:themeTint="BF"/>
      <w:sz w:val="20"/>
    </w:rPr>
  </w:style>
  <w:style w:type="paragraph" w:styleId="DocumentMap">
    <w:name w:val="Document Map"/>
    <w:basedOn w:val="Normal"/>
    <w:link w:val="DocumentMapChar"/>
    <w:semiHidden/>
    <w:unhideWhenUsed/>
    <w:rsid w:val="00B84935"/>
    <w:rPr>
      <w:rFonts w:ascii="Tahoma" w:hAnsi="Tahoma" w:cs="Tahoma"/>
      <w:sz w:val="16"/>
      <w:szCs w:val="16"/>
    </w:rPr>
  </w:style>
  <w:style w:type="character" w:customStyle="1" w:styleId="DocumentMapChar">
    <w:name w:val="Document Map Char"/>
    <w:basedOn w:val="DefaultParagraphFont"/>
    <w:link w:val="DocumentMap"/>
    <w:semiHidden/>
    <w:rsid w:val="00B84935"/>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B84935"/>
  </w:style>
  <w:style w:type="character" w:customStyle="1" w:styleId="E-mailSignatureChar">
    <w:name w:val="E-mail Signature Char"/>
    <w:basedOn w:val="DefaultParagraphFont"/>
    <w:link w:val="E-mailSignature"/>
    <w:semiHidden/>
    <w:rsid w:val="00B84935"/>
    <w:rPr>
      <w:color w:val="404040" w:themeColor="text1" w:themeTint="BF"/>
      <w:sz w:val="20"/>
    </w:rPr>
  </w:style>
  <w:style w:type="paragraph" w:styleId="EndnoteText">
    <w:name w:val="endnote text"/>
    <w:basedOn w:val="Normal"/>
    <w:link w:val="EndnoteTextChar"/>
    <w:semiHidden/>
    <w:unhideWhenUsed/>
    <w:rsid w:val="00B84935"/>
    <w:rPr>
      <w:szCs w:val="20"/>
    </w:rPr>
  </w:style>
  <w:style w:type="character" w:customStyle="1" w:styleId="EndnoteTextChar">
    <w:name w:val="Endnote Text Char"/>
    <w:basedOn w:val="DefaultParagraphFont"/>
    <w:link w:val="EndnoteText"/>
    <w:semiHidden/>
    <w:rsid w:val="00B84935"/>
    <w:rPr>
      <w:color w:val="404040" w:themeColor="text1" w:themeTint="BF"/>
      <w:sz w:val="20"/>
      <w:szCs w:val="20"/>
    </w:rPr>
  </w:style>
  <w:style w:type="paragraph" w:styleId="EnvelopeAddress">
    <w:name w:val="envelope address"/>
    <w:basedOn w:val="Normal"/>
    <w:semiHidden/>
    <w:unhideWhenUsed/>
    <w:rsid w:val="00B84935"/>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B84935"/>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B84935"/>
    <w:rPr>
      <w:szCs w:val="20"/>
    </w:rPr>
  </w:style>
  <w:style w:type="character" w:customStyle="1" w:styleId="FootnoteTextChar">
    <w:name w:val="Footnote Text Char"/>
    <w:basedOn w:val="DefaultParagraphFont"/>
    <w:link w:val="FootnoteText"/>
    <w:semiHidden/>
    <w:rsid w:val="00B84935"/>
    <w:rPr>
      <w:color w:val="404040" w:themeColor="text1" w:themeTint="BF"/>
      <w:sz w:val="20"/>
      <w:szCs w:val="20"/>
    </w:rPr>
  </w:style>
  <w:style w:type="character" w:customStyle="1" w:styleId="Heading1Char">
    <w:name w:val="Heading 1 Char"/>
    <w:basedOn w:val="DefaultParagraphFont"/>
    <w:link w:val="Heading1"/>
    <w:rsid w:val="008452BF"/>
    <w:rPr>
      <w:rFonts w:asciiTheme="majorHAnsi" w:eastAsiaTheme="majorEastAsia" w:hAnsiTheme="majorHAnsi" w:cstheme="majorBidi"/>
      <w:b/>
      <w:bCs/>
      <w:color w:val="720000" w:themeColor="accent1" w:themeShade="BF"/>
      <w:sz w:val="32"/>
      <w:szCs w:val="32"/>
    </w:rPr>
  </w:style>
  <w:style w:type="character" w:customStyle="1" w:styleId="Heading2Char">
    <w:name w:val="Heading 2 Char"/>
    <w:basedOn w:val="DefaultParagraphFont"/>
    <w:link w:val="Heading2"/>
    <w:rsid w:val="00994E32"/>
    <w:rPr>
      <w:rFonts w:asciiTheme="majorHAnsi" w:eastAsiaTheme="majorEastAsia" w:hAnsiTheme="majorHAnsi" w:cstheme="majorBidi"/>
      <w:b/>
      <w:bCs/>
      <w:color w:val="990000" w:themeColor="accent1"/>
      <w:sz w:val="26"/>
      <w:szCs w:val="26"/>
      <w:u w:val="single"/>
    </w:rPr>
  </w:style>
  <w:style w:type="character" w:customStyle="1" w:styleId="Heading3Char">
    <w:name w:val="Heading 3 Char"/>
    <w:basedOn w:val="DefaultParagraphFont"/>
    <w:link w:val="Heading3"/>
    <w:rsid w:val="00743644"/>
    <w:rPr>
      <w:rFonts w:asciiTheme="majorHAnsi" w:eastAsiaTheme="majorEastAsia" w:hAnsiTheme="majorHAnsi" w:cstheme="majorBidi"/>
      <w:b/>
      <w:bCs/>
      <w:color w:val="990000" w:themeColor="accent1"/>
    </w:rPr>
  </w:style>
  <w:style w:type="character" w:customStyle="1" w:styleId="Heading4Char">
    <w:name w:val="Heading 4 Char"/>
    <w:basedOn w:val="DefaultParagraphFont"/>
    <w:link w:val="Heading4"/>
    <w:rsid w:val="00B84935"/>
    <w:rPr>
      <w:rFonts w:asciiTheme="majorHAnsi" w:eastAsiaTheme="majorEastAsia" w:hAnsiTheme="majorHAnsi" w:cstheme="majorBidi"/>
      <w:b/>
      <w:bCs/>
      <w:i/>
      <w:iCs/>
      <w:color w:val="990000" w:themeColor="accent1"/>
      <w:sz w:val="20"/>
    </w:rPr>
  </w:style>
  <w:style w:type="character" w:customStyle="1" w:styleId="Heading5Char">
    <w:name w:val="Heading 5 Char"/>
    <w:basedOn w:val="DefaultParagraphFont"/>
    <w:link w:val="Heading5"/>
    <w:semiHidden/>
    <w:rsid w:val="00B84935"/>
    <w:rPr>
      <w:rFonts w:asciiTheme="majorHAnsi" w:eastAsiaTheme="majorEastAsia" w:hAnsiTheme="majorHAnsi" w:cstheme="majorBidi"/>
      <w:color w:val="4C0000" w:themeColor="accent1" w:themeShade="7F"/>
      <w:sz w:val="20"/>
    </w:rPr>
  </w:style>
  <w:style w:type="character" w:customStyle="1" w:styleId="Heading6Char">
    <w:name w:val="Heading 6 Char"/>
    <w:basedOn w:val="DefaultParagraphFont"/>
    <w:link w:val="Heading6"/>
    <w:semiHidden/>
    <w:rsid w:val="00B84935"/>
    <w:rPr>
      <w:rFonts w:asciiTheme="majorHAnsi" w:eastAsiaTheme="majorEastAsia" w:hAnsiTheme="majorHAnsi" w:cstheme="majorBidi"/>
      <w:i/>
      <w:iCs/>
      <w:color w:val="4C0000" w:themeColor="accent1" w:themeShade="7F"/>
      <w:sz w:val="20"/>
    </w:rPr>
  </w:style>
  <w:style w:type="character" w:customStyle="1" w:styleId="Heading7Char">
    <w:name w:val="Heading 7 Char"/>
    <w:basedOn w:val="DefaultParagraphFont"/>
    <w:link w:val="Heading7"/>
    <w:semiHidden/>
    <w:rsid w:val="00B8493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B8493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B84935"/>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B84935"/>
    <w:rPr>
      <w:i/>
      <w:iCs/>
    </w:rPr>
  </w:style>
  <w:style w:type="character" w:customStyle="1" w:styleId="HTMLAddressChar">
    <w:name w:val="HTML Address Char"/>
    <w:basedOn w:val="DefaultParagraphFont"/>
    <w:link w:val="HTMLAddress"/>
    <w:semiHidden/>
    <w:rsid w:val="00B84935"/>
    <w:rPr>
      <w:i/>
      <w:iCs/>
      <w:color w:val="404040" w:themeColor="text1" w:themeTint="BF"/>
      <w:sz w:val="20"/>
    </w:rPr>
  </w:style>
  <w:style w:type="paragraph" w:styleId="HTMLPreformatted">
    <w:name w:val="HTML Preformatted"/>
    <w:basedOn w:val="Normal"/>
    <w:link w:val="HTMLPreformattedChar"/>
    <w:semiHidden/>
    <w:unhideWhenUsed/>
    <w:rsid w:val="00B84935"/>
    <w:rPr>
      <w:rFonts w:ascii="Consolas" w:hAnsi="Consolas"/>
      <w:szCs w:val="20"/>
    </w:rPr>
  </w:style>
  <w:style w:type="character" w:customStyle="1" w:styleId="HTMLPreformattedChar">
    <w:name w:val="HTML Preformatted Char"/>
    <w:basedOn w:val="DefaultParagraphFont"/>
    <w:link w:val="HTMLPreformatted"/>
    <w:semiHidden/>
    <w:rsid w:val="00B84935"/>
    <w:rPr>
      <w:rFonts w:ascii="Consolas" w:hAnsi="Consolas"/>
      <w:color w:val="404040" w:themeColor="text1" w:themeTint="BF"/>
      <w:sz w:val="20"/>
      <w:szCs w:val="20"/>
    </w:rPr>
  </w:style>
  <w:style w:type="paragraph" w:styleId="Index1">
    <w:name w:val="index 1"/>
    <w:basedOn w:val="Normal"/>
    <w:next w:val="Normal"/>
    <w:autoRedefine/>
    <w:semiHidden/>
    <w:unhideWhenUsed/>
    <w:rsid w:val="00B84935"/>
    <w:pPr>
      <w:ind w:left="200" w:hanging="200"/>
    </w:pPr>
  </w:style>
  <w:style w:type="paragraph" w:styleId="Index2">
    <w:name w:val="index 2"/>
    <w:basedOn w:val="Normal"/>
    <w:next w:val="Normal"/>
    <w:autoRedefine/>
    <w:semiHidden/>
    <w:unhideWhenUsed/>
    <w:rsid w:val="00B84935"/>
    <w:pPr>
      <w:ind w:left="400" w:hanging="200"/>
    </w:pPr>
  </w:style>
  <w:style w:type="paragraph" w:styleId="Index3">
    <w:name w:val="index 3"/>
    <w:basedOn w:val="Normal"/>
    <w:next w:val="Normal"/>
    <w:autoRedefine/>
    <w:semiHidden/>
    <w:unhideWhenUsed/>
    <w:rsid w:val="00B84935"/>
    <w:pPr>
      <w:ind w:left="600" w:hanging="200"/>
    </w:pPr>
  </w:style>
  <w:style w:type="paragraph" w:styleId="Index4">
    <w:name w:val="index 4"/>
    <w:basedOn w:val="Normal"/>
    <w:next w:val="Normal"/>
    <w:autoRedefine/>
    <w:semiHidden/>
    <w:unhideWhenUsed/>
    <w:rsid w:val="00B84935"/>
    <w:pPr>
      <w:ind w:left="800" w:hanging="200"/>
    </w:pPr>
  </w:style>
  <w:style w:type="paragraph" w:styleId="Index5">
    <w:name w:val="index 5"/>
    <w:basedOn w:val="Normal"/>
    <w:next w:val="Normal"/>
    <w:autoRedefine/>
    <w:semiHidden/>
    <w:unhideWhenUsed/>
    <w:rsid w:val="00B84935"/>
    <w:pPr>
      <w:ind w:left="1000" w:hanging="200"/>
    </w:pPr>
  </w:style>
  <w:style w:type="paragraph" w:styleId="Index6">
    <w:name w:val="index 6"/>
    <w:basedOn w:val="Normal"/>
    <w:next w:val="Normal"/>
    <w:autoRedefine/>
    <w:semiHidden/>
    <w:unhideWhenUsed/>
    <w:rsid w:val="00B84935"/>
    <w:pPr>
      <w:ind w:left="1200" w:hanging="200"/>
    </w:pPr>
  </w:style>
  <w:style w:type="paragraph" w:styleId="Index7">
    <w:name w:val="index 7"/>
    <w:basedOn w:val="Normal"/>
    <w:next w:val="Normal"/>
    <w:autoRedefine/>
    <w:semiHidden/>
    <w:unhideWhenUsed/>
    <w:rsid w:val="00B84935"/>
    <w:pPr>
      <w:ind w:left="1400" w:hanging="200"/>
    </w:pPr>
  </w:style>
  <w:style w:type="paragraph" w:styleId="Index8">
    <w:name w:val="index 8"/>
    <w:basedOn w:val="Normal"/>
    <w:next w:val="Normal"/>
    <w:autoRedefine/>
    <w:semiHidden/>
    <w:unhideWhenUsed/>
    <w:rsid w:val="00B84935"/>
    <w:pPr>
      <w:ind w:left="1600" w:hanging="200"/>
    </w:pPr>
  </w:style>
  <w:style w:type="paragraph" w:styleId="Index9">
    <w:name w:val="index 9"/>
    <w:basedOn w:val="Normal"/>
    <w:next w:val="Normal"/>
    <w:autoRedefine/>
    <w:semiHidden/>
    <w:unhideWhenUsed/>
    <w:rsid w:val="00B84935"/>
    <w:pPr>
      <w:ind w:left="1800" w:hanging="200"/>
    </w:pPr>
  </w:style>
  <w:style w:type="paragraph" w:styleId="IndexHeading">
    <w:name w:val="index heading"/>
    <w:basedOn w:val="Normal"/>
    <w:next w:val="Index1"/>
    <w:semiHidden/>
    <w:unhideWhenUsed/>
    <w:rsid w:val="00B84935"/>
    <w:rPr>
      <w:rFonts w:asciiTheme="majorHAnsi" w:eastAsiaTheme="majorEastAsia" w:hAnsiTheme="majorHAnsi" w:cstheme="majorBidi"/>
      <w:b/>
      <w:bCs/>
    </w:rPr>
  </w:style>
  <w:style w:type="paragraph" w:styleId="IntenseQuote">
    <w:name w:val="Intense Quote"/>
    <w:basedOn w:val="Normal"/>
    <w:next w:val="Normal"/>
    <w:link w:val="IntenseQuoteChar"/>
    <w:qFormat/>
    <w:rsid w:val="00B84935"/>
    <w:pPr>
      <w:pBdr>
        <w:bottom w:val="single" w:sz="4" w:space="4" w:color="990000" w:themeColor="accent1"/>
      </w:pBdr>
      <w:spacing w:before="200" w:after="280"/>
      <w:ind w:left="936" w:right="936"/>
    </w:pPr>
    <w:rPr>
      <w:b/>
      <w:bCs/>
      <w:i/>
      <w:iCs/>
      <w:color w:val="990000" w:themeColor="accent1"/>
    </w:rPr>
  </w:style>
  <w:style w:type="character" w:customStyle="1" w:styleId="IntenseQuoteChar">
    <w:name w:val="Intense Quote Char"/>
    <w:basedOn w:val="DefaultParagraphFont"/>
    <w:link w:val="IntenseQuote"/>
    <w:rsid w:val="00B84935"/>
    <w:rPr>
      <w:b/>
      <w:bCs/>
      <w:i/>
      <w:iCs/>
      <w:color w:val="990000" w:themeColor="accent1"/>
      <w:sz w:val="20"/>
    </w:rPr>
  </w:style>
  <w:style w:type="paragraph" w:styleId="List">
    <w:name w:val="List"/>
    <w:basedOn w:val="Normal"/>
    <w:semiHidden/>
    <w:unhideWhenUsed/>
    <w:rsid w:val="00B84935"/>
    <w:pPr>
      <w:ind w:left="360" w:hanging="360"/>
      <w:contextualSpacing/>
    </w:pPr>
  </w:style>
  <w:style w:type="paragraph" w:styleId="List2">
    <w:name w:val="List 2"/>
    <w:basedOn w:val="Normal"/>
    <w:semiHidden/>
    <w:unhideWhenUsed/>
    <w:rsid w:val="00B84935"/>
    <w:pPr>
      <w:ind w:left="720" w:hanging="360"/>
      <w:contextualSpacing/>
    </w:pPr>
  </w:style>
  <w:style w:type="paragraph" w:styleId="List3">
    <w:name w:val="List 3"/>
    <w:basedOn w:val="Normal"/>
    <w:semiHidden/>
    <w:unhideWhenUsed/>
    <w:rsid w:val="00B84935"/>
    <w:pPr>
      <w:ind w:left="1080" w:hanging="360"/>
      <w:contextualSpacing/>
    </w:pPr>
  </w:style>
  <w:style w:type="paragraph" w:styleId="List4">
    <w:name w:val="List 4"/>
    <w:basedOn w:val="Normal"/>
    <w:semiHidden/>
    <w:unhideWhenUsed/>
    <w:rsid w:val="00B84935"/>
    <w:pPr>
      <w:ind w:left="1440" w:hanging="360"/>
      <w:contextualSpacing/>
    </w:pPr>
  </w:style>
  <w:style w:type="paragraph" w:styleId="List5">
    <w:name w:val="List 5"/>
    <w:basedOn w:val="Normal"/>
    <w:semiHidden/>
    <w:unhideWhenUsed/>
    <w:rsid w:val="00B84935"/>
    <w:pPr>
      <w:ind w:left="1800" w:hanging="360"/>
      <w:contextualSpacing/>
    </w:pPr>
  </w:style>
  <w:style w:type="paragraph" w:styleId="ListBullet">
    <w:name w:val="List Bullet"/>
    <w:basedOn w:val="Normal"/>
    <w:semiHidden/>
    <w:unhideWhenUsed/>
    <w:rsid w:val="00B84935"/>
    <w:pPr>
      <w:numPr>
        <w:numId w:val="1"/>
      </w:numPr>
      <w:contextualSpacing/>
    </w:pPr>
  </w:style>
  <w:style w:type="paragraph" w:styleId="ListBullet2">
    <w:name w:val="List Bullet 2"/>
    <w:basedOn w:val="Normal"/>
    <w:semiHidden/>
    <w:unhideWhenUsed/>
    <w:rsid w:val="00B84935"/>
    <w:pPr>
      <w:numPr>
        <w:numId w:val="2"/>
      </w:numPr>
      <w:contextualSpacing/>
    </w:pPr>
  </w:style>
  <w:style w:type="paragraph" w:styleId="ListBullet3">
    <w:name w:val="List Bullet 3"/>
    <w:basedOn w:val="Normal"/>
    <w:semiHidden/>
    <w:unhideWhenUsed/>
    <w:rsid w:val="00B84935"/>
    <w:pPr>
      <w:numPr>
        <w:numId w:val="3"/>
      </w:numPr>
      <w:contextualSpacing/>
    </w:pPr>
  </w:style>
  <w:style w:type="paragraph" w:styleId="ListBullet4">
    <w:name w:val="List Bullet 4"/>
    <w:basedOn w:val="Normal"/>
    <w:semiHidden/>
    <w:unhideWhenUsed/>
    <w:rsid w:val="00B84935"/>
    <w:pPr>
      <w:numPr>
        <w:numId w:val="4"/>
      </w:numPr>
      <w:contextualSpacing/>
    </w:pPr>
  </w:style>
  <w:style w:type="paragraph" w:styleId="ListBullet5">
    <w:name w:val="List Bullet 5"/>
    <w:basedOn w:val="Normal"/>
    <w:semiHidden/>
    <w:unhideWhenUsed/>
    <w:rsid w:val="00B84935"/>
    <w:pPr>
      <w:numPr>
        <w:numId w:val="5"/>
      </w:numPr>
      <w:contextualSpacing/>
    </w:pPr>
  </w:style>
  <w:style w:type="paragraph" w:styleId="ListContinue">
    <w:name w:val="List Continue"/>
    <w:basedOn w:val="Normal"/>
    <w:semiHidden/>
    <w:unhideWhenUsed/>
    <w:rsid w:val="00B84935"/>
    <w:pPr>
      <w:spacing w:after="120"/>
      <w:ind w:left="360"/>
      <w:contextualSpacing/>
    </w:pPr>
  </w:style>
  <w:style w:type="paragraph" w:styleId="ListContinue2">
    <w:name w:val="List Continue 2"/>
    <w:basedOn w:val="Normal"/>
    <w:semiHidden/>
    <w:unhideWhenUsed/>
    <w:rsid w:val="00B84935"/>
    <w:pPr>
      <w:spacing w:after="120"/>
      <w:ind w:left="720"/>
      <w:contextualSpacing/>
    </w:pPr>
  </w:style>
  <w:style w:type="paragraph" w:styleId="ListContinue3">
    <w:name w:val="List Continue 3"/>
    <w:basedOn w:val="Normal"/>
    <w:semiHidden/>
    <w:unhideWhenUsed/>
    <w:rsid w:val="00B84935"/>
    <w:pPr>
      <w:spacing w:after="120"/>
      <w:ind w:left="1080"/>
      <w:contextualSpacing/>
    </w:pPr>
  </w:style>
  <w:style w:type="paragraph" w:styleId="ListContinue4">
    <w:name w:val="List Continue 4"/>
    <w:basedOn w:val="Normal"/>
    <w:semiHidden/>
    <w:unhideWhenUsed/>
    <w:rsid w:val="00B84935"/>
    <w:pPr>
      <w:spacing w:after="120"/>
      <w:ind w:left="1440"/>
      <w:contextualSpacing/>
    </w:pPr>
  </w:style>
  <w:style w:type="paragraph" w:styleId="ListContinue5">
    <w:name w:val="List Continue 5"/>
    <w:basedOn w:val="Normal"/>
    <w:semiHidden/>
    <w:unhideWhenUsed/>
    <w:rsid w:val="00B84935"/>
    <w:pPr>
      <w:spacing w:after="120"/>
      <w:ind w:left="1800"/>
      <w:contextualSpacing/>
    </w:pPr>
  </w:style>
  <w:style w:type="paragraph" w:styleId="ListNumber">
    <w:name w:val="List Number"/>
    <w:basedOn w:val="Normal"/>
    <w:semiHidden/>
    <w:unhideWhenUsed/>
    <w:rsid w:val="00B84935"/>
    <w:pPr>
      <w:numPr>
        <w:numId w:val="6"/>
      </w:numPr>
      <w:contextualSpacing/>
    </w:pPr>
  </w:style>
  <w:style w:type="paragraph" w:styleId="ListNumber2">
    <w:name w:val="List Number 2"/>
    <w:basedOn w:val="Normal"/>
    <w:semiHidden/>
    <w:unhideWhenUsed/>
    <w:rsid w:val="00B84935"/>
    <w:pPr>
      <w:numPr>
        <w:numId w:val="7"/>
      </w:numPr>
      <w:contextualSpacing/>
    </w:pPr>
  </w:style>
  <w:style w:type="paragraph" w:styleId="ListNumber3">
    <w:name w:val="List Number 3"/>
    <w:basedOn w:val="Normal"/>
    <w:semiHidden/>
    <w:unhideWhenUsed/>
    <w:rsid w:val="00B84935"/>
    <w:pPr>
      <w:numPr>
        <w:numId w:val="8"/>
      </w:numPr>
      <w:contextualSpacing/>
    </w:pPr>
  </w:style>
  <w:style w:type="paragraph" w:styleId="ListNumber4">
    <w:name w:val="List Number 4"/>
    <w:basedOn w:val="Normal"/>
    <w:semiHidden/>
    <w:unhideWhenUsed/>
    <w:rsid w:val="00B84935"/>
    <w:pPr>
      <w:numPr>
        <w:numId w:val="9"/>
      </w:numPr>
      <w:contextualSpacing/>
    </w:pPr>
  </w:style>
  <w:style w:type="paragraph" w:styleId="ListNumber5">
    <w:name w:val="List Number 5"/>
    <w:basedOn w:val="Normal"/>
    <w:semiHidden/>
    <w:unhideWhenUsed/>
    <w:rsid w:val="00B84935"/>
    <w:pPr>
      <w:numPr>
        <w:numId w:val="10"/>
      </w:numPr>
      <w:contextualSpacing/>
    </w:pPr>
  </w:style>
  <w:style w:type="paragraph" w:styleId="ListParagraph">
    <w:name w:val="List Paragraph"/>
    <w:basedOn w:val="Normal"/>
    <w:qFormat/>
    <w:rsid w:val="000A26E6"/>
    <w:pPr>
      <w:spacing w:before="120"/>
      <w:ind w:left="1440" w:hanging="720"/>
      <w:contextualSpacing/>
    </w:pPr>
  </w:style>
  <w:style w:type="paragraph" w:styleId="MacroText">
    <w:name w:val="macro"/>
    <w:link w:val="MacroTextChar"/>
    <w:semiHidden/>
    <w:unhideWhenUsed/>
    <w:rsid w:val="00B84935"/>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B84935"/>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B84935"/>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B84935"/>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B84935"/>
    <w:rPr>
      <w:color w:val="404040" w:themeColor="text1" w:themeTint="BF"/>
      <w:sz w:val="20"/>
    </w:rPr>
  </w:style>
  <w:style w:type="paragraph" w:styleId="NormalWeb">
    <w:name w:val="Normal (Web)"/>
    <w:basedOn w:val="Normal"/>
    <w:semiHidden/>
    <w:unhideWhenUsed/>
    <w:rsid w:val="00B84935"/>
    <w:rPr>
      <w:rFonts w:ascii="Times New Roman" w:hAnsi="Times New Roman" w:cs="Times New Roman"/>
      <w:sz w:val="24"/>
      <w:szCs w:val="24"/>
    </w:rPr>
  </w:style>
  <w:style w:type="paragraph" w:styleId="NormalIndent">
    <w:name w:val="Normal Indent"/>
    <w:basedOn w:val="Normal"/>
    <w:semiHidden/>
    <w:unhideWhenUsed/>
    <w:rsid w:val="00B84935"/>
    <w:pPr>
      <w:ind w:left="720"/>
    </w:pPr>
  </w:style>
  <w:style w:type="paragraph" w:styleId="NoteHeading">
    <w:name w:val="Note Heading"/>
    <w:basedOn w:val="Normal"/>
    <w:next w:val="Normal"/>
    <w:link w:val="NoteHeadingChar"/>
    <w:semiHidden/>
    <w:unhideWhenUsed/>
    <w:rsid w:val="00B84935"/>
  </w:style>
  <w:style w:type="character" w:customStyle="1" w:styleId="NoteHeadingChar">
    <w:name w:val="Note Heading Char"/>
    <w:basedOn w:val="DefaultParagraphFont"/>
    <w:link w:val="NoteHeading"/>
    <w:semiHidden/>
    <w:rsid w:val="00B84935"/>
    <w:rPr>
      <w:color w:val="404040" w:themeColor="text1" w:themeTint="BF"/>
      <w:sz w:val="20"/>
    </w:rPr>
  </w:style>
  <w:style w:type="paragraph" w:styleId="PlainText">
    <w:name w:val="Plain Text"/>
    <w:basedOn w:val="Normal"/>
    <w:link w:val="PlainTextChar"/>
    <w:unhideWhenUsed/>
    <w:rsid w:val="006F1B40"/>
    <w:pPr>
      <w:spacing w:before="60" w:after="60"/>
      <w:ind w:left="720"/>
    </w:pPr>
    <w:rPr>
      <w:rFonts w:ascii="Consolas" w:hAnsi="Consolas"/>
      <w:b/>
      <w:sz w:val="21"/>
      <w:szCs w:val="21"/>
    </w:rPr>
  </w:style>
  <w:style w:type="character" w:customStyle="1" w:styleId="PlainTextChar">
    <w:name w:val="Plain Text Char"/>
    <w:basedOn w:val="DefaultParagraphFont"/>
    <w:link w:val="PlainText"/>
    <w:rsid w:val="006F1B40"/>
    <w:rPr>
      <w:rFonts w:ascii="Consolas" w:hAnsi="Consolas"/>
      <w:b/>
      <w:color w:val="404040" w:themeColor="text1" w:themeTint="BF"/>
      <w:sz w:val="21"/>
      <w:szCs w:val="21"/>
    </w:rPr>
  </w:style>
  <w:style w:type="paragraph" w:styleId="Quote">
    <w:name w:val="Quote"/>
    <w:basedOn w:val="Normal"/>
    <w:next w:val="Normal"/>
    <w:link w:val="QuoteChar"/>
    <w:qFormat/>
    <w:rsid w:val="00B84935"/>
    <w:rPr>
      <w:i/>
      <w:iCs/>
      <w:color w:val="000000" w:themeColor="text1"/>
    </w:rPr>
  </w:style>
  <w:style w:type="character" w:customStyle="1" w:styleId="QuoteChar">
    <w:name w:val="Quote Char"/>
    <w:basedOn w:val="DefaultParagraphFont"/>
    <w:link w:val="Quote"/>
    <w:rsid w:val="00B84935"/>
    <w:rPr>
      <w:i/>
      <w:iCs/>
      <w:color w:val="000000" w:themeColor="text1"/>
      <w:sz w:val="20"/>
    </w:rPr>
  </w:style>
  <w:style w:type="paragraph" w:styleId="Salutation">
    <w:name w:val="Salutation"/>
    <w:basedOn w:val="Normal"/>
    <w:next w:val="Normal"/>
    <w:link w:val="SalutationChar"/>
    <w:semiHidden/>
    <w:unhideWhenUsed/>
    <w:rsid w:val="00B84935"/>
  </w:style>
  <w:style w:type="character" w:customStyle="1" w:styleId="SalutationChar">
    <w:name w:val="Salutation Char"/>
    <w:basedOn w:val="DefaultParagraphFont"/>
    <w:link w:val="Salutation"/>
    <w:semiHidden/>
    <w:rsid w:val="00B84935"/>
    <w:rPr>
      <w:color w:val="404040" w:themeColor="text1" w:themeTint="BF"/>
      <w:sz w:val="20"/>
    </w:rPr>
  </w:style>
  <w:style w:type="paragraph" w:styleId="Subtitle">
    <w:name w:val="Subtitle"/>
    <w:basedOn w:val="Normal"/>
    <w:next w:val="Normal"/>
    <w:link w:val="SubtitleChar"/>
    <w:qFormat/>
    <w:rsid w:val="00B84935"/>
    <w:pPr>
      <w:numPr>
        <w:ilvl w:val="1"/>
      </w:numPr>
    </w:pPr>
    <w:rPr>
      <w:rFonts w:asciiTheme="majorHAnsi" w:eastAsiaTheme="majorEastAsia" w:hAnsiTheme="majorHAnsi" w:cstheme="majorBidi"/>
      <w:i/>
      <w:iCs/>
      <w:color w:val="990000" w:themeColor="accent1"/>
      <w:spacing w:val="15"/>
      <w:sz w:val="24"/>
      <w:szCs w:val="24"/>
    </w:rPr>
  </w:style>
  <w:style w:type="character" w:customStyle="1" w:styleId="SubtitleChar">
    <w:name w:val="Subtitle Char"/>
    <w:basedOn w:val="DefaultParagraphFont"/>
    <w:link w:val="Subtitle"/>
    <w:rsid w:val="00B84935"/>
    <w:rPr>
      <w:rFonts w:asciiTheme="majorHAnsi" w:eastAsiaTheme="majorEastAsia" w:hAnsiTheme="majorHAnsi" w:cstheme="majorBidi"/>
      <w:i/>
      <w:iCs/>
      <w:color w:val="990000" w:themeColor="accent1"/>
      <w:spacing w:val="15"/>
      <w:sz w:val="24"/>
      <w:szCs w:val="24"/>
    </w:rPr>
  </w:style>
  <w:style w:type="paragraph" w:styleId="TableofAuthorities">
    <w:name w:val="table of authorities"/>
    <w:basedOn w:val="Normal"/>
    <w:next w:val="Normal"/>
    <w:semiHidden/>
    <w:unhideWhenUsed/>
    <w:rsid w:val="00B84935"/>
    <w:pPr>
      <w:ind w:left="200" w:hanging="200"/>
    </w:pPr>
  </w:style>
  <w:style w:type="paragraph" w:styleId="TableofFigures">
    <w:name w:val="table of figures"/>
    <w:basedOn w:val="Normal"/>
    <w:next w:val="Normal"/>
    <w:semiHidden/>
    <w:unhideWhenUsed/>
    <w:rsid w:val="00B84935"/>
  </w:style>
  <w:style w:type="paragraph" w:styleId="Title">
    <w:name w:val="Title"/>
    <w:basedOn w:val="Normal"/>
    <w:next w:val="Normal"/>
    <w:link w:val="TitleChar"/>
    <w:qFormat/>
    <w:rsid w:val="00B84935"/>
    <w:pPr>
      <w:pBdr>
        <w:bottom w:val="single" w:sz="8" w:space="4" w:color="990000" w:themeColor="accent1"/>
      </w:pBdr>
      <w:spacing w:after="300"/>
      <w:contextualSpacing/>
    </w:pPr>
    <w:rPr>
      <w:rFonts w:asciiTheme="majorHAnsi" w:eastAsiaTheme="majorEastAsia" w:hAnsiTheme="majorHAnsi" w:cstheme="majorBidi"/>
      <w:color w:val="262626" w:themeColor="text2" w:themeShade="BF"/>
      <w:spacing w:val="5"/>
      <w:kern w:val="28"/>
      <w:sz w:val="52"/>
      <w:szCs w:val="52"/>
    </w:rPr>
  </w:style>
  <w:style w:type="character" w:customStyle="1" w:styleId="TitleChar">
    <w:name w:val="Title Char"/>
    <w:basedOn w:val="DefaultParagraphFont"/>
    <w:link w:val="Title"/>
    <w:rsid w:val="00B84935"/>
    <w:rPr>
      <w:rFonts w:asciiTheme="majorHAnsi" w:eastAsiaTheme="majorEastAsia" w:hAnsiTheme="majorHAnsi" w:cstheme="majorBidi"/>
      <w:color w:val="262626" w:themeColor="text2" w:themeShade="BF"/>
      <w:spacing w:val="5"/>
      <w:kern w:val="28"/>
      <w:sz w:val="52"/>
      <w:szCs w:val="52"/>
    </w:rPr>
  </w:style>
  <w:style w:type="paragraph" w:styleId="TOAHeading">
    <w:name w:val="toa heading"/>
    <w:basedOn w:val="Normal"/>
    <w:next w:val="Normal"/>
    <w:semiHidden/>
    <w:unhideWhenUsed/>
    <w:rsid w:val="00B8493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B84935"/>
    <w:pPr>
      <w:spacing w:after="100"/>
    </w:pPr>
  </w:style>
  <w:style w:type="paragraph" w:styleId="TOC2">
    <w:name w:val="toc 2"/>
    <w:basedOn w:val="Normal"/>
    <w:next w:val="Normal"/>
    <w:autoRedefine/>
    <w:semiHidden/>
    <w:unhideWhenUsed/>
    <w:rsid w:val="00B84935"/>
    <w:pPr>
      <w:spacing w:after="100"/>
      <w:ind w:left="200"/>
    </w:pPr>
  </w:style>
  <w:style w:type="paragraph" w:styleId="TOC3">
    <w:name w:val="toc 3"/>
    <w:basedOn w:val="Normal"/>
    <w:next w:val="Normal"/>
    <w:autoRedefine/>
    <w:semiHidden/>
    <w:unhideWhenUsed/>
    <w:rsid w:val="00B84935"/>
    <w:pPr>
      <w:spacing w:after="100"/>
      <w:ind w:left="400"/>
    </w:pPr>
  </w:style>
  <w:style w:type="paragraph" w:styleId="TOC4">
    <w:name w:val="toc 4"/>
    <w:basedOn w:val="Normal"/>
    <w:next w:val="Normal"/>
    <w:autoRedefine/>
    <w:semiHidden/>
    <w:unhideWhenUsed/>
    <w:rsid w:val="00B84935"/>
    <w:pPr>
      <w:spacing w:after="100"/>
      <w:ind w:left="600"/>
    </w:pPr>
  </w:style>
  <w:style w:type="paragraph" w:styleId="TOC5">
    <w:name w:val="toc 5"/>
    <w:basedOn w:val="Normal"/>
    <w:next w:val="Normal"/>
    <w:autoRedefine/>
    <w:semiHidden/>
    <w:unhideWhenUsed/>
    <w:rsid w:val="00B84935"/>
    <w:pPr>
      <w:spacing w:after="100"/>
      <w:ind w:left="800"/>
    </w:pPr>
  </w:style>
  <w:style w:type="paragraph" w:styleId="TOC6">
    <w:name w:val="toc 6"/>
    <w:basedOn w:val="Normal"/>
    <w:next w:val="Normal"/>
    <w:autoRedefine/>
    <w:semiHidden/>
    <w:unhideWhenUsed/>
    <w:rsid w:val="00B84935"/>
    <w:pPr>
      <w:spacing w:after="100"/>
      <w:ind w:left="1000"/>
    </w:pPr>
  </w:style>
  <w:style w:type="paragraph" w:styleId="TOC7">
    <w:name w:val="toc 7"/>
    <w:basedOn w:val="Normal"/>
    <w:next w:val="Normal"/>
    <w:autoRedefine/>
    <w:semiHidden/>
    <w:unhideWhenUsed/>
    <w:rsid w:val="00B84935"/>
    <w:pPr>
      <w:spacing w:after="100"/>
      <w:ind w:left="1200"/>
    </w:pPr>
  </w:style>
  <w:style w:type="paragraph" w:styleId="TOC8">
    <w:name w:val="toc 8"/>
    <w:basedOn w:val="Normal"/>
    <w:next w:val="Normal"/>
    <w:autoRedefine/>
    <w:semiHidden/>
    <w:unhideWhenUsed/>
    <w:rsid w:val="00B84935"/>
    <w:pPr>
      <w:spacing w:after="100"/>
      <w:ind w:left="1400"/>
    </w:pPr>
  </w:style>
  <w:style w:type="paragraph" w:styleId="TOC9">
    <w:name w:val="toc 9"/>
    <w:basedOn w:val="Normal"/>
    <w:next w:val="Normal"/>
    <w:autoRedefine/>
    <w:semiHidden/>
    <w:unhideWhenUsed/>
    <w:rsid w:val="00B84935"/>
    <w:pPr>
      <w:spacing w:after="100"/>
      <w:ind w:left="1600"/>
    </w:pPr>
  </w:style>
  <w:style w:type="paragraph" w:styleId="TOCHeading">
    <w:name w:val="TOC Heading"/>
    <w:basedOn w:val="Heading1"/>
    <w:next w:val="Normal"/>
    <w:semiHidden/>
    <w:unhideWhenUsed/>
    <w:qFormat/>
    <w:rsid w:val="00B84935"/>
    <w:pPr>
      <w:outlineLvl w:val="9"/>
    </w:pPr>
  </w:style>
  <w:style w:type="character" w:styleId="HTMLSample">
    <w:name w:val="HTML Sample"/>
    <w:basedOn w:val="DefaultParagraphFont"/>
    <w:uiPriority w:val="99"/>
    <w:unhideWhenUsed/>
    <w:rsid w:val="005E79C5"/>
    <w:rPr>
      <w:rFonts w:ascii="Courier" w:hAnsi="Courier"/>
      <w:sz w:val="24"/>
      <w:szCs w:val="24"/>
    </w:rPr>
  </w:style>
  <w:style w:type="character" w:styleId="HTMLCode">
    <w:name w:val="HTML Code"/>
    <w:basedOn w:val="DefaultParagraphFont"/>
    <w:uiPriority w:val="99"/>
    <w:unhideWhenUsed/>
    <w:rsid w:val="005E79C5"/>
    <w:rPr>
      <w:rFonts w:ascii="Courier" w:hAnsi="Courier"/>
      <w:b/>
      <w:sz w:val="20"/>
      <w:szCs w:val="20"/>
    </w:rPr>
  </w:style>
  <w:style w:type="character" w:styleId="HTMLTypewriter">
    <w:name w:val="HTML Typewriter"/>
    <w:basedOn w:val="DefaultParagraphFont"/>
    <w:uiPriority w:val="99"/>
    <w:unhideWhenUsed/>
    <w:rsid w:val="006F1B40"/>
    <w:rPr>
      <w:rFonts w:ascii="Courier" w:hAnsi="Courier"/>
      <w:sz w:val="20"/>
      <w:szCs w:val="20"/>
    </w:rPr>
  </w:style>
  <w:style w:type="character" w:styleId="HTMLAcronym">
    <w:name w:val="HTML Acronym"/>
    <w:basedOn w:val="DefaultParagraphFont"/>
    <w:uiPriority w:val="99"/>
    <w:unhideWhenUsed/>
    <w:rsid w:val="006F1B40"/>
  </w:style>
  <w:style w:type="character" w:styleId="Hyperlink">
    <w:name w:val="Hyperlink"/>
    <w:basedOn w:val="DefaultParagraphFont"/>
    <w:uiPriority w:val="99"/>
    <w:unhideWhenUsed/>
    <w:rsid w:val="00777AC7"/>
    <w:rPr>
      <w:color w:val="D01010" w:themeColor="hyperlink"/>
      <w:u w:val="single"/>
    </w:rPr>
  </w:style>
  <w:style w:type="character" w:styleId="Emphasis">
    <w:name w:val="Emphasis"/>
    <w:basedOn w:val="DefaultParagraphFont"/>
    <w:uiPriority w:val="20"/>
    <w:qFormat/>
    <w:rsid w:val="00CA47DC"/>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Signature" w:uiPriority="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70D1D"/>
    <w:rPr>
      <w:color w:val="404040" w:themeColor="text1" w:themeTint="BF"/>
      <w:sz w:val="20"/>
    </w:rPr>
  </w:style>
  <w:style w:type="paragraph" w:styleId="Heading1">
    <w:name w:val="heading 1"/>
    <w:basedOn w:val="Normal"/>
    <w:next w:val="Normal"/>
    <w:link w:val="Heading1Char"/>
    <w:qFormat/>
    <w:rsid w:val="008452BF"/>
    <w:pPr>
      <w:keepNext/>
      <w:keepLines/>
      <w:pageBreakBefore/>
      <w:pBdr>
        <w:bottom w:val="single" w:sz="4" w:space="1" w:color="auto"/>
      </w:pBdr>
      <w:spacing w:before="480"/>
      <w:outlineLvl w:val="0"/>
    </w:pPr>
    <w:rPr>
      <w:rFonts w:asciiTheme="majorHAnsi" w:eastAsiaTheme="majorEastAsia" w:hAnsiTheme="majorHAnsi" w:cstheme="majorBidi"/>
      <w:b/>
      <w:bCs/>
      <w:color w:val="720000" w:themeColor="accent1" w:themeShade="BF"/>
      <w:sz w:val="32"/>
      <w:szCs w:val="32"/>
    </w:rPr>
  </w:style>
  <w:style w:type="paragraph" w:styleId="Heading2">
    <w:name w:val="heading 2"/>
    <w:basedOn w:val="Normal"/>
    <w:next w:val="Normal"/>
    <w:link w:val="Heading2Char"/>
    <w:unhideWhenUsed/>
    <w:qFormat/>
    <w:rsid w:val="00994E32"/>
    <w:pPr>
      <w:keepNext/>
      <w:keepLines/>
      <w:spacing w:before="240"/>
      <w:outlineLvl w:val="1"/>
    </w:pPr>
    <w:rPr>
      <w:rFonts w:asciiTheme="majorHAnsi" w:eastAsiaTheme="majorEastAsia" w:hAnsiTheme="majorHAnsi" w:cstheme="majorBidi"/>
      <w:b/>
      <w:bCs/>
      <w:color w:val="990000" w:themeColor="accent1"/>
      <w:sz w:val="26"/>
      <w:szCs w:val="26"/>
      <w:u w:val="single"/>
    </w:rPr>
  </w:style>
  <w:style w:type="paragraph" w:styleId="Heading3">
    <w:name w:val="heading 3"/>
    <w:basedOn w:val="Normal"/>
    <w:next w:val="Normal"/>
    <w:link w:val="Heading3Char"/>
    <w:unhideWhenUsed/>
    <w:qFormat/>
    <w:rsid w:val="00743644"/>
    <w:pPr>
      <w:keepNext/>
      <w:keepLines/>
      <w:spacing w:before="200"/>
      <w:outlineLvl w:val="2"/>
    </w:pPr>
    <w:rPr>
      <w:rFonts w:asciiTheme="majorHAnsi" w:eastAsiaTheme="majorEastAsia" w:hAnsiTheme="majorHAnsi" w:cstheme="majorBidi"/>
      <w:b/>
      <w:bCs/>
      <w:color w:val="990000" w:themeColor="accent1"/>
      <w:sz w:val="22"/>
    </w:rPr>
  </w:style>
  <w:style w:type="paragraph" w:styleId="Heading4">
    <w:name w:val="heading 4"/>
    <w:basedOn w:val="Normal"/>
    <w:next w:val="Normal"/>
    <w:link w:val="Heading4Char"/>
    <w:unhideWhenUsed/>
    <w:qFormat/>
    <w:rsid w:val="00B84935"/>
    <w:pPr>
      <w:keepNext/>
      <w:keepLines/>
      <w:spacing w:before="200"/>
      <w:outlineLvl w:val="3"/>
    </w:pPr>
    <w:rPr>
      <w:rFonts w:asciiTheme="majorHAnsi" w:eastAsiaTheme="majorEastAsia" w:hAnsiTheme="majorHAnsi" w:cstheme="majorBidi"/>
      <w:b/>
      <w:bCs/>
      <w:i/>
      <w:iCs/>
      <w:color w:val="990000" w:themeColor="accent1"/>
    </w:rPr>
  </w:style>
  <w:style w:type="paragraph" w:styleId="Heading5">
    <w:name w:val="heading 5"/>
    <w:basedOn w:val="Normal"/>
    <w:next w:val="Normal"/>
    <w:link w:val="Heading5Char"/>
    <w:semiHidden/>
    <w:unhideWhenUsed/>
    <w:qFormat/>
    <w:rsid w:val="00B84935"/>
    <w:pPr>
      <w:keepNext/>
      <w:keepLines/>
      <w:spacing w:before="200"/>
      <w:outlineLvl w:val="4"/>
    </w:pPr>
    <w:rPr>
      <w:rFonts w:asciiTheme="majorHAnsi" w:eastAsiaTheme="majorEastAsia" w:hAnsiTheme="majorHAnsi" w:cstheme="majorBidi"/>
      <w:color w:val="4C0000" w:themeColor="accent1" w:themeShade="7F"/>
    </w:rPr>
  </w:style>
  <w:style w:type="paragraph" w:styleId="Heading6">
    <w:name w:val="heading 6"/>
    <w:basedOn w:val="Normal"/>
    <w:next w:val="Normal"/>
    <w:link w:val="Heading6Char"/>
    <w:semiHidden/>
    <w:unhideWhenUsed/>
    <w:qFormat/>
    <w:rsid w:val="00B84935"/>
    <w:pPr>
      <w:keepNext/>
      <w:keepLines/>
      <w:spacing w:before="200"/>
      <w:outlineLvl w:val="5"/>
    </w:pPr>
    <w:rPr>
      <w:rFonts w:asciiTheme="majorHAnsi" w:eastAsiaTheme="majorEastAsia" w:hAnsiTheme="majorHAnsi" w:cstheme="majorBidi"/>
      <w:i/>
      <w:iCs/>
      <w:color w:val="4C0000" w:themeColor="accent1" w:themeShade="7F"/>
    </w:rPr>
  </w:style>
  <w:style w:type="paragraph" w:styleId="Heading7">
    <w:name w:val="heading 7"/>
    <w:basedOn w:val="Normal"/>
    <w:next w:val="Normal"/>
    <w:link w:val="Heading7Char"/>
    <w:semiHidden/>
    <w:unhideWhenUsed/>
    <w:qFormat/>
    <w:rsid w:val="00B84935"/>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B84935"/>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B84935"/>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84935"/>
    <w:pPr>
      <w:spacing w:after="200"/>
      <w:ind w:right="144"/>
      <w:jc w:val="right"/>
    </w:pPr>
    <w:rPr>
      <w:szCs w:val="24"/>
    </w:rPr>
  </w:style>
  <w:style w:type="character" w:customStyle="1" w:styleId="HeaderChar">
    <w:name w:val="Header Char"/>
    <w:basedOn w:val="DefaultParagraphFont"/>
    <w:link w:val="Header"/>
    <w:rsid w:val="00B84935"/>
    <w:rPr>
      <w:color w:val="404040" w:themeColor="text1" w:themeTint="BF"/>
      <w:sz w:val="20"/>
      <w:szCs w:val="24"/>
    </w:rPr>
  </w:style>
  <w:style w:type="paragraph" w:styleId="Footer">
    <w:name w:val="footer"/>
    <w:basedOn w:val="Normal"/>
    <w:link w:val="FooterChar"/>
    <w:rsid w:val="00B84935"/>
    <w:pPr>
      <w:tabs>
        <w:tab w:val="center" w:pos="4680"/>
        <w:tab w:val="right" w:pos="9360"/>
      </w:tabs>
      <w:spacing w:before="240"/>
      <w:jc w:val="right"/>
    </w:pPr>
    <w:rPr>
      <w:color w:val="A4A4A4" w:themeColor="accent5"/>
      <w:sz w:val="16"/>
      <w:szCs w:val="16"/>
    </w:rPr>
  </w:style>
  <w:style w:type="character" w:customStyle="1" w:styleId="FooterChar">
    <w:name w:val="Footer Char"/>
    <w:basedOn w:val="DefaultParagraphFont"/>
    <w:link w:val="Footer"/>
    <w:rsid w:val="00B84935"/>
    <w:rPr>
      <w:color w:val="A4A4A4" w:themeColor="accent5"/>
      <w:sz w:val="16"/>
      <w:szCs w:val="16"/>
    </w:rPr>
  </w:style>
  <w:style w:type="paragraph" w:customStyle="1" w:styleId="Header-Left">
    <w:name w:val="Header-Left"/>
    <w:basedOn w:val="Normal"/>
    <w:rsid w:val="00B84935"/>
    <w:pPr>
      <w:spacing w:before="1100"/>
      <w:ind w:left="43"/>
    </w:pPr>
    <w:rPr>
      <w:rFonts w:asciiTheme="majorHAnsi" w:eastAsiaTheme="majorEastAsia" w:hAnsiTheme="majorHAnsi" w:cstheme="majorBidi"/>
      <w:color w:val="A4A4A4" w:themeColor="accent5"/>
      <w:sz w:val="40"/>
    </w:rPr>
  </w:style>
  <w:style w:type="paragraph" w:customStyle="1" w:styleId="Header-Right">
    <w:name w:val="Header-Right"/>
    <w:basedOn w:val="Normal"/>
    <w:rsid w:val="00B84935"/>
    <w:pPr>
      <w:spacing w:before="60" w:after="720"/>
      <w:ind w:right="216"/>
      <w:jc w:val="right"/>
    </w:pPr>
    <w:rPr>
      <w:color w:val="auto"/>
      <w:sz w:val="52"/>
    </w:rPr>
  </w:style>
  <w:style w:type="table" w:customStyle="1" w:styleId="HostTable-Borderless">
    <w:name w:val="Host Table - Borderless"/>
    <w:basedOn w:val="TableNormal"/>
    <w:rsid w:val="00B84935"/>
    <w:tblPr>
      <w:tblInd w:w="0" w:type="dxa"/>
      <w:tblCellMar>
        <w:top w:w="0" w:type="dxa"/>
        <w:left w:w="0" w:type="dxa"/>
        <w:bottom w:w="0" w:type="dxa"/>
        <w:right w:w="0" w:type="dxa"/>
      </w:tblCellMar>
    </w:tblPr>
  </w:style>
  <w:style w:type="paragraph" w:customStyle="1" w:styleId="DateandRecipient">
    <w:name w:val="Date and Recipient"/>
    <w:basedOn w:val="Normal"/>
    <w:rsid w:val="00B84935"/>
    <w:pPr>
      <w:spacing w:before="600"/>
    </w:pPr>
  </w:style>
  <w:style w:type="paragraph" w:styleId="BodyText">
    <w:name w:val="Body Text"/>
    <w:basedOn w:val="Normal"/>
    <w:link w:val="BodyTextChar"/>
    <w:rsid w:val="00B84935"/>
    <w:pPr>
      <w:spacing w:before="200"/>
    </w:pPr>
    <w:rPr>
      <w:szCs w:val="20"/>
    </w:rPr>
  </w:style>
  <w:style w:type="character" w:customStyle="1" w:styleId="BodyTextChar">
    <w:name w:val="Body Text Char"/>
    <w:basedOn w:val="DefaultParagraphFont"/>
    <w:link w:val="BodyText"/>
    <w:rsid w:val="00B84935"/>
    <w:rPr>
      <w:color w:val="404040" w:themeColor="text1" w:themeTint="BF"/>
      <w:sz w:val="20"/>
      <w:szCs w:val="20"/>
    </w:rPr>
  </w:style>
  <w:style w:type="paragraph" w:styleId="Signature">
    <w:name w:val="Signature"/>
    <w:basedOn w:val="Normal"/>
    <w:link w:val="SignatureChar"/>
    <w:rsid w:val="00B84935"/>
    <w:pPr>
      <w:spacing w:before="720"/>
    </w:pPr>
  </w:style>
  <w:style w:type="character" w:customStyle="1" w:styleId="SignatureChar">
    <w:name w:val="Signature Char"/>
    <w:basedOn w:val="DefaultParagraphFont"/>
    <w:link w:val="Signature"/>
    <w:rsid w:val="00B84935"/>
    <w:rPr>
      <w:color w:val="404040" w:themeColor="text1" w:themeTint="BF"/>
      <w:sz w:val="20"/>
    </w:rPr>
  </w:style>
  <w:style w:type="paragraph" w:styleId="BalloonText">
    <w:name w:val="Balloon Text"/>
    <w:basedOn w:val="Normal"/>
    <w:link w:val="BalloonTextChar"/>
    <w:semiHidden/>
    <w:unhideWhenUsed/>
    <w:rsid w:val="00B84935"/>
    <w:rPr>
      <w:rFonts w:ascii="Tahoma" w:hAnsi="Tahoma" w:cs="Tahoma"/>
      <w:sz w:val="16"/>
      <w:szCs w:val="16"/>
    </w:rPr>
  </w:style>
  <w:style w:type="character" w:customStyle="1" w:styleId="BalloonTextChar">
    <w:name w:val="Balloon Text Char"/>
    <w:basedOn w:val="DefaultParagraphFont"/>
    <w:link w:val="BalloonText"/>
    <w:semiHidden/>
    <w:rsid w:val="00B84935"/>
    <w:rPr>
      <w:rFonts w:ascii="Tahoma" w:hAnsi="Tahoma" w:cs="Tahoma"/>
      <w:color w:val="404040" w:themeColor="text1" w:themeTint="BF"/>
      <w:sz w:val="16"/>
      <w:szCs w:val="16"/>
    </w:rPr>
  </w:style>
  <w:style w:type="paragraph" w:styleId="Bibliography">
    <w:name w:val="Bibliography"/>
    <w:basedOn w:val="Normal"/>
    <w:next w:val="Normal"/>
    <w:semiHidden/>
    <w:unhideWhenUsed/>
    <w:rsid w:val="00B84935"/>
  </w:style>
  <w:style w:type="paragraph" w:styleId="BlockText">
    <w:name w:val="Block Text"/>
    <w:basedOn w:val="Normal"/>
    <w:semiHidden/>
    <w:unhideWhenUsed/>
    <w:rsid w:val="00B84935"/>
    <w:pPr>
      <w:pBdr>
        <w:top w:val="single" w:sz="2" w:space="10" w:color="990000" w:themeColor="accent1" w:shadow="1"/>
        <w:left w:val="single" w:sz="2" w:space="10" w:color="990000" w:themeColor="accent1" w:shadow="1"/>
        <w:bottom w:val="single" w:sz="2" w:space="10" w:color="990000" w:themeColor="accent1" w:shadow="1"/>
        <w:right w:val="single" w:sz="2" w:space="10" w:color="990000" w:themeColor="accent1" w:shadow="1"/>
      </w:pBdr>
      <w:ind w:left="1152" w:right="1152"/>
    </w:pPr>
    <w:rPr>
      <w:i/>
      <w:iCs/>
      <w:color w:val="990000" w:themeColor="accent1"/>
    </w:rPr>
  </w:style>
  <w:style w:type="paragraph" w:styleId="BodyText2">
    <w:name w:val="Body Text 2"/>
    <w:basedOn w:val="Normal"/>
    <w:link w:val="BodyText2Char"/>
    <w:semiHidden/>
    <w:unhideWhenUsed/>
    <w:rsid w:val="00B84935"/>
    <w:pPr>
      <w:spacing w:after="120"/>
      <w:ind w:left="360"/>
    </w:pPr>
  </w:style>
  <w:style w:type="paragraph" w:styleId="BodyText3">
    <w:name w:val="Body Text 3"/>
    <w:basedOn w:val="Normal"/>
    <w:link w:val="BodyText3Char"/>
    <w:semiHidden/>
    <w:unhideWhenUsed/>
    <w:rsid w:val="00B84935"/>
    <w:pPr>
      <w:spacing w:after="120"/>
    </w:pPr>
    <w:rPr>
      <w:sz w:val="16"/>
      <w:szCs w:val="16"/>
    </w:rPr>
  </w:style>
  <w:style w:type="character" w:customStyle="1" w:styleId="BodyText3Char">
    <w:name w:val="Body Text 3 Char"/>
    <w:basedOn w:val="DefaultParagraphFont"/>
    <w:link w:val="BodyText3"/>
    <w:semiHidden/>
    <w:rsid w:val="00B84935"/>
    <w:rPr>
      <w:color w:val="404040" w:themeColor="text1" w:themeTint="BF"/>
      <w:sz w:val="16"/>
      <w:szCs w:val="16"/>
    </w:rPr>
  </w:style>
  <w:style w:type="paragraph" w:styleId="BodyTextFirstIndent">
    <w:name w:val="Body Text First Indent"/>
    <w:basedOn w:val="BodyText"/>
    <w:link w:val="BodyTextFirstIndentChar"/>
    <w:semiHidden/>
    <w:unhideWhenUsed/>
    <w:rsid w:val="00B84935"/>
    <w:pPr>
      <w:spacing w:before="0"/>
      <w:ind w:firstLine="360"/>
    </w:pPr>
    <w:rPr>
      <w:szCs w:val="22"/>
    </w:rPr>
  </w:style>
  <w:style w:type="character" w:customStyle="1" w:styleId="BodyTextFirstIndentChar">
    <w:name w:val="Body Text First Indent Char"/>
    <w:basedOn w:val="BodyTextChar"/>
    <w:link w:val="BodyTextFirstIndent"/>
    <w:semiHidden/>
    <w:rsid w:val="00B84935"/>
    <w:rPr>
      <w:color w:val="404040" w:themeColor="text1" w:themeTint="BF"/>
      <w:sz w:val="20"/>
      <w:szCs w:val="20"/>
    </w:rPr>
  </w:style>
  <w:style w:type="character" w:customStyle="1" w:styleId="BodyText2Char">
    <w:name w:val="Body Text 2 Char"/>
    <w:basedOn w:val="DefaultParagraphFont"/>
    <w:link w:val="BodyText2"/>
    <w:semiHidden/>
    <w:rsid w:val="00B84935"/>
    <w:rPr>
      <w:color w:val="404040" w:themeColor="text1" w:themeTint="BF"/>
      <w:sz w:val="20"/>
    </w:rPr>
  </w:style>
  <w:style w:type="paragraph" w:styleId="BodyTextFirstIndent2">
    <w:name w:val="Body Text First Indent 2"/>
    <w:basedOn w:val="BodyText2"/>
    <w:link w:val="BodyTextFirstIndent2Char"/>
    <w:semiHidden/>
    <w:unhideWhenUsed/>
    <w:rsid w:val="00B84935"/>
    <w:pPr>
      <w:spacing w:after="0"/>
      <w:ind w:firstLine="360"/>
    </w:pPr>
  </w:style>
  <w:style w:type="character" w:customStyle="1" w:styleId="BodyTextFirstIndent2Char">
    <w:name w:val="Body Text First Indent 2 Char"/>
    <w:basedOn w:val="BodyText2Char"/>
    <w:link w:val="BodyTextFirstIndent2"/>
    <w:semiHidden/>
    <w:rsid w:val="00B84935"/>
    <w:rPr>
      <w:color w:val="404040" w:themeColor="text1" w:themeTint="BF"/>
      <w:sz w:val="20"/>
    </w:rPr>
  </w:style>
  <w:style w:type="paragraph" w:styleId="BodyTextIndent2">
    <w:name w:val="Body Text Indent 2"/>
    <w:basedOn w:val="Normal"/>
    <w:link w:val="BodyTextIndent2Char"/>
    <w:semiHidden/>
    <w:unhideWhenUsed/>
    <w:rsid w:val="00B84935"/>
    <w:pPr>
      <w:spacing w:after="120" w:line="480" w:lineRule="auto"/>
      <w:ind w:left="360"/>
    </w:pPr>
  </w:style>
  <w:style w:type="character" w:customStyle="1" w:styleId="BodyTextIndent2Char">
    <w:name w:val="Body Text Indent 2 Char"/>
    <w:basedOn w:val="DefaultParagraphFont"/>
    <w:link w:val="BodyTextIndent2"/>
    <w:semiHidden/>
    <w:rsid w:val="00B84935"/>
    <w:rPr>
      <w:color w:val="404040" w:themeColor="text1" w:themeTint="BF"/>
      <w:sz w:val="20"/>
    </w:rPr>
  </w:style>
  <w:style w:type="paragraph" w:styleId="BodyTextIndent3">
    <w:name w:val="Body Text Indent 3"/>
    <w:basedOn w:val="Normal"/>
    <w:link w:val="BodyTextIndent3Char"/>
    <w:semiHidden/>
    <w:unhideWhenUsed/>
    <w:rsid w:val="00B84935"/>
    <w:pPr>
      <w:spacing w:after="120"/>
      <w:ind w:left="360"/>
    </w:pPr>
    <w:rPr>
      <w:sz w:val="16"/>
      <w:szCs w:val="16"/>
    </w:rPr>
  </w:style>
  <w:style w:type="character" w:customStyle="1" w:styleId="BodyTextIndent3Char">
    <w:name w:val="Body Text Indent 3 Char"/>
    <w:basedOn w:val="DefaultParagraphFont"/>
    <w:link w:val="BodyTextIndent3"/>
    <w:semiHidden/>
    <w:rsid w:val="00B84935"/>
    <w:rPr>
      <w:color w:val="404040" w:themeColor="text1" w:themeTint="BF"/>
      <w:sz w:val="16"/>
      <w:szCs w:val="16"/>
    </w:rPr>
  </w:style>
  <w:style w:type="paragraph" w:styleId="Caption">
    <w:name w:val="caption"/>
    <w:basedOn w:val="Normal"/>
    <w:next w:val="Normal"/>
    <w:semiHidden/>
    <w:unhideWhenUsed/>
    <w:qFormat/>
    <w:rsid w:val="00B84935"/>
    <w:pPr>
      <w:spacing w:after="200"/>
    </w:pPr>
    <w:rPr>
      <w:b/>
      <w:bCs/>
      <w:color w:val="990000" w:themeColor="accent1"/>
      <w:sz w:val="18"/>
      <w:szCs w:val="18"/>
    </w:rPr>
  </w:style>
  <w:style w:type="paragraph" w:styleId="Closing">
    <w:name w:val="Closing"/>
    <w:basedOn w:val="Normal"/>
    <w:link w:val="ClosingChar"/>
    <w:unhideWhenUsed/>
    <w:rsid w:val="00C35126"/>
    <w:pPr>
      <w:spacing w:before="200"/>
    </w:pPr>
  </w:style>
  <w:style w:type="character" w:customStyle="1" w:styleId="ClosingChar">
    <w:name w:val="Closing Char"/>
    <w:basedOn w:val="DefaultParagraphFont"/>
    <w:link w:val="Closing"/>
    <w:rsid w:val="00C35126"/>
    <w:rPr>
      <w:color w:val="404040" w:themeColor="text1" w:themeTint="BF"/>
      <w:sz w:val="20"/>
    </w:rPr>
  </w:style>
  <w:style w:type="paragraph" w:styleId="CommentText">
    <w:name w:val="annotation text"/>
    <w:basedOn w:val="Normal"/>
    <w:link w:val="CommentTextChar"/>
    <w:semiHidden/>
    <w:unhideWhenUsed/>
    <w:rsid w:val="00B84935"/>
    <w:rPr>
      <w:szCs w:val="20"/>
    </w:rPr>
  </w:style>
  <w:style w:type="character" w:customStyle="1" w:styleId="CommentTextChar">
    <w:name w:val="Comment Text Char"/>
    <w:basedOn w:val="DefaultParagraphFont"/>
    <w:link w:val="CommentText"/>
    <w:semiHidden/>
    <w:rsid w:val="00B84935"/>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B84935"/>
    <w:rPr>
      <w:b/>
      <w:bCs/>
    </w:rPr>
  </w:style>
  <w:style w:type="character" w:customStyle="1" w:styleId="CommentSubjectChar">
    <w:name w:val="Comment Subject Char"/>
    <w:basedOn w:val="CommentTextChar"/>
    <w:link w:val="CommentSubject"/>
    <w:semiHidden/>
    <w:rsid w:val="00B84935"/>
    <w:rPr>
      <w:b/>
      <w:bCs/>
      <w:color w:val="404040" w:themeColor="text1" w:themeTint="BF"/>
      <w:sz w:val="20"/>
      <w:szCs w:val="20"/>
    </w:rPr>
  </w:style>
  <w:style w:type="paragraph" w:styleId="Date">
    <w:name w:val="Date"/>
    <w:basedOn w:val="Normal"/>
    <w:next w:val="Normal"/>
    <w:link w:val="DateChar"/>
    <w:semiHidden/>
    <w:unhideWhenUsed/>
    <w:rsid w:val="00B84935"/>
  </w:style>
  <w:style w:type="character" w:customStyle="1" w:styleId="DateChar">
    <w:name w:val="Date Char"/>
    <w:basedOn w:val="DefaultParagraphFont"/>
    <w:link w:val="Date"/>
    <w:semiHidden/>
    <w:rsid w:val="00B84935"/>
    <w:rPr>
      <w:color w:val="404040" w:themeColor="text1" w:themeTint="BF"/>
      <w:sz w:val="20"/>
    </w:rPr>
  </w:style>
  <w:style w:type="paragraph" w:styleId="DocumentMap">
    <w:name w:val="Document Map"/>
    <w:basedOn w:val="Normal"/>
    <w:link w:val="DocumentMapChar"/>
    <w:semiHidden/>
    <w:unhideWhenUsed/>
    <w:rsid w:val="00B84935"/>
    <w:rPr>
      <w:rFonts w:ascii="Tahoma" w:hAnsi="Tahoma" w:cs="Tahoma"/>
      <w:sz w:val="16"/>
      <w:szCs w:val="16"/>
    </w:rPr>
  </w:style>
  <w:style w:type="character" w:customStyle="1" w:styleId="DocumentMapChar">
    <w:name w:val="Document Map Char"/>
    <w:basedOn w:val="DefaultParagraphFont"/>
    <w:link w:val="DocumentMap"/>
    <w:semiHidden/>
    <w:rsid w:val="00B84935"/>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B84935"/>
  </w:style>
  <w:style w:type="character" w:customStyle="1" w:styleId="E-mailSignatureChar">
    <w:name w:val="E-mail Signature Char"/>
    <w:basedOn w:val="DefaultParagraphFont"/>
    <w:link w:val="E-mailSignature"/>
    <w:semiHidden/>
    <w:rsid w:val="00B84935"/>
    <w:rPr>
      <w:color w:val="404040" w:themeColor="text1" w:themeTint="BF"/>
      <w:sz w:val="20"/>
    </w:rPr>
  </w:style>
  <w:style w:type="paragraph" w:styleId="EndnoteText">
    <w:name w:val="endnote text"/>
    <w:basedOn w:val="Normal"/>
    <w:link w:val="EndnoteTextChar"/>
    <w:semiHidden/>
    <w:unhideWhenUsed/>
    <w:rsid w:val="00B84935"/>
    <w:rPr>
      <w:szCs w:val="20"/>
    </w:rPr>
  </w:style>
  <w:style w:type="character" w:customStyle="1" w:styleId="EndnoteTextChar">
    <w:name w:val="Endnote Text Char"/>
    <w:basedOn w:val="DefaultParagraphFont"/>
    <w:link w:val="EndnoteText"/>
    <w:semiHidden/>
    <w:rsid w:val="00B84935"/>
    <w:rPr>
      <w:color w:val="404040" w:themeColor="text1" w:themeTint="BF"/>
      <w:sz w:val="20"/>
      <w:szCs w:val="20"/>
    </w:rPr>
  </w:style>
  <w:style w:type="paragraph" w:styleId="EnvelopeAddress">
    <w:name w:val="envelope address"/>
    <w:basedOn w:val="Normal"/>
    <w:semiHidden/>
    <w:unhideWhenUsed/>
    <w:rsid w:val="00B84935"/>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B84935"/>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B84935"/>
    <w:rPr>
      <w:szCs w:val="20"/>
    </w:rPr>
  </w:style>
  <w:style w:type="character" w:customStyle="1" w:styleId="FootnoteTextChar">
    <w:name w:val="Footnote Text Char"/>
    <w:basedOn w:val="DefaultParagraphFont"/>
    <w:link w:val="FootnoteText"/>
    <w:semiHidden/>
    <w:rsid w:val="00B84935"/>
    <w:rPr>
      <w:color w:val="404040" w:themeColor="text1" w:themeTint="BF"/>
      <w:sz w:val="20"/>
      <w:szCs w:val="20"/>
    </w:rPr>
  </w:style>
  <w:style w:type="character" w:customStyle="1" w:styleId="Heading1Char">
    <w:name w:val="Heading 1 Char"/>
    <w:basedOn w:val="DefaultParagraphFont"/>
    <w:link w:val="Heading1"/>
    <w:rsid w:val="008452BF"/>
    <w:rPr>
      <w:rFonts w:asciiTheme="majorHAnsi" w:eastAsiaTheme="majorEastAsia" w:hAnsiTheme="majorHAnsi" w:cstheme="majorBidi"/>
      <w:b/>
      <w:bCs/>
      <w:color w:val="720000" w:themeColor="accent1" w:themeShade="BF"/>
      <w:sz w:val="32"/>
      <w:szCs w:val="32"/>
    </w:rPr>
  </w:style>
  <w:style w:type="character" w:customStyle="1" w:styleId="Heading2Char">
    <w:name w:val="Heading 2 Char"/>
    <w:basedOn w:val="DefaultParagraphFont"/>
    <w:link w:val="Heading2"/>
    <w:rsid w:val="00994E32"/>
    <w:rPr>
      <w:rFonts w:asciiTheme="majorHAnsi" w:eastAsiaTheme="majorEastAsia" w:hAnsiTheme="majorHAnsi" w:cstheme="majorBidi"/>
      <w:b/>
      <w:bCs/>
      <w:color w:val="990000" w:themeColor="accent1"/>
      <w:sz w:val="26"/>
      <w:szCs w:val="26"/>
      <w:u w:val="single"/>
    </w:rPr>
  </w:style>
  <w:style w:type="character" w:customStyle="1" w:styleId="Heading3Char">
    <w:name w:val="Heading 3 Char"/>
    <w:basedOn w:val="DefaultParagraphFont"/>
    <w:link w:val="Heading3"/>
    <w:rsid w:val="00743644"/>
    <w:rPr>
      <w:rFonts w:asciiTheme="majorHAnsi" w:eastAsiaTheme="majorEastAsia" w:hAnsiTheme="majorHAnsi" w:cstheme="majorBidi"/>
      <w:b/>
      <w:bCs/>
      <w:color w:val="990000" w:themeColor="accent1"/>
    </w:rPr>
  </w:style>
  <w:style w:type="character" w:customStyle="1" w:styleId="Heading4Char">
    <w:name w:val="Heading 4 Char"/>
    <w:basedOn w:val="DefaultParagraphFont"/>
    <w:link w:val="Heading4"/>
    <w:rsid w:val="00B84935"/>
    <w:rPr>
      <w:rFonts w:asciiTheme="majorHAnsi" w:eastAsiaTheme="majorEastAsia" w:hAnsiTheme="majorHAnsi" w:cstheme="majorBidi"/>
      <w:b/>
      <w:bCs/>
      <w:i/>
      <w:iCs/>
      <w:color w:val="990000" w:themeColor="accent1"/>
      <w:sz w:val="20"/>
    </w:rPr>
  </w:style>
  <w:style w:type="character" w:customStyle="1" w:styleId="Heading5Char">
    <w:name w:val="Heading 5 Char"/>
    <w:basedOn w:val="DefaultParagraphFont"/>
    <w:link w:val="Heading5"/>
    <w:semiHidden/>
    <w:rsid w:val="00B84935"/>
    <w:rPr>
      <w:rFonts w:asciiTheme="majorHAnsi" w:eastAsiaTheme="majorEastAsia" w:hAnsiTheme="majorHAnsi" w:cstheme="majorBidi"/>
      <w:color w:val="4C0000" w:themeColor="accent1" w:themeShade="7F"/>
      <w:sz w:val="20"/>
    </w:rPr>
  </w:style>
  <w:style w:type="character" w:customStyle="1" w:styleId="Heading6Char">
    <w:name w:val="Heading 6 Char"/>
    <w:basedOn w:val="DefaultParagraphFont"/>
    <w:link w:val="Heading6"/>
    <w:semiHidden/>
    <w:rsid w:val="00B84935"/>
    <w:rPr>
      <w:rFonts w:asciiTheme="majorHAnsi" w:eastAsiaTheme="majorEastAsia" w:hAnsiTheme="majorHAnsi" w:cstheme="majorBidi"/>
      <w:i/>
      <w:iCs/>
      <w:color w:val="4C0000" w:themeColor="accent1" w:themeShade="7F"/>
      <w:sz w:val="20"/>
    </w:rPr>
  </w:style>
  <w:style w:type="character" w:customStyle="1" w:styleId="Heading7Char">
    <w:name w:val="Heading 7 Char"/>
    <w:basedOn w:val="DefaultParagraphFont"/>
    <w:link w:val="Heading7"/>
    <w:semiHidden/>
    <w:rsid w:val="00B8493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B8493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B84935"/>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B84935"/>
    <w:rPr>
      <w:i/>
      <w:iCs/>
    </w:rPr>
  </w:style>
  <w:style w:type="character" w:customStyle="1" w:styleId="HTMLAddressChar">
    <w:name w:val="HTML Address Char"/>
    <w:basedOn w:val="DefaultParagraphFont"/>
    <w:link w:val="HTMLAddress"/>
    <w:semiHidden/>
    <w:rsid w:val="00B84935"/>
    <w:rPr>
      <w:i/>
      <w:iCs/>
      <w:color w:val="404040" w:themeColor="text1" w:themeTint="BF"/>
      <w:sz w:val="20"/>
    </w:rPr>
  </w:style>
  <w:style w:type="paragraph" w:styleId="HTMLPreformatted">
    <w:name w:val="HTML Preformatted"/>
    <w:basedOn w:val="Normal"/>
    <w:link w:val="HTMLPreformattedChar"/>
    <w:semiHidden/>
    <w:unhideWhenUsed/>
    <w:rsid w:val="00B84935"/>
    <w:rPr>
      <w:rFonts w:ascii="Consolas" w:hAnsi="Consolas"/>
      <w:szCs w:val="20"/>
    </w:rPr>
  </w:style>
  <w:style w:type="character" w:customStyle="1" w:styleId="HTMLPreformattedChar">
    <w:name w:val="HTML Preformatted Char"/>
    <w:basedOn w:val="DefaultParagraphFont"/>
    <w:link w:val="HTMLPreformatted"/>
    <w:semiHidden/>
    <w:rsid w:val="00B84935"/>
    <w:rPr>
      <w:rFonts w:ascii="Consolas" w:hAnsi="Consolas"/>
      <w:color w:val="404040" w:themeColor="text1" w:themeTint="BF"/>
      <w:sz w:val="20"/>
      <w:szCs w:val="20"/>
    </w:rPr>
  </w:style>
  <w:style w:type="paragraph" w:styleId="Index1">
    <w:name w:val="index 1"/>
    <w:basedOn w:val="Normal"/>
    <w:next w:val="Normal"/>
    <w:autoRedefine/>
    <w:semiHidden/>
    <w:unhideWhenUsed/>
    <w:rsid w:val="00B84935"/>
    <w:pPr>
      <w:ind w:left="200" w:hanging="200"/>
    </w:pPr>
  </w:style>
  <w:style w:type="paragraph" w:styleId="Index2">
    <w:name w:val="index 2"/>
    <w:basedOn w:val="Normal"/>
    <w:next w:val="Normal"/>
    <w:autoRedefine/>
    <w:semiHidden/>
    <w:unhideWhenUsed/>
    <w:rsid w:val="00B84935"/>
    <w:pPr>
      <w:ind w:left="400" w:hanging="200"/>
    </w:pPr>
  </w:style>
  <w:style w:type="paragraph" w:styleId="Index3">
    <w:name w:val="index 3"/>
    <w:basedOn w:val="Normal"/>
    <w:next w:val="Normal"/>
    <w:autoRedefine/>
    <w:semiHidden/>
    <w:unhideWhenUsed/>
    <w:rsid w:val="00B84935"/>
    <w:pPr>
      <w:ind w:left="600" w:hanging="200"/>
    </w:pPr>
  </w:style>
  <w:style w:type="paragraph" w:styleId="Index4">
    <w:name w:val="index 4"/>
    <w:basedOn w:val="Normal"/>
    <w:next w:val="Normal"/>
    <w:autoRedefine/>
    <w:semiHidden/>
    <w:unhideWhenUsed/>
    <w:rsid w:val="00B84935"/>
    <w:pPr>
      <w:ind w:left="800" w:hanging="200"/>
    </w:pPr>
  </w:style>
  <w:style w:type="paragraph" w:styleId="Index5">
    <w:name w:val="index 5"/>
    <w:basedOn w:val="Normal"/>
    <w:next w:val="Normal"/>
    <w:autoRedefine/>
    <w:semiHidden/>
    <w:unhideWhenUsed/>
    <w:rsid w:val="00B84935"/>
    <w:pPr>
      <w:ind w:left="1000" w:hanging="200"/>
    </w:pPr>
  </w:style>
  <w:style w:type="paragraph" w:styleId="Index6">
    <w:name w:val="index 6"/>
    <w:basedOn w:val="Normal"/>
    <w:next w:val="Normal"/>
    <w:autoRedefine/>
    <w:semiHidden/>
    <w:unhideWhenUsed/>
    <w:rsid w:val="00B84935"/>
    <w:pPr>
      <w:ind w:left="1200" w:hanging="200"/>
    </w:pPr>
  </w:style>
  <w:style w:type="paragraph" w:styleId="Index7">
    <w:name w:val="index 7"/>
    <w:basedOn w:val="Normal"/>
    <w:next w:val="Normal"/>
    <w:autoRedefine/>
    <w:semiHidden/>
    <w:unhideWhenUsed/>
    <w:rsid w:val="00B84935"/>
    <w:pPr>
      <w:ind w:left="1400" w:hanging="200"/>
    </w:pPr>
  </w:style>
  <w:style w:type="paragraph" w:styleId="Index8">
    <w:name w:val="index 8"/>
    <w:basedOn w:val="Normal"/>
    <w:next w:val="Normal"/>
    <w:autoRedefine/>
    <w:semiHidden/>
    <w:unhideWhenUsed/>
    <w:rsid w:val="00B84935"/>
    <w:pPr>
      <w:ind w:left="1600" w:hanging="200"/>
    </w:pPr>
  </w:style>
  <w:style w:type="paragraph" w:styleId="Index9">
    <w:name w:val="index 9"/>
    <w:basedOn w:val="Normal"/>
    <w:next w:val="Normal"/>
    <w:autoRedefine/>
    <w:semiHidden/>
    <w:unhideWhenUsed/>
    <w:rsid w:val="00B84935"/>
    <w:pPr>
      <w:ind w:left="1800" w:hanging="200"/>
    </w:pPr>
  </w:style>
  <w:style w:type="paragraph" w:styleId="IndexHeading">
    <w:name w:val="index heading"/>
    <w:basedOn w:val="Normal"/>
    <w:next w:val="Index1"/>
    <w:semiHidden/>
    <w:unhideWhenUsed/>
    <w:rsid w:val="00B84935"/>
    <w:rPr>
      <w:rFonts w:asciiTheme="majorHAnsi" w:eastAsiaTheme="majorEastAsia" w:hAnsiTheme="majorHAnsi" w:cstheme="majorBidi"/>
      <w:b/>
      <w:bCs/>
    </w:rPr>
  </w:style>
  <w:style w:type="paragraph" w:styleId="IntenseQuote">
    <w:name w:val="Intense Quote"/>
    <w:basedOn w:val="Normal"/>
    <w:next w:val="Normal"/>
    <w:link w:val="IntenseQuoteChar"/>
    <w:qFormat/>
    <w:rsid w:val="00B84935"/>
    <w:pPr>
      <w:pBdr>
        <w:bottom w:val="single" w:sz="4" w:space="4" w:color="990000" w:themeColor="accent1"/>
      </w:pBdr>
      <w:spacing w:before="200" w:after="280"/>
      <w:ind w:left="936" w:right="936"/>
    </w:pPr>
    <w:rPr>
      <w:b/>
      <w:bCs/>
      <w:i/>
      <w:iCs/>
      <w:color w:val="990000" w:themeColor="accent1"/>
    </w:rPr>
  </w:style>
  <w:style w:type="character" w:customStyle="1" w:styleId="IntenseQuoteChar">
    <w:name w:val="Intense Quote Char"/>
    <w:basedOn w:val="DefaultParagraphFont"/>
    <w:link w:val="IntenseQuote"/>
    <w:rsid w:val="00B84935"/>
    <w:rPr>
      <w:b/>
      <w:bCs/>
      <w:i/>
      <w:iCs/>
      <w:color w:val="990000" w:themeColor="accent1"/>
      <w:sz w:val="20"/>
    </w:rPr>
  </w:style>
  <w:style w:type="paragraph" w:styleId="List">
    <w:name w:val="List"/>
    <w:basedOn w:val="Normal"/>
    <w:semiHidden/>
    <w:unhideWhenUsed/>
    <w:rsid w:val="00B84935"/>
    <w:pPr>
      <w:ind w:left="360" w:hanging="360"/>
      <w:contextualSpacing/>
    </w:pPr>
  </w:style>
  <w:style w:type="paragraph" w:styleId="List2">
    <w:name w:val="List 2"/>
    <w:basedOn w:val="Normal"/>
    <w:semiHidden/>
    <w:unhideWhenUsed/>
    <w:rsid w:val="00B84935"/>
    <w:pPr>
      <w:ind w:left="720" w:hanging="360"/>
      <w:contextualSpacing/>
    </w:pPr>
  </w:style>
  <w:style w:type="paragraph" w:styleId="List3">
    <w:name w:val="List 3"/>
    <w:basedOn w:val="Normal"/>
    <w:semiHidden/>
    <w:unhideWhenUsed/>
    <w:rsid w:val="00B84935"/>
    <w:pPr>
      <w:ind w:left="1080" w:hanging="360"/>
      <w:contextualSpacing/>
    </w:pPr>
  </w:style>
  <w:style w:type="paragraph" w:styleId="List4">
    <w:name w:val="List 4"/>
    <w:basedOn w:val="Normal"/>
    <w:semiHidden/>
    <w:unhideWhenUsed/>
    <w:rsid w:val="00B84935"/>
    <w:pPr>
      <w:ind w:left="1440" w:hanging="360"/>
      <w:contextualSpacing/>
    </w:pPr>
  </w:style>
  <w:style w:type="paragraph" w:styleId="List5">
    <w:name w:val="List 5"/>
    <w:basedOn w:val="Normal"/>
    <w:semiHidden/>
    <w:unhideWhenUsed/>
    <w:rsid w:val="00B84935"/>
    <w:pPr>
      <w:ind w:left="1800" w:hanging="360"/>
      <w:contextualSpacing/>
    </w:pPr>
  </w:style>
  <w:style w:type="paragraph" w:styleId="ListBullet">
    <w:name w:val="List Bullet"/>
    <w:basedOn w:val="Normal"/>
    <w:semiHidden/>
    <w:unhideWhenUsed/>
    <w:rsid w:val="00B84935"/>
    <w:pPr>
      <w:numPr>
        <w:numId w:val="1"/>
      </w:numPr>
      <w:contextualSpacing/>
    </w:pPr>
  </w:style>
  <w:style w:type="paragraph" w:styleId="ListBullet2">
    <w:name w:val="List Bullet 2"/>
    <w:basedOn w:val="Normal"/>
    <w:semiHidden/>
    <w:unhideWhenUsed/>
    <w:rsid w:val="00B84935"/>
    <w:pPr>
      <w:numPr>
        <w:numId w:val="2"/>
      </w:numPr>
      <w:contextualSpacing/>
    </w:pPr>
  </w:style>
  <w:style w:type="paragraph" w:styleId="ListBullet3">
    <w:name w:val="List Bullet 3"/>
    <w:basedOn w:val="Normal"/>
    <w:semiHidden/>
    <w:unhideWhenUsed/>
    <w:rsid w:val="00B84935"/>
    <w:pPr>
      <w:numPr>
        <w:numId w:val="3"/>
      </w:numPr>
      <w:contextualSpacing/>
    </w:pPr>
  </w:style>
  <w:style w:type="paragraph" w:styleId="ListBullet4">
    <w:name w:val="List Bullet 4"/>
    <w:basedOn w:val="Normal"/>
    <w:semiHidden/>
    <w:unhideWhenUsed/>
    <w:rsid w:val="00B84935"/>
    <w:pPr>
      <w:numPr>
        <w:numId w:val="4"/>
      </w:numPr>
      <w:contextualSpacing/>
    </w:pPr>
  </w:style>
  <w:style w:type="paragraph" w:styleId="ListBullet5">
    <w:name w:val="List Bullet 5"/>
    <w:basedOn w:val="Normal"/>
    <w:semiHidden/>
    <w:unhideWhenUsed/>
    <w:rsid w:val="00B84935"/>
    <w:pPr>
      <w:numPr>
        <w:numId w:val="5"/>
      </w:numPr>
      <w:contextualSpacing/>
    </w:pPr>
  </w:style>
  <w:style w:type="paragraph" w:styleId="ListContinue">
    <w:name w:val="List Continue"/>
    <w:basedOn w:val="Normal"/>
    <w:semiHidden/>
    <w:unhideWhenUsed/>
    <w:rsid w:val="00B84935"/>
    <w:pPr>
      <w:spacing w:after="120"/>
      <w:ind w:left="360"/>
      <w:contextualSpacing/>
    </w:pPr>
  </w:style>
  <w:style w:type="paragraph" w:styleId="ListContinue2">
    <w:name w:val="List Continue 2"/>
    <w:basedOn w:val="Normal"/>
    <w:semiHidden/>
    <w:unhideWhenUsed/>
    <w:rsid w:val="00B84935"/>
    <w:pPr>
      <w:spacing w:after="120"/>
      <w:ind w:left="720"/>
      <w:contextualSpacing/>
    </w:pPr>
  </w:style>
  <w:style w:type="paragraph" w:styleId="ListContinue3">
    <w:name w:val="List Continue 3"/>
    <w:basedOn w:val="Normal"/>
    <w:semiHidden/>
    <w:unhideWhenUsed/>
    <w:rsid w:val="00B84935"/>
    <w:pPr>
      <w:spacing w:after="120"/>
      <w:ind w:left="1080"/>
      <w:contextualSpacing/>
    </w:pPr>
  </w:style>
  <w:style w:type="paragraph" w:styleId="ListContinue4">
    <w:name w:val="List Continue 4"/>
    <w:basedOn w:val="Normal"/>
    <w:semiHidden/>
    <w:unhideWhenUsed/>
    <w:rsid w:val="00B84935"/>
    <w:pPr>
      <w:spacing w:after="120"/>
      <w:ind w:left="1440"/>
      <w:contextualSpacing/>
    </w:pPr>
  </w:style>
  <w:style w:type="paragraph" w:styleId="ListContinue5">
    <w:name w:val="List Continue 5"/>
    <w:basedOn w:val="Normal"/>
    <w:semiHidden/>
    <w:unhideWhenUsed/>
    <w:rsid w:val="00B84935"/>
    <w:pPr>
      <w:spacing w:after="120"/>
      <w:ind w:left="1800"/>
      <w:contextualSpacing/>
    </w:pPr>
  </w:style>
  <w:style w:type="paragraph" w:styleId="ListNumber">
    <w:name w:val="List Number"/>
    <w:basedOn w:val="Normal"/>
    <w:semiHidden/>
    <w:unhideWhenUsed/>
    <w:rsid w:val="00B84935"/>
    <w:pPr>
      <w:numPr>
        <w:numId w:val="6"/>
      </w:numPr>
      <w:contextualSpacing/>
    </w:pPr>
  </w:style>
  <w:style w:type="paragraph" w:styleId="ListNumber2">
    <w:name w:val="List Number 2"/>
    <w:basedOn w:val="Normal"/>
    <w:semiHidden/>
    <w:unhideWhenUsed/>
    <w:rsid w:val="00B84935"/>
    <w:pPr>
      <w:numPr>
        <w:numId w:val="7"/>
      </w:numPr>
      <w:contextualSpacing/>
    </w:pPr>
  </w:style>
  <w:style w:type="paragraph" w:styleId="ListNumber3">
    <w:name w:val="List Number 3"/>
    <w:basedOn w:val="Normal"/>
    <w:semiHidden/>
    <w:unhideWhenUsed/>
    <w:rsid w:val="00B84935"/>
    <w:pPr>
      <w:numPr>
        <w:numId w:val="8"/>
      </w:numPr>
      <w:contextualSpacing/>
    </w:pPr>
  </w:style>
  <w:style w:type="paragraph" w:styleId="ListNumber4">
    <w:name w:val="List Number 4"/>
    <w:basedOn w:val="Normal"/>
    <w:semiHidden/>
    <w:unhideWhenUsed/>
    <w:rsid w:val="00B84935"/>
    <w:pPr>
      <w:numPr>
        <w:numId w:val="9"/>
      </w:numPr>
      <w:contextualSpacing/>
    </w:pPr>
  </w:style>
  <w:style w:type="paragraph" w:styleId="ListNumber5">
    <w:name w:val="List Number 5"/>
    <w:basedOn w:val="Normal"/>
    <w:semiHidden/>
    <w:unhideWhenUsed/>
    <w:rsid w:val="00B84935"/>
    <w:pPr>
      <w:numPr>
        <w:numId w:val="10"/>
      </w:numPr>
      <w:contextualSpacing/>
    </w:pPr>
  </w:style>
  <w:style w:type="paragraph" w:styleId="ListParagraph">
    <w:name w:val="List Paragraph"/>
    <w:basedOn w:val="Normal"/>
    <w:qFormat/>
    <w:rsid w:val="000A26E6"/>
    <w:pPr>
      <w:spacing w:before="120"/>
      <w:ind w:left="1440" w:hanging="720"/>
      <w:contextualSpacing/>
    </w:pPr>
  </w:style>
  <w:style w:type="paragraph" w:styleId="MacroText">
    <w:name w:val="macro"/>
    <w:link w:val="MacroTextChar"/>
    <w:semiHidden/>
    <w:unhideWhenUsed/>
    <w:rsid w:val="00B84935"/>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B84935"/>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B84935"/>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B84935"/>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B84935"/>
    <w:rPr>
      <w:color w:val="404040" w:themeColor="text1" w:themeTint="BF"/>
      <w:sz w:val="20"/>
    </w:rPr>
  </w:style>
  <w:style w:type="paragraph" w:styleId="NormalWeb">
    <w:name w:val="Normal (Web)"/>
    <w:basedOn w:val="Normal"/>
    <w:semiHidden/>
    <w:unhideWhenUsed/>
    <w:rsid w:val="00B84935"/>
    <w:rPr>
      <w:rFonts w:ascii="Times New Roman" w:hAnsi="Times New Roman" w:cs="Times New Roman"/>
      <w:sz w:val="24"/>
      <w:szCs w:val="24"/>
    </w:rPr>
  </w:style>
  <w:style w:type="paragraph" w:styleId="NormalIndent">
    <w:name w:val="Normal Indent"/>
    <w:basedOn w:val="Normal"/>
    <w:semiHidden/>
    <w:unhideWhenUsed/>
    <w:rsid w:val="00B84935"/>
    <w:pPr>
      <w:ind w:left="720"/>
    </w:pPr>
  </w:style>
  <w:style w:type="paragraph" w:styleId="NoteHeading">
    <w:name w:val="Note Heading"/>
    <w:basedOn w:val="Normal"/>
    <w:next w:val="Normal"/>
    <w:link w:val="NoteHeadingChar"/>
    <w:semiHidden/>
    <w:unhideWhenUsed/>
    <w:rsid w:val="00B84935"/>
  </w:style>
  <w:style w:type="character" w:customStyle="1" w:styleId="NoteHeadingChar">
    <w:name w:val="Note Heading Char"/>
    <w:basedOn w:val="DefaultParagraphFont"/>
    <w:link w:val="NoteHeading"/>
    <w:semiHidden/>
    <w:rsid w:val="00B84935"/>
    <w:rPr>
      <w:color w:val="404040" w:themeColor="text1" w:themeTint="BF"/>
      <w:sz w:val="20"/>
    </w:rPr>
  </w:style>
  <w:style w:type="paragraph" w:styleId="PlainText">
    <w:name w:val="Plain Text"/>
    <w:basedOn w:val="Normal"/>
    <w:link w:val="PlainTextChar"/>
    <w:unhideWhenUsed/>
    <w:rsid w:val="006F1B40"/>
    <w:pPr>
      <w:spacing w:before="60" w:after="60"/>
      <w:ind w:left="720"/>
    </w:pPr>
    <w:rPr>
      <w:rFonts w:ascii="Consolas" w:hAnsi="Consolas"/>
      <w:b/>
      <w:sz w:val="21"/>
      <w:szCs w:val="21"/>
    </w:rPr>
  </w:style>
  <w:style w:type="character" w:customStyle="1" w:styleId="PlainTextChar">
    <w:name w:val="Plain Text Char"/>
    <w:basedOn w:val="DefaultParagraphFont"/>
    <w:link w:val="PlainText"/>
    <w:rsid w:val="006F1B40"/>
    <w:rPr>
      <w:rFonts w:ascii="Consolas" w:hAnsi="Consolas"/>
      <w:b/>
      <w:color w:val="404040" w:themeColor="text1" w:themeTint="BF"/>
      <w:sz w:val="21"/>
      <w:szCs w:val="21"/>
    </w:rPr>
  </w:style>
  <w:style w:type="paragraph" w:styleId="Quote">
    <w:name w:val="Quote"/>
    <w:basedOn w:val="Normal"/>
    <w:next w:val="Normal"/>
    <w:link w:val="QuoteChar"/>
    <w:qFormat/>
    <w:rsid w:val="00B84935"/>
    <w:rPr>
      <w:i/>
      <w:iCs/>
      <w:color w:val="000000" w:themeColor="text1"/>
    </w:rPr>
  </w:style>
  <w:style w:type="character" w:customStyle="1" w:styleId="QuoteChar">
    <w:name w:val="Quote Char"/>
    <w:basedOn w:val="DefaultParagraphFont"/>
    <w:link w:val="Quote"/>
    <w:rsid w:val="00B84935"/>
    <w:rPr>
      <w:i/>
      <w:iCs/>
      <w:color w:val="000000" w:themeColor="text1"/>
      <w:sz w:val="20"/>
    </w:rPr>
  </w:style>
  <w:style w:type="paragraph" w:styleId="Salutation">
    <w:name w:val="Salutation"/>
    <w:basedOn w:val="Normal"/>
    <w:next w:val="Normal"/>
    <w:link w:val="SalutationChar"/>
    <w:semiHidden/>
    <w:unhideWhenUsed/>
    <w:rsid w:val="00B84935"/>
  </w:style>
  <w:style w:type="character" w:customStyle="1" w:styleId="SalutationChar">
    <w:name w:val="Salutation Char"/>
    <w:basedOn w:val="DefaultParagraphFont"/>
    <w:link w:val="Salutation"/>
    <w:semiHidden/>
    <w:rsid w:val="00B84935"/>
    <w:rPr>
      <w:color w:val="404040" w:themeColor="text1" w:themeTint="BF"/>
      <w:sz w:val="20"/>
    </w:rPr>
  </w:style>
  <w:style w:type="paragraph" w:styleId="Subtitle">
    <w:name w:val="Subtitle"/>
    <w:basedOn w:val="Normal"/>
    <w:next w:val="Normal"/>
    <w:link w:val="SubtitleChar"/>
    <w:qFormat/>
    <w:rsid w:val="00B84935"/>
    <w:pPr>
      <w:numPr>
        <w:ilvl w:val="1"/>
      </w:numPr>
    </w:pPr>
    <w:rPr>
      <w:rFonts w:asciiTheme="majorHAnsi" w:eastAsiaTheme="majorEastAsia" w:hAnsiTheme="majorHAnsi" w:cstheme="majorBidi"/>
      <w:i/>
      <w:iCs/>
      <w:color w:val="990000" w:themeColor="accent1"/>
      <w:spacing w:val="15"/>
      <w:sz w:val="24"/>
      <w:szCs w:val="24"/>
    </w:rPr>
  </w:style>
  <w:style w:type="character" w:customStyle="1" w:styleId="SubtitleChar">
    <w:name w:val="Subtitle Char"/>
    <w:basedOn w:val="DefaultParagraphFont"/>
    <w:link w:val="Subtitle"/>
    <w:rsid w:val="00B84935"/>
    <w:rPr>
      <w:rFonts w:asciiTheme="majorHAnsi" w:eastAsiaTheme="majorEastAsia" w:hAnsiTheme="majorHAnsi" w:cstheme="majorBidi"/>
      <w:i/>
      <w:iCs/>
      <w:color w:val="990000" w:themeColor="accent1"/>
      <w:spacing w:val="15"/>
      <w:sz w:val="24"/>
      <w:szCs w:val="24"/>
    </w:rPr>
  </w:style>
  <w:style w:type="paragraph" w:styleId="TableofAuthorities">
    <w:name w:val="table of authorities"/>
    <w:basedOn w:val="Normal"/>
    <w:next w:val="Normal"/>
    <w:semiHidden/>
    <w:unhideWhenUsed/>
    <w:rsid w:val="00B84935"/>
    <w:pPr>
      <w:ind w:left="200" w:hanging="200"/>
    </w:pPr>
  </w:style>
  <w:style w:type="paragraph" w:styleId="TableofFigures">
    <w:name w:val="table of figures"/>
    <w:basedOn w:val="Normal"/>
    <w:next w:val="Normal"/>
    <w:semiHidden/>
    <w:unhideWhenUsed/>
    <w:rsid w:val="00B84935"/>
  </w:style>
  <w:style w:type="paragraph" w:styleId="Title">
    <w:name w:val="Title"/>
    <w:basedOn w:val="Normal"/>
    <w:next w:val="Normal"/>
    <w:link w:val="TitleChar"/>
    <w:qFormat/>
    <w:rsid w:val="00B84935"/>
    <w:pPr>
      <w:pBdr>
        <w:bottom w:val="single" w:sz="8" w:space="4" w:color="990000" w:themeColor="accent1"/>
      </w:pBdr>
      <w:spacing w:after="300"/>
      <w:contextualSpacing/>
    </w:pPr>
    <w:rPr>
      <w:rFonts w:asciiTheme="majorHAnsi" w:eastAsiaTheme="majorEastAsia" w:hAnsiTheme="majorHAnsi" w:cstheme="majorBidi"/>
      <w:color w:val="262626" w:themeColor="text2" w:themeShade="BF"/>
      <w:spacing w:val="5"/>
      <w:kern w:val="28"/>
      <w:sz w:val="52"/>
      <w:szCs w:val="52"/>
    </w:rPr>
  </w:style>
  <w:style w:type="character" w:customStyle="1" w:styleId="TitleChar">
    <w:name w:val="Title Char"/>
    <w:basedOn w:val="DefaultParagraphFont"/>
    <w:link w:val="Title"/>
    <w:rsid w:val="00B84935"/>
    <w:rPr>
      <w:rFonts w:asciiTheme="majorHAnsi" w:eastAsiaTheme="majorEastAsia" w:hAnsiTheme="majorHAnsi" w:cstheme="majorBidi"/>
      <w:color w:val="262626" w:themeColor="text2" w:themeShade="BF"/>
      <w:spacing w:val="5"/>
      <w:kern w:val="28"/>
      <w:sz w:val="52"/>
      <w:szCs w:val="52"/>
    </w:rPr>
  </w:style>
  <w:style w:type="paragraph" w:styleId="TOAHeading">
    <w:name w:val="toa heading"/>
    <w:basedOn w:val="Normal"/>
    <w:next w:val="Normal"/>
    <w:semiHidden/>
    <w:unhideWhenUsed/>
    <w:rsid w:val="00B8493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B84935"/>
    <w:pPr>
      <w:spacing w:after="100"/>
    </w:pPr>
  </w:style>
  <w:style w:type="paragraph" w:styleId="TOC2">
    <w:name w:val="toc 2"/>
    <w:basedOn w:val="Normal"/>
    <w:next w:val="Normal"/>
    <w:autoRedefine/>
    <w:semiHidden/>
    <w:unhideWhenUsed/>
    <w:rsid w:val="00B84935"/>
    <w:pPr>
      <w:spacing w:after="100"/>
      <w:ind w:left="200"/>
    </w:pPr>
  </w:style>
  <w:style w:type="paragraph" w:styleId="TOC3">
    <w:name w:val="toc 3"/>
    <w:basedOn w:val="Normal"/>
    <w:next w:val="Normal"/>
    <w:autoRedefine/>
    <w:semiHidden/>
    <w:unhideWhenUsed/>
    <w:rsid w:val="00B84935"/>
    <w:pPr>
      <w:spacing w:after="100"/>
      <w:ind w:left="400"/>
    </w:pPr>
  </w:style>
  <w:style w:type="paragraph" w:styleId="TOC4">
    <w:name w:val="toc 4"/>
    <w:basedOn w:val="Normal"/>
    <w:next w:val="Normal"/>
    <w:autoRedefine/>
    <w:semiHidden/>
    <w:unhideWhenUsed/>
    <w:rsid w:val="00B84935"/>
    <w:pPr>
      <w:spacing w:after="100"/>
      <w:ind w:left="600"/>
    </w:pPr>
  </w:style>
  <w:style w:type="paragraph" w:styleId="TOC5">
    <w:name w:val="toc 5"/>
    <w:basedOn w:val="Normal"/>
    <w:next w:val="Normal"/>
    <w:autoRedefine/>
    <w:semiHidden/>
    <w:unhideWhenUsed/>
    <w:rsid w:val="00B84935"/>
    <w:pPr>
      <w:spacing w:after="100"/>
      <w:ind w:left="800"/>
    </w:pPr>
  </w:style>
  <w:style w:type="paragraph" w:styleId="TOC6">
    <w:name w:val="toc 6"/>
    <w:basedOn w:val="Normal"/>
    <w:next w:val="Normal"/>
    <w:autoRedefine/>
    <w:semiHidden/>
    <w:unhideWhenUsed/>
    <w:rsid w:val="00B84935"/>
    <w:pPr>
      <w:spacing w:after="100"/>
      <w:ind w:left="1000"/>
    </w:pPr>
  </w:style>
  <w:style w:type="paragraph" w:styleId="TOC7">
    <w:name w:val="toc 7"/>
    <w:basedOn w:val="Normal"/>
    <w:next w:val="Normal"/>
    <w:autoRedefine/>
    <w:semiHidden/>
    <w:unhideWhenUsed/>
    <w:rsid w:val="00B84935"/>
    <w:pPr>
      <w:spacing w:after="100"/>
      <w:ind w:left="1200"/>
    </w:pPr>
  </w:style>
  <w:style w:type="paragraph" w:styleId="TOC8">
    <w:name w:val="toc 8"/>
    <w:basedOn w:val="Normal"/>
    <w:next w:val="Normal"/>
    <w:autoRedefine/>
    <w:semiHidden/>
    <w:unhideWhenUsed/>
    <w:rsid w:val="00B84935"/>
    <w:pPr>
      <w:spacing w:after="100"/>
      <w:ind w:left="1400"/>
    </w:pPr>
  </w:style>
  <w:style w:type="paragraph" w:styleId="TOC9">
    <w:name w:val="toc 9"/>
    <w:basedOn w:val="Normal"/>
    <w:next w:val="Normal"/>
    <w:autoRedefine/>
    <w:semiHidden/>
    <w:unhideWhenUsed/>
    <w:rsid w:val="00B84935"/>
    <w:pPr>
      <w:spacing w:after="100"/>
      <w:ind w:left="1600"/>
    </w:pPr>
  </w:style>
  <w:style w:type="paragraph" w:styleId="TOCHeading">
    <w:name w:val="TOC Heading"/>
    <w:basedOn w:val="Heading1"/>
    <w:next w:val="Normal"/>
    <w:semiHidden/>
    <w:unhideWhenUsed/>
    <w:qFormat/>
    <w:rsid w:val="00B84935"/>
    <w:pPr>
      <w:outlineLvl w:val="9"/>
    </w:pPr>
  </w:style>
  <w:style w:type="character" w:styleId="HTMLSample">
    <w:name w:val="HTML Sample"/>
    <w:basedOn w:val="DefaultParagraphFont"/>
    <w:uiPriority w:val="99"/>
    <w:unhideWhenUsed/>
    <w:rsid w:val="005E79C5"/>
    <w:rPr>
      <w:rFonts w:ascii="Courier" w:hAnsi="Courier"/>
      <w:sz w:val="24"/>
      <w:szCs w:val="24"/>
    </w:rPr>
  </w:style>
  <w:style w:type="character" w:styleId="HTMLCode">
    <w:name w:val="HTML Code"/>
    <w:basedOn w:val="DefaultParagraphFont"/>
    <w:uiPriority w:val="99"/>
    <w:unhideWhenUsed/>
    <w:rsid w:val="005E79C5"/>
    <w:rPr>
      <w:rFonts w:ascii="Courier" w:hAnsi="Courier"/>
      <w:b/>
      <w:sz w:val="20"/>
      <w:szCs w:val="20"/>
    </w:rPr>
  </w:style>
  <w:style w:type="character" w:styleId="HTMLTypewriter">
    <w:name w:val="HTML Typewriter"/>
    <w:basedOn w:val="DefaultParagraphFont"/>
    <w:uiPriority w:val="99"/>
    <w:unhideWhenUsed/>
    <w:rsid w:val="006F1B40"/>
    <w:rPr>
      <w:rFonts w:ascii="Courier" w:hAnsi="Courier"/>
      <w:sz w:val="20"/>
      <w:szCs w:val="20"/>
    </w:rPr>
  </w:style>
  <w:style w:type="character" w:styleId="HTMLAcronym">
    <w:name w:val="HTML Acronym"/>
    <w:basedOn w:val="DefaultParagraphFont"/>
    <w:uiPriority w:val="99"/>
    <w:unhideWhenUsed/>
    <w:rsid w:val="006F1B40"/>
  </w:style>
  <w:style w:type="character" w:styleId="Hyperlink">
    <w:name w:val="Hyperlink"/>
    <w:basedOn w:val="DefaultParagraphFont"/>
    <w:uiPriority w:val="99"/>
    <w:unhideWhenUsed/>
    <w:rsid w:val="00777AC7"/>
    <w:rPr>
      <w:color w:val="D01010" w:themeColor="hyperlink"/>
      <w:u w:val="single"/>
    </w:rPr>
  </w:style>
  <w:style w:type="character" w:styleId="Emphasis">
    <w:name w:val="Emphasis"/>
    <w:basedOn w:val="DefaultParagraphFont"/>
    <w:uiPriority w:val="20"/>
    <w:qFormat/>
    <w:rsid w:val="00CA47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50030"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yperlink" Target="http://localhost:50030"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seanlahman.com" TargetMode="External"/><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hadoop.apache.org/docs/stable/api/org/apache/hadoop/mapred/lib/aggregate/ValueAggregator.html" TargetMode="External"/><Relationship Id="rId11" Type="http://schemas.openxmlformats.org/officeDocument/2006/relationships/hyperlink" Target="http://dev.maxmind.com/geoip" TargetMode="External"/><Relationship Id="rId12" Type="http://schemas.openxmlformats.org/officeDocument/2006/relationships/hyperlink" Target="https://github.com/maxmind/" TargetMode="External"/><Relationship Id="rId13" Type="http://schemas.openxmlformats.org/officeDocument/2006/relationships/hyperlink" Target="http://localhost:50030"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5007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Stationery:Plaza%20Letter.dotx" TargetMode="External"/></Relationships>
</file>

<file path=word/theme/theme1.xml><?xml version="1.0" encoding="utf-8"?>
<a:theme xmlns:a="http://schemas.openxmlformats.org/drawingml/2006/main" name="Plaza">
  <a:themeElements>
    <a:clrScheme name="Plaza">
      <a:dk1>
        <a:sysClr val="windowText" lastClr="000000"/>
      </a:dk1>
      <a:lt1>
        <a:sysClr val="window" lastClr="FFFFFF"/>
      </a:lt1>
      <a:dk2>
        <a:srgbClr val="333333"/>
      </a:dk2>
      <a:lt2>
        <a:srgbClr val="CCCCCC"/>
      </a:lt2>
      <a:accent1>
        <a:srgbClr val="990000"/>
      </a:accent1>
      <a:accent2>
        <a:srgbClr val="580101"/>
      </a:accent2>
      <a:accent3>
        <a:srgbClr val="E94A00"/>
      </a:accent3>
      <a:accent4>
        <a:srgbClr val="EB8F00"/>
      </a:accent4>
      <a:accent5>
        <a:srgbClr val="A4A4A4"/>
      </a:accent5>
      <a:accent6>
        <a:srgbClr val="666666"/>
      </a:accent6>
      <a:hlink>
        <a:srgbClr val="D01010"/>
      </a:hlink>
      <a:folHlink>
        <a:srgbClr val="E6682E"/>
      </a:folHlink>
    </a:clrScheme>
    <a:fontScheme name="Plaza">
      <a:majorFont>
        <a:latin typeface="Century Gothic"/>
        <a:ea typeface=""/>
        <a:cs typeface=""/>
        <a:font script="Jpan" typeface="メイリオ"/>
      </a:majorFont>
      <a:minorFont>
        <a:latin typeface="Century Gothic"/>
        <a:ea typeface=""/>
        <a:cs typeface=""/>
        <a:font script="Jpan" typeface="メイリオ"/>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Plaza Letter.dotx</Template>
  <TotalTime>1174</TotalTime>
  <Pages>108</Pages>
  <Words>23710</Words>
  <Characters>135152</Characters>
  <Application>Microsoft Macintosh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158545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 Bagchi</dc:creator>
  <cp:keywords/>
  <dc:description/>
  <cp:lastModifiedBy>Anupam Bagchi</cp:lastModifiedBy>
  <cp:revision>81</cp:revision>
  <cp:lastPrinted>2013-06-10T04:15:00Z</cp:lastPrinted>
  <dcterms:created xsi:type="dcterms:W3CDTF">2013-05-24T02:08:00Z</dcterms:created>
  <dcterms:modified xsi:type="dcterms:W3CDTF">2013-06-17T16:33:00Z</dcterms:modified>
  <cp:category/>
</cp:coreProperties>
</file>